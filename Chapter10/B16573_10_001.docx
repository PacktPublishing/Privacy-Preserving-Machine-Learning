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DBFBC" w14:textId="41DD4D8D" w:rsidR="00B5317A" w:rsidRPr="00C9775D" w:rsidRDefault="00921A47" w:rsidP="00C9775D">
      <w:pPr>
        <w:pStyle w:val="H1-Chapter"/>
      </w:pPr>
      <w:r>
        <w:t>10</w:t>
      </w:r>
    </w:p>
    <w:p w14:paraId="3C6E9541" w14:textId="7081E5CA" w:rsidR="00B5317A" w:rsidRPr="00D30BCA" w:rsidRDefault="00B9661F" w:rsidP="00D30BCA">
      <w:pPr>
        <w:pStyle w:val="H1-Chapter"/>
      </w:pPr>
      <w:r>
        <w:rPr>
          <w:lang w:val="en-US"/>
        </w:rPr>
        <w:t xml:space="preserve">Privacy Preserving in </w:t>
      </w:r>
      <w:r w:rsidR="003D1E8E">
        <w:rPr>
          <w:lang w:val="en-US"/>
        </w:rPr>
        <w:t>Large Language Models</w:t>
      </w:r>
    </w:p>
    <w:p w14:paraId="7B54E434" w14:textId="77777777" w:rsidR="001C4AF8" w:rsidRDefault="001C4AF8" w:rsidP="00067BE0">
      <w:pPr>
        <w:rPr>
          <w:rFonts w:eastAsia="Arial" w:cstheme="minorHAnsi"/>
          <w:sz w:val="22"/>
          <w:szCs w:val="22"/>
          <w:lang w:val="en"/>
        </w:rPr>
      </w:pPr>
    </w:p>
    <w:p w14:paraId="49496246" w14:textId="70002CBA" w:rsidR="00CA6A7E" w:rsidRPr="005B2F66" w:rsidRDefault="00EB4BA2" w:rsidP="00067BE0">
      <w:pPr>
        <w:rPr>
          <w:rFonts w:asciiTheme="minorHAnsi" w:eastAsia="Arial" w:hAnsiTheme="minorHAnsi" w:cstheme="minorHAnsi"/>
          <w:sz w:val="22"/>
          <w:szCs w:val="22"/>
        </w:rPr>
      </w:pPr>
      <w:r w:rsidRPr="005B2F66">
        <w:rPr>
          <w:rFonts w:asciiTheme="minorHAnsi" w:eastAsia="Arial" w:hAnsiTheme="minorHAnsi" w:cstheme="minorHAnsi"/>
          <w:sz w:val="22"/>
          <w:szCs w:val="22"/>
          <w:lang w:val="en-US"/>
        </w:rPr>
        <w:t xml:space="preserve">Large Language Models (LLMs) have emerged as a transformative technology in the field of artificial intelligence, enabling advanced natural language processing tasks and generative capabilities. These models, such as OpenAI's GPT-3.5, </w:t>
      </w:r>
      <w:r w:rsidR="003D1E8E" w:rsidRPr="005B2F66">
        <w:rPr>
          <w:rFonts w:asciiTheme="minorHAnsi" w:eastAsia="Arial" w:hAnsiTheme="minorHAnsi" w:cstheme="minorHAnsi"/>
          <w:sz w:val="22"/>
          <w:szCs w:val="22"/>
          <w:lang w:val="en-US"/>
        </w:rPr>
        <w:t xml:space="preserve">Meta’s Llama-2 </w:t>
      </w:r>
      <w:r w:rsidRPr="005B2F66">
        <w:rPr>
          <w:rFonts w:asciiTheme="minorHAnsi" w:eastAsia="Arial" w:hAnsiTheme="minorHAnsi" w:cstheme="minorHAnsi"/>
          <w:sz w:val="22"/>
          <w:szCs w:val="22"/>
          <w:lang w:val="en-US"/>
        </w:rPr>
        <w:t xml:space="preserve">have shown remarkable proficiency in generating human-like text and demonstrating a deep understanding of language patterns. </w:t>
      </w:r>
      <w:r w:rsidR="00E216F0" w:rsidRPr="005B2F66">
        <w:rPr>
          <w:rFonts w:asciiTheme="minorHAnsi" w:eastAsia="Arial" w:hAnsiTheme="minorHAnsi" w:cstheme="minorHAnsi"/>
          <w:sz w:val="22"/>
          <w:szCs w:val="22"/>
          <w:lang w:val="en"/>
        </w:rPr>
        <w:t>I</w:t>
      </w:r>
      <w:r w:rsidR="00067BE0" w:rsidRPr="005B2F66">
        <w:rPr>
          <w:rFonts w:asciiTheme="minorHAnsi" w:eastAsia="Arial" w:hAnsiTheme="minorHAnsi" w:cstheme="minorHAnsi"/>
          <w:sz w:val="22"/>
          <w:szCs w:val="22"/>
          <w:lang w:val="en"/>
        </w:rPr>
        <w:t xml:space="preserve">n this chapter, </w:t>
      </w:r>
      <w:r w:rsidR="000A4ACE" w:rsidRPr="005B2F66">
        <w:rPr>
          <w:rFonts w:asciiTheme="minorHAnsi" w:eastAsia="Arial" w:hAnsiTheme="minorHAnsi" w:cstheme="minorHAnsi"/>
          <w:sz w:val="22"/>
          <w:szCs w:val="22"/>
          <w:lang w:val="en"/>
        </w:rPr>
        <w:t xml:space="preserve">you will learn </w:t>
      </w:r>
      <w:r w:rsidR="00E120F9" w:rsidRPr="005B2F66">
        <w:rPr>
          <w:rFonts w:asciiTheme="minorHAnsi" w:eastAsia="Arial" w:hAnsiTheme="minorHAnsi" w:cstheme="minorHAnsi"/>
          <w:sz w:val="22"/>
          <w:szCs w:val="22"/>
          <w:lang w:val="en"/>
        </w:rPr>
        <w:t xml:space="preserve">about </w:t>
      </w:r>
      <w:r w:rsidR="003D1E8E" w:rsidRPr="005B2F66">
        <w:rPr>
          <w:rFonts w:asciiTheme="minorHAnsi" w:eastAsia="Arial" w:hAnsiTheme="minorHAnsi" w:cstheme="minorHAnsi"/>
          <w:sz w:val="22"/>
          <w:szCs w:val="22"/>
          <w:lang w:val="en"/>
        </w:rPr>
        <w:t xml:space="preserve">closed source large language model, open source large langue models at high level and privacy issues with these LLM’s and state of the art research in  privacy preserving technologies for LLM’s.  </w:t>
      </w:r>
    </w:p>
    <w:p w14:paraId="5D386781" w14:textId="77777777" w:rsidR="0021580B" w:rsidRPr="005B2F66" w:rsidRDefault="0021580B" w:rsidP="00067BE0">
      <w:pPr>
        <w:rPr>
          <w:rFonts w:asciiTheme="minorHAnsi" w:eastAsia="Arial" w:hAnsiTheme="minorHAnsi" w:cstheme="minorHAnsi"/>
          <w:sz w:val="22"/>
          <w:szCs w:val="22"/>
          <w:lang w:val="en"/>
        </w:rPr>
      </w:pPr>
    </w:p>
    <w:p w14:paraId="400787AE" w14:textId="73160B74" w:rsidR="0092457D" w:rsidRPr="00234763" w:rsidRDefault="00B51C17" w:rsidP="00234763">
      <w:pPr>
        <w:pStyle w:val="P-Regular"/>
        <w:rPr>
          <w:rFonts w:asciiTheme="minorHAnsi" w:hAnsiTheme="minorHAnsi" w:cstheme="minorHAnsi"/>
          <w:sz w:val="22"/>
          <w:szCs w:val="22"/>
        </w:rPr>
      </w:pPr>
      <w:r w:rsidRPr="003B1BFA">
        <w:rPr>
          <w:rFonts w:asciiTheme="minorHAnsi" w:hAnsiTheme="minorHAnsi" w:cstheme="minorHAnsi"/>
          <w:sz w:val="22"/>
          <w:szCs w:val="22"/>
        </w:rPr>
        <w:t>We will cover the following main topics:</w:t>
      </w:r>
    </w:p>
    <w:p w14:paraId="67B67D78" w14:textId="63BAED98" w:rsidR="00670BCD" w:rsidRPr="00670BCD" w:rsidRDefault="003D1E8E" w:rsidP="00670BCD">
      <w:pPr>
        <w:pStyle w:val="L-Bullets"/>
        <w:rPr>
          <w:rFonts w:asciiTheme="minorHAnsi" w:hAnsiTheme="minorHAnsi" w:cstheme="minorHAnsi"/>
          <w:sz w:val="22"/>
          <w:szCs w:val="22"/>
        </w:rPr>
      </w:pPr>
      <w:r>
        <w:rPr>
          <w:rFonts w:asciiTheme="minorHAnsi" w:hAnsiTheme="minorHAnsi" w:cstheme="minorHAnsi"/>
          <w:sz w:val="22"/>
          <w:szCs w:val="22"/>
        </w:rPr>
        <w:t>Introduction to Large Language Models</w:t>
      </w:r>
    </w:p>
    <w:p w14:paraId="4410F039" w14:textId="77777777" w:rsidR="00883ACD" w:rsidRDefault="00883ACD" w:rsidP="0092457D">
      <w:pPr>
        <w:pStyle w:val="L-Bullets"/>
        <w:numPr>
          <w:ilvl w:val="1"/>
          <w:numId w:val="1"/>
        </w:numPr>
        <w:rPr>
          <w:rFonts w:asciiTheme="minorHAnsi" w:hAnsiTheme="minorHAnsi" w:cstheme="minorHAnsi"/>
          <w:sz w:val="22"/>
          <w:szCs w:val="22"/>
        </w:rPr>
      </w:pPr>
      <w:r>
        <w:rPr>
          <w:rFonts w:asciiTheme="minorHAnsi" w:hAnsiTheme="minorHAnsi" w:cstheme="minorHAnsi"/>
          <w:sz w:val="22"/>
          <w:szCs w:val="22"/>
        </w:rPr>
        <w:t>High Level Overview of LLM’s</w:t>
      </w:r>
    </w:p>
    <w:p w14:paraId="2A004FAC" w14:textId="2D69DA2D" w:rsidR="00883ACD" w:rsidRDefault="00883ACD" w:rsidP="0092457D">
      <w:pPr>
        <w:pStyle w:val="L-Bullets"/>
        <w:numPr>
          <w:ilvl w:val="1"/>
          <w:numId w:val="1"/>
        </w:numPr>
        <w:rPr>
          <w:rFonts w:asciiTheme="minorHAnsi" w:hAnsiTheme="minorHAnsi" w:cstheme="minorHAnsi"/>
          <w:sz w:val="22"/>
          <w:szCs w:val="22"/>
        </w:rPr>
      </w:pPr>
      <w:r>
        <w:rPr>
          <w:rFonts w:asciiTheme="minorHAnsi" w:hAnsiTheme="minorHAnsi" w:cstheme="minorHAnsi"/>
          <w:sz w:val="22"/>
          <w:szCs w:val="22"/>
        </w:rPr>
        <w:t xml:space="preserve">Key </w:t>
      </w:r>
      <w:r w:rsidR="00E406E1">
        <w:rPr>
          <w:rFonts w:asciiTheme="minorHAnsi" w:hAnsiTheme="minorHAnsi" w:cstheme="minorHAnsi"/>
          <w:sz w:val="22"/>
          <w:szCs w:val="22"/>
        </w:rPr>
        <w:t>concepts</w:t>
      </w:r>
      <w:r>
        <w:rPr>
          <w:rFonts w:asciiTheme="minorHAnsi" w:hAnsiTheme="minorHAnsi" w:cstheme="minorHAnsi"/>
          <w:sz w:val="22"/>
          <w:szCs w:val="22"/>
        </w:rPr>
        <w:t xml:space="preserve">/terms used in </w:t>
      </w:r>
      <w:r w:rsidR="00E406E1">
        <w:rPr>
          <w:rFonts w:asciiTheme="minorHAnsi" w:hAnsiTheme="minorHAnsi" w:cstheme="minorHAnsi"/>
          <w:sz w:val="22"/>
          <w:szCs w:val="22"/>
        </w:rPr>
        <w:t>LLMs.</w:t>
      </w:r>
      <w:r>
        <w:rPr>
          <w:rFonts w:asciiTheme="minorHAnsi" w:hAnsiTheme="minorHAnsi" w:cstheme="minorHAnsi"/>
          <w:sz w:val="22"/>
          <w:szCs w:val="22"/>
        </w:rPr>
        <w:t>’</w:t>
      </w:r>
    </w:p>
    <w:p w14:paraId="186C776F" w14:textId="489EBB08" w:rsidR="002819DC" w:rsidRDefault="002819DC" w:rsidP="0092457D">
      <w:pPr>
        <w:pStyle w:val="L-Bullets"/>
        <w:numPr>
          <w:ilvl w:val="1"/>
          <w:numId w:val="1"/>
        </w:numPr>
        <w:rPr>
          <w:rFonts w:asciiTheme="minorHAnsi" w:hAnsiTheme="minorHAnsi" w:cstheme="minorHAnsi"/>
          <w:sz w:val="22"/>
          <w:szCs w:val="22"/>
        </w:rPr>
      </w:pPr>
      <w:r>
        <w:rPr>
          <w:rFonts w:asciiTheme="minorHAnsi" w:hAnsiTheme="minorHAnsi" w:cstheme="minorHAnsi"/>
          <w:sz w:val="22"/>
          <w:szCs w:val="22"/>
        </w:rPr>
        <w:t xml:space="preserve">Prompt Engineering </w:t>
      </w:r>
    </w:p>
    <w:p w14:paraId="4FD87364" w14:textId="2431A6EC" w:rsidR="0092457D" w:rsidRDefault="00883ACD" w:rsidP="004F4BF3">
      <w:pPr>
        <w:pStyle w:val="L-Bullets"/>
        <w:numPr>
          <w:ilvl w:val="2"/>
          <w:numId w:val="1"/>
        </w:numPr>
        <w:rPr>
          <w:rFonts w:asciiTheme="minorHAnsi" w:hAnsiTheme="minorHAnsi" w:cstheme="minorHAnsi"/>
          <w:sz w:val="22"/>
          <w:szCs w:val="22"/>
        </w:rPr>
      </w:pPr>
      <w:r>
        <w:rPr>
          <w:rFonts w:asciiTheme="minorHAnsi" w:hAnsiTheme="minorHAnsi" w:cstheme="minorHAnsi"/>
          <w:sz w:val="22"/>
          <w:szCs w:val="22"/>
        </w:rPr>
        <w:t xml:space="preserve">Example </w:t>
      </w:r>
      <w:r w:rsidR="00E406E1">
        <w:rPr>
          <w:rFonts w:asciiTheme="minorHAnsi" w:hAnsiTheme="minorHAnsi" w:cstheme="minorHAnsi"/>
          <w:sz w:val="22"/>
          <w:szCs w:val="22"/>
        </w:rPr>
        <w:t>using ChatGPT as well using open source LLM’s.</w:t>
      </w:r>
    </w:p>
    <w:p w14:paraId="058850EA" w14:textId="0BBD0ECB" w:rsidR="003D1E8E" w:rsidRDefault="00E406E1" w:rsidP="005701AD">
      <w:pPr>
        <w:pStyle w:val="L-Bullets"/>
        <w:numPr>
          <w:ilvl w:val="1"/>
          <w:numId w:val="1"/>
        </w:numPr>
        <w:rPr>
          <w:rFonts w:asciiTheme="minorHAnsi" w:hAnsiTheme="minorHAnsi" w:cstheme="minorHAnsi"/>
          <w:sz w:val="22"/>
          <w:szCs w:val="22"/>
        </w:rPr>
      </w:pPr>
      <w:r>
        <w:rPr>
          <w:rFonts w:asciiTheme="minorHAnsi" w:hAnsiTheme="minorHAnsi" w:cstheme="minorHAnsi"/>
          <w:sz w:val="22"/>
          <w:szCs w:val="22"/>
        </w:rPr>
        <w:t xml:space="preserve">Comparison of </w:t>
      </w:r>
      <w:r w:rsidR="003D1E8E">
        <w:rPr>
          <w:rFonts w:asciiTheme="minorHAnsi" w:hAnsiTheme="minorHAnsi" w:cstheme="minorHAnsi"/>
          <w:sz w:val="22"/>
          <w:szCs w:val="22"/>
        </w:rPr>
        <w:t>Open Source LLM’s</w:t>
      </w:r>
      <w:r>
        <w:rPr>
          <w:rFonts w:asciiTheme="minorHAnsi" w:hAnsiTheme="minorHAnsi" w:cstheme="minorHAnsi"/>
          <w:sz w:val="22"/>
          <w:szCs w:val="22"/>
        </w:rPr>
        <w:t xml:space="preserve"> vs Closed Source LLMs</w:t>
      </w:r>
    </w:p>
    <w:p w14:paraId="29A2A0A4" w14:textId="7441FAA9" w:rsidR="005701AD" w:rsidRDefault="005701AD" w:rsidP="005701AD">
      <w:pPr>
        <w:pStyle w:val="L-Bullets"/>
        <w:rPr>
          <w:rFonts w:asciiTheme="minorHAnsi" w:hAnsiTheme="minorHAnsi" w:cstheme="minorHAnsi"/>
          <w:sz w:val="22"/>
          <w:szCs w:val="22"/>
        </w:rPr>
      </w:pPr>
      <w:r w:rsidRPr="005701AD">
        <w:rPr>
          <w:rFonts w:asciiTheme="minorHAnsi" w:hAnsiTheme="minorHAnsi" w:cstheme="minorHAnsi"/>
          <w:sz w:val="22"/>
          <w:szCs w:val="22"/>
        </w:rPr>
        <w:t>Privacy Attacks on LLM’s</w:t>
      </w:r>
    </w:p>
    <w:p w14:paraId="2E88E43A" w14:textId="52E70056" w:rsidR="006D27C1" w:rsidRDefault="006D27C1" w:rsidP="006D27C1">
      <w:pPr>
        <w:pStyle w:val="L-Bullets"/>
        <w:numPr>
          <w:ilvl w:val="1"/>
          <w:numId w:val="1"/>
        </w:numPr>
        <w:rPr>
          <w:rFonts w:asciiTheme="minorHAnsi" w:hAnsiTheme="minorHAnsi" w:cstheme="minorHAnsi"/>
          <w:sz w:val="22"/>
          <w:szCs w:val="22"/>
        </w:rPr>
      </w:pPr>
      <w:r>
        <w:rPr>
          <w:rFonts w:asciiTheme="minorHAnsi" w:hAnsiTheme="minorHAnsi" w:cstheme="minorHAnsi"/>
          <w:sz w:val="22"/>
          <w:szCs w:val="22"/>
        </w:rPr>
        <w:t>Real world incidents on Privacy Leaks in LLM’s</w:t>
      </w:r>
    </w:p>
    <w:p w14:paraId="392AC0D3" w14:textId="77777777" w:rsidR="006D27C1" w:rsidRPr="006D27C1" w:rsidRDefault="006D27C1" w:rsidP="006D27C1">
      <w:pPr>
        <w:pStyle w:val="L-Bullets"/>
        <w:numPr>
          <w:ilvl w:val="1"/>
          <w:numId w:val="1"/>
        </w:numPr>
        <w:rPr>
          <w:rFonts w:asciiTheme="minorHAnsi" w:hAnsiTheme="minorHAnsi" w:cstheme="minorHAnsi"/>
          <w:sz w:val="22"/>
          <w:szCs w:val="22"/>
        </w:rPr>
      </w:pPr>
      <w:r w:rsidRPr="006D27C1">
        <w:rPr>
          <w:rFonts w:asciiTheme="minorHAnsi" w:hAnsiTheme="minorHAnsi" w:cstheme="minorHAnsi"/>
          <w:sz w:val="22"/>
          <w:szCs w:val="22"/>
        </w:rPr>
        <w:t>Membership inference attacks against generative models</w:t>
      </w:r>
    </w:p>
    <w:p w14:paraId="38342F6D" w14:textId="77777777" w:rsidR="006D27C1" w:rsidRPr="006D27C1" w:rsidRDefault="006D27C1" w:rsidP="006D27C1">
      <w:pPr>
        <w:pStyle w:val="L-Bullets"/>
        <w:numPr>
          <w:ilvl w:val="1"/>
          <w:numId w:val="1"/>
        </w:numPr>
        <w:rPr>
          <w:rFonts w:asciiTheme="minorHAnsi" w:hAnsiTheme="minorHAnsi" w:cstheme="minorHAnsi"/>
          <w:sz w:val="22"/>
          <w:szCs w:val="22"/>
        </w:rPr>
      </w:pPr>
      <w:r w:rsidRPr="006D27C1">
        <w:rPr>
          <w:rFonts w:asciiTheme="minorHAnsi" w:hAnsiTheme="minorHAnsi" w:cstheme="minorHAnsi"/>
          <w:sz w:val="22"/>
          <w:szCs w:val="22"/>
        </w:rPr>
        <w:t>Extracting training data from large language models</w:t>
      </w:r>
    </w:p>
    <w:p w14:paraId="6A96E09D" w14:textId="58A3016E" w:rsidR="006D27C1" w:rsidRPr="005701AD" w:rsidRDefault="006D27C1" w:rsidP="006D27C1">
      <w:pPr>
        <w:pStyle w:val="L-Bullets"/>
        <w:numPr>
          <w:ilvl w:val="1"/>
          <w:numId w:val="1"/>
        </w:numPr>
        <w:rPr>
          <w:rFonts w:asciiTheme="minorHAnsi" w:hAnsiTheme="minorHAnsi" w:cstheme="minorHAnsi"/>
          <w:sz w:val="22"/>
          <w:szCs w:val="22"/>
        </w:rPr>
      </w:pPr>
      <w:r w:rsidRPr="006D27C1">
        <w:rPr>
          <w:rFonts w:asciiTheme="minorHAnsi" w:hAnsiTheme="minorHAnsi" w:cstheme="minorHAnsi"/>
          <w:sz w:val="22"/>
          <w:szCs w:val="22"/>
          <w:lang w:val="en-US"/>
        </w:rPr>
        <w:t xml:space="preserve">Prompts Injection </w:t>
      </w:r>
      <w:r w:rsidR="00807E7D" w:rsidRPr="006D27C1">
        <w:rPr>
          <w:rFonts w:asciiTheme="minorHAnsi" w:hAnsiTheme="minorHAnsi" w:cstheme="minorHAnsi"/>
          <w:sz w:val="22"/>
          <w:szCs w:val="22"/>
          <w:lang w:val="en-US"/>
        </w:rPr>
        <w:t>attacks.</w:t>
      </w:r>
    </w:p>
    <w:p w14:paraId="18054CB1" w14:textId="11857F00" w:rsidR="00234763" w:rsidRDefault="005701AD" w:rsidP="00234763">
      <w:pPr>
        <w:pStyle w:val="L-Bullets"/>
        <w:rPr>
          <w:rFonts w:ascii="Calibri" w:hAnsi="Calibri" w:cs="Calibri"/>
          <w:sz w:val="22"/>
          <w:szCs w:val="22"/>
        </w:rPr>
      </w:pPr>
      <w:r>
        <w:rPr>
          <w:rFonts w:ascii="Calibri" w:hAnsi="Calibri" w:cs="Calibri"/>
          <w:sz w:val="22"/>
          <w:szCs w:val="22"/>
        </w:rPr>
        <w:t>Privacy Preserving Technologies for LLM’s</w:t>
      </w:r>
    </w:p>
    <w:p w14:paraId="0BD86AB6" w14:textId="3F71B138" w:rsidR="005B2F66" w:rsidRDefault="005B2F66" w:rsidP="005B2F66">
      <w:pPr>
        <w:pStyle w:val="L-Bullets"/>
        <w:numPr>
          <w:ilvl w:val="1"/>
          <w:numId w:val="1"/>
        </w:numPr>
        <w:rPr>
          <w:rFonts w:ascii="Calibri" w:hAnsi="Calibri" w:cs="Calibri"/>
          <w:sz w:val="22"/>
          <w:szCs w:val="22"/>
        </w:rPr>
      </w:pPr>
      <w:r>
        <w:rPr>
          <w:rFonts w:ascii="Calibri" w:hAnsi="Calibri" w:cs="Calibri"/>
          <w:sz w:val="22"/>
          <w:szCs w:val="22"/>
        </w:rPr>
        <w:t>Text Attacks on ML and Gen AI</w:t>
      </w:r>
    </w:p>
    <w:p w14:paraId="2B3783CF" w14:textId="77777777" w:rsidR="005B2F66" w:rsidRDefault="005B2F66" w:rsidP="005B2F66">
      <w:pPr>
        <w:pStyle w:val="L-Bullets"/>
        <w:numPr>
          <w:ilvl w:val="1"/>
          <w:numId w:val="1"/>
        </w:numPr>
        <w:rPr>
          <w:rFonts w:ascii="Calibri" w:hAnsi="Calibri" w:cs="Calibri"/>
          <w:sz w:val="22"/>
          <w:szCs w:val="22"/>
        </w:rPr>
      </w:pPr>
      <w:r>
        <w:rPr>
          <w:rFonts w:ascii="Calibri" w:hAnsi="Calibri" w:cs="Calibri"/>
          <w:sz w:val="22"/>
          <w:szCs w:val="22"/>
        </w:rPr>
        <w:t xml:space="preserve">Training LLM’s using Differential Privacy with Private Transformer </w:t>
      </w:r>
    </w:p>
    <w:p w14:paraId="66BFA974" w14:textId="22751A62" w:rsidR="005B2F66" w:rsidRPr="00234763" w:rsidRDefault="005B2F66" w:rsidP="005B2F66">
      <w:pPr>
        <w:pStyle w:val="L-Bullets"/>
        <w:numPr>
          <w:ilvl w:val="1"/>
          <w:numId w:val="1"/>
        </w:numPr>
        <w:rPr>
          <w:rFonts w:ascii="Calibri" w:hAnsi="Calibri" w:cs="Calibri"/>
          <w:sz w:val="22"/>
          <w:szCs w:val="22"/>
        </w:rPr>
      </w:pPr>
      <w:r>
        <w:rPr>
          <w:rFonts w:ascii="Calibri" w:hAnsi="Calibri" w:cs="Calibri"/>
          <w:sz w:val="22"/>
          <w:szCs w:val="22"/>
        </w:rPr>
        <w:t>State of the art research (STOA)  on Privacy Preserving LLM’s</w:t>
      </w:r>
    </w:p>
    <w:p w14:paraId="7C2CDD4B" w14:textId="0F21E730" w:rsidR="00C018AD" w:rsidRDefault="005701AD" w:rsidP="00C018AD">
      <w:pPr>
        <w:pStyle w:val="H1-Section"/>
      </w:pPr>
      <w:r>
        <w:lastRenderedPageBreak/>
        <w:t xml:space="preserve">Introduction to Large </w:t>
      </w:r>
      <w:r w:rsidRPr="005701AD">
        <w:t xml:space="preserve">Language </w:t>
      </w:r>
      <w:r>
        <w:t xml:space="preserve">Models </w:t>
      </w:r>
    </w:p>
    <w:p w14:paraId="7832FF57" w14:textId="7777777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 xml:space="preserve">Large Language Models (LLMs) are a category of artificial intelligence models that have gained immense prominence in recent years due to their exceptional ability to understand and generate human-like text. These models are often based on deep learning architectures, particularly transformers. </w:t>
      </w:r>
    </w:p>
    <w:p w14:paraId="2CC0C4AC" w14:textId="77777777" w:rsidR="004A2FA9" w:rsidRPr="005B2F66" w:rsidRDefault="004A2FA9" w:rsidP="004A2FA9">
      <w:pPr>
        <w:rPr>
          <w:rFonts w:asciiTheme="minorHAnsi" w:hAnsiTheme="minorHAnsi" w:cstheme="minorHAnsi"/>
          <w:sz w:val="22"/>
          <w:szCs w:val="22"/>
        </w:rPr>
      </w:pPr>
    </w:p>
    <w:p w14:paraId="3C7A9A45" w14:textId="7A45B8F9"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High Level overview of Large Language Models:</w:t>
      </w:r>
    </w:p>
    <w:p w14:paraId="467D2C45" w14:textId="77777777" w:rsidR="004A2FA9" w:rsidRPr="004A2FA9" w:rsidRDefault="004A2FA9" w:rsidP="004A2FA9">
      <w:pPr>
        <w:rPr>
          <w:sz w:val="22"/>
          <w:szCs w:val="22"/>
        </w:rPr>
      </w:pPr>
    </w:p>
    <w:p w14:paraId="4B183FC9" w14:textId="605F6FF3" w:rsidR="004A2FA9" w:rsidRPr="004A2FA9" w:rsidRDefault="004A2FA9" w:rsidP="004A2FA9">
      <w:pPr>
        <w:rPr>
          <w:sz w:val="22"/>
          <w:szCs w:val="22"/>
        </w:rPr>
      </w:pPr>
      <w:r w:rsidRPr="004A2FA9">
        <w:rPr>
          <w:rStyle w:val="P-Bold"/>
        </w:rPr>
        <w:t>Transformer Architecture</w:t>
      </w:r>
      <w:r w:rsidRPr="004A2FA9">
        <w:rPr>
          <w:sz w:val="22"/>
          <w:szCs w:val="22"/>
        </w:rPr>
        <w:t>:</w:t>
      </w:r>
    </w:p>
    <w:p w14:paraId="3B5F537A" w14:textId="7777777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Most Large Language Models are built upon the Transformer architecture. Transformers are neural networks that excel at handling sequential data, making them well-suited for natural language understanding and generation tasks.</w:t>
      </w:r>
    </w:p>
    <w:p w14:paraId="53124F4D" w14:textId="7D8E10A3"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Transformers introduced the concept of self-attention mechanisms, which allows the model to weigh the importance of different words in a sentence when processing it. This innovation significantly improved the model's ability to understand context and dependencies within text.</w:t>
      </w:r>
      <w:r w:rsidR="00D963A5" w:rsidRPr="005B2F66">
        <w:rPr>
          <w:rFonts w:asciiTheme="minorHAnsi" w:hAnsiTheme="minorHAnsi" w:cstheme="minorHAnsi"/>
          <w:sz w:val="22"/>
          <w:szCs w:val="22"/>
        </w:rPr>
        <w:t xml:space="preserve">  </w:t>
      </w:r>
    </w:p>
    <w:p w14:paraId="6056B999" w14:textId="77777777" w:rsidR="00D963A5" w:rsidRPr="004A2FA9" w:rsidRDefault="00D963A5" w:rsidP="004A2FA9">
      <w:pPr>
        <w:rPr>
          <w:sz w:val="22"/>
          <w:szCs w:val="22"/>
        </w:rPr>
      </w:pPr>
    </w:p>
    <w:p w14:paraId="44582E1A" w14:textId="48569B2A" w:rsidR="004A2FA9" w:rsidRDefault="004A2FA9" w:rsidP="004A2FA9">
      <w:pPr>
        <w:rPr>
          <w:rStyle w:val="P-Bold"/>
        </w:rPr>
      </w:pPr>
      <w:r w:rsidRPr="00D963A5">
        <w:rPr>
          <w:rStyle w:val="P-Bold"/>
        </w:rPr>
        <w:t>Scale and Size:</w:t>
      </w:r>
    </w:p>
    <w:p w14:paraId="05ED6208" w14:textId="7777777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What sets Large Language Models apart is their scale and size. These models have a massive number of parameters, often ranging from hundreds of millions to billions. The more parameters a model has, the better it typically performs on a wide range of language tasks.</w:t>
      </w:r>
    </w:p>
    <w:p w14:paraId="7ED68FE3" w14:textId="33FB4EB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 xml:space="preserve">Examples of well-known LLMs include GPT-3, GPT-4, BERT (Bidirectional Encoder Representations from Transformers), </w:t>
      </w:r>
      <w:r w:rsidR="00D963A5" w:rsidRPr="005B2F66">
        <w:rPr>
          <w:rFonts w:asciiTheme="minorHAnsi" w:hAnsiTheme="minorHAnsi" w:cstheme="minorHAnsi"/>
          <w:sz w:val="22"/>
          <w:szCs w:val="22"/>
        </w:rPr>
        <w:t xml:space="preserve">FLAN </w:t>
      </w:r>
      <w:r w:rsidRPr="005B2F66">
        <w:rPr>
          <w:rFonts w:asciiTheme="minorHAnsi" w:hAnsiTheme="minorHAnsi" w:cstheme="minorHAnsi"/>
          <w:sz w:val="22"/>
          <w:szCs w:val="22"/>
        </w:rPr>
        <w:t>T5 (Text-to-Text Transfer Transformer), and many more.</w:t>
      </w:r>
    </w:p>
    <w:p w14:paraId="09F03CF6" w14:textId="77777777" w:rsidR="00D963A5" w:rsidRPr="004A2FA9" w:rsidRDefault="00D963A5" w:rsidP="004A2FA9">
      <w:pPr>
        <w:rPr>
          <w:sz w:val="22"/>
          <w:szCs w:val="22"/>
        </w:rPr>
      </w:pPr>
    </w:p>
    <w:p w14:paraId="085B0682" w14:textId="24D39579" w:rsidR="004A2FA9" w:rsidRPr="00D963A5" w:rsidRDefault="004A2FA9" w:rsidP="004A2FA9">
      <w:pPr>
        <w:rPr>
          <w:rStyle w:val="P-Bold"/>
        </w:rPr>
      </w:pPr>
      <w:r w:rsidRPr="00D963A5">
        <w:rPr>
          <w:rStyle w:val="P-Bold"/>
        </w:rPr>
        <w:t>Pretraining and Fine-Tuning:</w:t>
      </w:r>
    </w:p>
    <w:p w14:paraId="7828075B" w14:textId="7777777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Large Language Models are pretrained on vast corpora of text data, which means they learn from a massive amount of text from the internet. This initial pretraining helps the model grasp the nuances of language, grammar, context, and even some world knowledge.</w:t>
      </w:r>
    </w:p>
    <w:p w14:paraId="32AF1BFB" w14:textId="7777777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After pretraining, LLMs can be fine-tuned on specific tasks, such as text classification, translation, summarization, and more. Fine-tuning makes them adaptable and capable of performing various natural language processing tasks with minimal task-specific data.</w:t>
      </w:r>
    </w:p>
    <w:p w14:paraId="6FB5626D" w14:textId="77777777" w:rsidR="00D963A5" w:rsidRDefault="00D963A5" w:rsidP="004A2FA9">
      <w:pPr>
        <w:rPr>
          <w:sz w:val="22"/>
          <w:szCs w:val="22"/>
        </w:rPr>
      </w:pPr>
    </w:p>
    <w:p w14:paraId="02D131A5" w14:textId="51096004" w:rsidR="004A2FA9" w:rsidRPr="00D963A5" w:rsidRDefault="004A2FA9" w:rsidP="004A2FA9">
      <w:pPr>
        <w:rPr>
          <w:rStyle w:val="P-Bold"/>
        </w:rPr>
      </w:pPr>
      <w:r w:rsidRPr="00D963A5">
        <w:rPr>
          <w:rStyle w:val="P-Bold"/>
        </w:rPr>
        <w:t>Versatility:</w:t>
      </w:r>
    </w:p>
    <w:p w14:paraId="3E807354" w14:textId="7777777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LLMs are versatile and can be used for a wide range of applications, including:</w:t>
      </w:r>
    </w:p>
    <w:p w14:paraId="60D52991" w14:textId="77777777" w:rsidR="004A2FA9" w:rsidRPr="005B2F66" w:rsidRDefault="004A2FA9" w:rsidP="004A2FA9">
      <w:pPr>
        <w:rPr>
          <w:rFonts w:asciiTheme="minorHAnsi" w:hAnsiTheme="minorHAnsi" w:cstheme="minorHAnsi"/>
          <w:sz w:val="22"/>
          <w:szCs w:val="22"/>
        </w:rPr>
      </w:pPr>
      <w:r w:rsidRPr="005B2F66">
        <w:rPr>
          <w:rFonts w:asciiTheme="minorHAnsi" w:hAnsiTheme="minorHAnsi" w:cstheme="minorHAnsi"/>
          <w:sz w:val="22"/>
          <w:szCs w:val="22"/>
        </w:rPr>
        <w:t>Text Generation: They can generate human-like text, which can be used for chatbots, content generation, and creative writing.</w:t>
      </w:r>
    </w:p>
    <w:p w14:paraId="654DBFC0" w14:textId="77777777" w:rsidR="00D963A5" w:rsidRPr="005B2F66" w:rsidRDefault="00D963A5" w:rsidP="004A2FA9">
      <w:pPr>
        <w:rPr>
          <w:rFonts w:asciiTheme="minorHAnsi" w:hAnsiTheme="minorHAnsi" w:cstheme="minorHAnsi"/>
          <w:sz w:val="22"/>
          <w:szCs w:val="22"/>
        </w:rPr>
      </w:pPr>
    </w:p>
    <w:p w14:paraId="6CA88786" w14:textId="4687DD9E" w:rsidR="004A2FA9" w:rsidRPr="00B67191" w:rsidRDefault="004A2FA9" w:rsidP="00B67191">
      <w:pPr>
        <w:pStyle w:val="ListParagraph"/>
        <w:numPr>
          <w:ilvl w:val="0"/>
          <w:numId w:val="63"/>
        </w:numPr>
        <w:rPr>
          <w:rFonts w:asciiTheme="minorHAnsi" w:hAnsiTheme="minorHAnsi" w:cstheme="minorHAnsi"/>
          <w:sz w:val="22"/>
          <w:szCs w:val="22"/>
        </w:rPr>
      </w:pPr>
      <w:r w:rsidRPr="00B67191">
        <w:rPr>
          <w:rFonts w:asciiTheme="minorHAnsi" w:hAnsiTheme="minorHAnsi" w:cstheme="minorHAnsi"/>
          <w:sz w:val="22"/>
          <w:szCs w:val="22"/>
        </w:rPr>
        <w:t>Language Translation: LLMs excel at translating text from one language to another.</w:t>
      </w:r>
    </w:p>
    <w:p w14:paraId="18641672" w14:textId="77777777" w:rsidR="004A2FA9" w:rsidRPr="00B67191" w:rsidRDefault="004A2FA9" w:rsidP="00B67191">
      <w:pPr>
        <w:pStyle w:val="ListParagraph"/>
        <w:numPr>
          <w:ilvl w:val="0"/>
          <w:numId w:val="63"/>
        </w:numPr>
        <w:rPr>
          <w:rFonts w:asciiTheme="minorHAnsi" w:hAnsiTheme="minorHAnsi" w:cstheme="minorHAnsi"/>
          <w:sz w:val="22"/>
          <w:szCs w:val="22"/>
        </w:rPr>
      </w:pPr>
      <w:r w:rsidRPr="00B67191">
        <w:rPr>
          <w:rFonts w:asciiTheme="minorHAnsi" w:hAnsiTheme="minorHAnsi" w:cstheme="minorHAnsi"/>
          <w:sz w:val="22"/>
          <w:szCs w:val="22"/>
        </w:rPr>
        <w:t>Sentiment Analysis: They can determine the sentiment (positive, negative, neutral) of a piece of text.</w:t>
      </w:r>
    </w:p>
    <w:p w14:paraId="52BDC324" w14:textId="77777777" w:rsidR="004A2FA9" w:rsidRPr="00B67191" w:rsidRDefault="004A2FA9" w:rsidP="00B67191">
      <w:pPr>
        <w:pStyle w:val="ListParagraph"/>
        <w:numPr>
          <w:ilvl w:val="0"/>
          <w:numId w:val="63"/>
        </w:numPr>
        <w:rPr>
          <w:rFonts w:asciiTheme="minorHAnsi" w:hAnsiTheme="minorHAnsi" w:cstheme="minorHAnsi"/>
          <w:sz w:val="22"/>
          <w:szCs w:val="22"/>
        </w:rPr>
      </w:pPr>
      <w:r w:rsidRPr="00B67191">
        <w:rPr>
          <w:rFonts w:asciiTheme="minorHAnsi" w:hAnsiTheme="minorHAnsi" w:cstheme="minorHAnsi"/>
          <w:sz w:val="22"/>
          <w:szCs w:val="22"/>
        </w:rPr>
        <w:t>Question Answering: LLMs can answer questions based on a given context.</w:t>
      </w:r>
    </w:p>
    <w:p w14:paraId="54F430F7" w14:textId="77777777" w:rsidR="004A2FA9" w:rsidRPr="00B67191" w:rsidRDefault="004A2FA9" w:rsidP="00B67191">
      <w:pPr>
        <w:pStyle w:val="ListParagraph"/>
        <w:numPr>
          <w:ilvl w:val="0"/>
          <w:numId w:val="63"/>
        </w:numPr>
        <w:rPr>
          <w:rFonts w:asciiTheme="minorHAnsi" w:hAnsiTheme="minorHAnsi" w:cstheme="minorHAnsi"/>
          <w:sz w:val="22"/>
          <w:szCs w:val="22"/>
        </w:rPr>
      </w:pPr>
      <w:r w:rsidRPr="00B67191">
        <w:rPr>
          <w:rFonts w:asciiTheme="minorHAnsi" w:hAnsiTheme="minorHAnsi" w:cstheme="minorHAnsi"/>
          <w:sz w:val="22"/>
          <w:szCs w:val="22"/>
        </w:rPr>
        <w:lastRenderedPageBreak/>
        <w:t>Summarization: They can generate concise summaries of longer text documents.</w:t>
      </w:r>
    </w:p>
    <w:p w14:paraId="37075B5B" w14:textId="77777777" w:rsidR="004A2FA9" w:rsidRPr="00B67191" w:rsidRDefault="004A2FA9" w:rsidP="00B67191">
      <w:pPr>
        <w:pStyle w:val="ListParagraph"/>
        <w:numPr>
          <w:ilvl w:val="0"/>
          <w:numId w:val="63"/>
        </w:numPr>
        <w:rPr>
          <w:rFonts w:asciiTheme="minorHAnsi" w:hAnsiTheme="minorHAnsi" w:cstheme="minorHAnsi"/>
          <w:sz w:val="22"/>
          <w:szCs w:val="22"/>
        </w:rPr>
      </w:pPr>
      <w:r w:rsidRPr="00B67191">
        <w:rPr>
          <w:rFonts w:asciiTheme="minorHAnsi" w:hAnsiTheme="minorHAnsi" w:cstheme="minorHAnsi"/>
          <w:sz w:val="22"/>
          <w:szCs w:val="22"/>
        </w:rPr>
        <w:t xml:space="preserve">Language Understanding: They can understand and </w:t>
      </w:r>
      <w:proofErr w:type="spellStart"/>
      <w:r w:rsidRPr="00B67191">
        <w:rPr>
          <w:rFonts w:asciiTheme="minorHAnsi" w:hAnsiTheme="minorHAnsi" w:cstheme="minorHAnsi"/>
          <w:sz w:val="22"/>
          <w:szCs w:val="22"/>
        </w:rPr>
        <w:t>analyze</w:t>
      </w:r>
      <w:proofErr w:type="spellEnd"/>
      <w:r w:rsidRPr="00B67191">
        <w:rPr>
          <w:rFonts w:asciiTheme="minorHAnsi" w:hAnsiTheme="minorHAnsi" w:cstheme="minorHAnsi"/>
          <w:sz w:val="22"/>
          <w:szCs w:val="22"/>
        </w:rPr>
        <w:t xml:space="preserve"> the meaning of text.</w:t>
      </w:r>
    </w:p>
    <w:p w14:paraId="44140842" w14:textId="77777777" w:rsidR="00D963A5" w:rsidRDefault="00D963A5" w:rsidP="004A2FA9">
      <w:pPr>
        <w:rPr>
          <w:sz w:val="22"/>
          <w:szCs w:val="22"/>
        </w:rPr>
      </w:pPr>
    </w:p>
    <w:p w14:paraId="304893EB" w14:textId="1CAA15D3" w:rsidR="004A2FA9" w:rsidRPr="00555854" w:rsidRDefault="004A2FA9" w:rsidP="004A2FA9">
      <w:pPr>
        <w:rPr>
          <w:rStyle w:val="P-Bold"/>
        </w:rPr>
      </w:pPr>
      <w:r w:rsidRPr="00555854">
        <w:rPr>
          <w:rStyle w:val="P-Bold"/>
        </w:rPr>
        <w:t>Ethical Considerations:</w:t>
      </w:r>
    </w:p>
    <w:p w14:paraId="6B5F5A63" w14:textId="77777777" w:rsidR="004A2FA9" w:rsidRPr="004A2FA9" w:rsidRDefault="004A2FA9" w:rsidP="004A2FA9">
      <w:pPr>
        <w:rPr>
          <w:sz w:val="22"/>
          <w:szCs w:val="22"/>
        </w:rPr>
      </w:pPr>
    </w:p>
    <w:p w14:paraId="441B74C3" w14:textId="7FE7BD81" w:rsidR="004A2FA9" w:rsidRPr="00B67191" w:rsidRDefault="004A2FA9" w:rsidP="004A2FA9">
      <w:pPr>
        <w:rPr>
          <w:rFonts w:asciiTheme="minorHAnsi" w:hAnsiTheme="minorHAnsi" w:cstheme="minorHAnsi"/>
          <w:sz w:val="22"/>
          <w:szCs w:val="22"/>
        </w:rPr>
      </w:pPr>
      <w:r w:rsidRPr="00B67191">
        <w:rPr>
          <w:rFonts w:asciiTheme="minorHAnsi" w:hAnsiTheme="minorHAnsi" w:cstheme="minorHAnsi"/>
          <w:sz w:val="22"/>
          <w:szCs w:val="22"/>
        </w:rPr>
        <w:t>The sheer power of LLMs raises ethical concerns, including the potential for misuse. Large Language Models can generate text that is indistinguishable from human-written content, making them susceptible to producing fake news, disinformation, or biased content</w:t>
      </w:r>
      <w:r w:rsidR="00555854" w:rsidRPr="00B67191">
        <w:rPr>
          <w:rFonts w:asciiTheme="minorHAnsi" w:hAnsiTheme="minorHAnsi" w:cstheme="minorHAnsi"/>
          <w:sz w:val="22"/>
          <w:szCs w:val="22"/>
        </w:rPr>
        <w:t xml:space="preserve"> and sensitive data leaks as well. </w:t>
      </w:r>
    </w:p>
    <w:p w14:paraId="461164B8" w14:textId="77777777" w:rsidR="00555854" w:rsidRPr="00B67191" w:rsidRDefault="00555854" w:rsidP="004A2FA9">
      <w:pPr>
        <w:rPr>
          <w:rFonts w:asciiTheme="minorHAnsi" w:hAnsiTheme="minorHAnsi" w:cstheme="minorHAnsi"/>
          <w:sz w:val="22"/>
          <w:szCs w:val="22"/>
        </w:rPr>
      </w:pPr>
    </w:p>
    <w:p w14:paraId="6C5B2CC9" w14:textId="4ADCE306" w:rsidR="004A2FA9" w:rsidRDefault="00555854" w:rsidP="004A2FA9">
      <w:pPr>
        <w:rPr>
          <w:sz w:val="22"/>
          <w:szCs w:val="22"/>
        </w:rPr>
      </w:pPr>
      <w:r w:rsidRPr="00B67191">
        <w:rPr>
          <w:rFonts w:asciiTheme="minorHAnsi" w:hAnsiTheme="minorHAnsi" w:cstheme="minorHAnsi"/>
          <w:sz w:val="22"/>
          <w:szCs w:val="22"/>
        </w:rPr>
        <w:t xml:space="preserve">Research </w:t>
      </w:r>
      <w:r w:rsidR="004A2FA9" w:rsidRPr="00B67191">
        <w:rPr>
          <w:rFonts w:asciiTheme="minorHAnsi" w:hAnsiTheme="minorHAnsi" w:cstheme="minorHAnsi"/>
          <w:sz w:val="22"/>
          <w:szCs w:val="22"/>
        </w:rPr>
        <w:t>Efforts are being made to address these ethical concerns through responsible AI research, including content moderation, bias detection, and fact-checking</w:t>
      </w:r>
      <w:r w:rsidR="004A2FA9" w:rsidRPr="004A2FA9">
        <w:rPr>
          <w:sz w:val="22"/>
          <w:szCs w:val="22"/>
        </w:rPr>
        <w:t>.</w:t>
      </w:r>
    </w:p>
    <w:p w14:paraId="7B6D2201" w14:textId="77777777" w:rsidR="00555854" w:rsidRPr="004A2FA9" w:rsidRDefault="00555854" w:rsidP="004A2FA9">
      <w:pPr>
        <w:rPr>
          <w:sz w:val="22"/>
          <w:szCs w:val="22"/>
        </w:rPr>
      </w:pPr>
    </w:p>
    <w:p w14:paraId="00D213F5" w14:textId="512368A0" w:rsidR="004A2FA9" w:rsidRPr="00555854" w:rsidRDefault="004A2FA9" w:rsidP="004A2FA9">
      <w:pPr>
        <w:rPr>
          <w:rStyle w:val="P-Bold"/>
        </w:rPr>
      </w:pPr>
      <w:r w:rsidRPr="00555854">
        <w:rPr>
          <w:rStyle w:val="P-Bold"/>
        </w:rPr>
        <w:t>Computational Resources:</w:t>
      </w:r>
    </w:p>
    <w:p w14:paraId="16545814" w14:textId="77777777" w:rsidR="004A2FA9" w:rsidRPr="004A2FA9" w:rsidRDefault="004A2FA9" w:rsidP="004A2FA9">
      <w:pPr>
        <w:rPr>
          <w:sz w:val="22"/>
          <w:szCs w:val="22"/>
        </w:rPr>
      </w:pPr>
    </w:p>
    <w:p w14:paraId="3CC3A1FA" w14:textId="77777777" w:rsidR="004A2FA9" w:rsidRPr="00B67191" w:rsidRDefault="004A2FA9" w:rsidP="004A2FA9">
      <w:pPr>
        <w:rPr>
          <w:rFonts w:asciiTheme="minorHAnsi" w:hAnsiTheme="minorHAnsi" w:cstheme="minorHAnsi"/>
          <w:sz w:val="22"/>
          <w:szCs w:val="22"/>
        </w:rPr>
      </w:pPr>
      <w:r w:rsidRPr="00B67191">
        <w:rPr>
          <w:rFonts w:asciiTheme="minorHAnsi" w:hAnsiTheme="minorHAnsi" w:cstheme="minorHAnsi"/>
          <w:sz w:val="22"/>
          <w:szCs w:val="22"/>
        </w:rPr>
        <w:t>Training and running Large Language Models require massive computational resources, including high-end GPUs and TPUs (Tensor Processing Units). This poses challenges for smaller organizations and researchers with limited resources.</w:t>
      </w:r>
    </w:p>
    <w:p w14:paraId="02B9CB95" w14:textId="77777777" w:rsidR="00555854" w:rsidRDefault="00555854" w:rsidP="004A2FA9">
      <w:pPr>
        <w:rPr>
          <w:sz w:val="22"/>
          <w:szCs w:val="22"/>
        </w:rPr>
      </w:pPr>
    </w:p>
    <w:p w14:paraId="3829C754" w14:textId="30DF5482" w:rsidR="004A2FA9" w:rsidRPr="00555854" w:rsidRDefault="004A2FA9" w:rsidP="004A2FA9">
      <w:pPr>
        <w:rPr>
          <w:rStyle w:val="P-Bold"/>
        </w:rPr>
      </w:pPr>
      <w:r w:rsidRPr="00555854">
        <w:rPr>
          <w:rStyle w:val="P-Bold"/>
        </w:rPr>
        <w:t>Ongoing Advancements:</w:t>
      </w:r>
    </w:p>
    <w:p w14:paraId="35D0B908" w14:textId="77777777" w:rsidR="004A2FA9" w:rsidRPr="004A2FA9" w:rsidRDefault="004A2FA9" w:rsidP="004A2FA9">
      <w:pPr>
        <w:rPr>
          <w:sz w:val="22"/>
          <w:szCs w:val="22"/>
        </w:rPr>
      </w:pPr>
    </w:p>
    <w:p w14:paraId="235747BE" w14:textId="77777777" w:rsidR="004A2FA9" w:rsidRPr="00B67191" w:rsidRDefault="004A2FA9" w:rsidP="004A2FA9">
      <w:pPr>
        <w:rPr>
          <w:rFonts w:asciiTheme="minorHAnsi" w:hAnsiTheme="minorHAnsi" w:cstheme="minorHAnsi"/>
          <w:sz w:val="22"/>
          <w:szCs w:val="22"/>
        </w:rPr>
      </w:pPr>
      <w:r w:rsidRPr="00B67191">
        <w:rPr>
          <w:rFonts w:asciiTheme="minorHAnsi" w:hAnsiTheme="minorHAnsi" w:cstheme="minorHAnsi"/>
          <w:sz w:val="22"/>
          <w:szCs w:val="22"/>
        </w:rPr>
        <w:t>The field of Large Language Models continues to evolve rapidly. Researchers are continually pushing the boundaries of model size, efficiency, and performance, seeking to build even larger and more capable models.</w:t>
      </w:r>
    </w:p>
    <w:p w14:paraId="0644CAB0" w14:textId="77777777" w:rsidR="00555854" w:rsidRPr="00B67191" w:rsidRDefault="00555854" w:rsidP="004A2FA9">
      <w:pPr>
        <w:rPr>
          <w:rFonts w:asciiTheme="minorHAnsi" w:hAnsiTheme="minorHAnsi" w:cstheme="minorHAnsi"/>
          <w:sz w:val="22"/>
          <w:szCs w:val="22"/>
        </w:rPr>
      </w:pPr>
    </w:p>
    <w:p w14:paraId="16F53F7E" w14:textId="4E3299D8" w:rsidR="0025042B" w:rsidRDefault="004A2FA9" w:rsidP="004A2FA9">
      <w:pPr>
        <w:rPr>
          <w:sz w:val="22"/>
          <w:szCs w:val="22"/>
        </w:rPr>
      </w:pPr>
      <w:r w:rsidRPr="00B67191">
        <w:rPr>
          <w:rFonts w:asciiTheme="minorHAnsi" w:hAnsiTheme="minorHAnsi" w:cstheme="minorHAnsi"/>
          <w:sz w:val="22"/>
          <w:szCs w:val="22"/>
        </w:rPr>
        <w:t>Large Language Models are a transformative force in natural language processing and understanding. Their scale, versatility, and potential for real-world applications make them a focal point of research and development in the field of artificial intelligence. However, they also come with ethical and computational challenges that need to be carefully addressed as the technology continues to advance</w:t>
      </w:r>
      <w:r w:rsidRPr="004A2FA9">
        <w:rPr>
          <w:sz w:val="22"/>
          <w:szCs w:val="22"/>
        </w:rPr>
        <w:t>.</w:t>
      </w:r>
    </w:p>
    <w:p w14:paraId="32BD98BB" w14:textId="77777777" w:rsidR="00555854" w:rsidRDefault="00555854" w:rsidP="004A2FA9">
      <w:pPr>
        <w:rPr>
          <w:sz w:val="22"/>
          <w:szCs w:val="22"/>
        </w:rPr>
      </w:pPr>
    </w:p>
    <w:p w14:paraId="6E42AF68" w14:textId="6819B6C5" w:rsidR="00883ACD" w:rsidRDefault="00883ACD" w:rsidP="00883ACD">
      <w:pPr>
        <w:pStyle w:val="H2-Heading"/>
      </w:pPr>
      <w:r>
        <w:t>Key Concepts/terms in Large Language Models</w:t>
      </w:r>
    </w:p>
    <w:p w14:paraId="039FD65B" w14:textId="77777777" w:rsidR="00883ACD" w:rsidRDefault="00883ACD" w:rsidP="004A2FA9">
      <w:pPr>
        <w:rPr>
          <w:sz w:val="22"/>
          <w:szCs w:val="22"/>
        </w:rPr>
      </w:pPr>
    </w:p>
    <w:p w14:paraId="50EA05CC" w14:textId="77777777" w:rsidR="00E406E1" w:rsidRPr="00B67191" w:rsidRDefault="00883ACD" w:rsidP="00883ACD">
      <w:pPr>
        <w:rPr>
          <w:rFonts w:asciiTheme="minorHAnsi" w:hAnsiTheme="minorHAnsi" w:cstheme="minorHAnsi"/>
          <w:sz w:val="22"/>
          <w:szCs w:val="22"/>
        </w:rPr>
      </w:pPr>
      <w:r w:rsidRPr="00B67191">
        <w:rPr>
          <w:rFonts w:asciiTheme="minorHAnsi" w:hAnsiTheme="minorHAnsi" w:cstheme="minorHAnsi"/>
          <w:sz w:val="22"/>
          <w:szCs w:val="22"/>
        </w:rPr>
        <w:t xml:space="preserve">Large Language Models (LLMs) are a complex field of natural language processing (NLP), and there are several terms associated with them. </w:t>
      </w:r>
    </w:p>
    <w:p w14:paraId="77B7A05F" w14:textId="77777777" w:rsidR="00E406E1" w:rsidRPr="00B67191" w:rsidRDefault="00E406E1" w:rsidP="00883ACD">
      <w:pPr>
        <w:rPr>
          <w:rFonts w:asciiTheme="minorHAnsi" w:hAnsiTheme="minorHAnsi" w:cstheme="minorHAnsi"/>
          <w:sz w:val="22"/>
          <w:szCs w:val="22"/>
        </w:rPr>
      </w:pPr>
    </w:p>
    <w:p w14:paraId="32759DF1" w14:textId="166C3962" w:rsidR="00883ACD" w:rsidRPr="00B67191" w:rsidRDefault="00E406E1" w:rsidP="00883ACD">
      <w:pPr>
        <w:rPr>
          <w:rFonts w:asciiTheme="minorHAnsi" w:hAnsiTheme="minorHAnsi" w:cstheme="minorHAnsi"/>
          <w:sz w:val="22"/>
          <w:szCs w:val="22"/>
        </w:rPr>
      </w:pPr>
      <w:r w:rsidRPr="00B67191">
        <w:rPr>
          <w:rFonts w:asciiTheme="minorHAnsi" w:hAnsiTheme="minorHAnsi" w:cstheme="minorHAnsi"/>
          <w:sz w:val="22"/>
          <w:szCs w:val="22"/>
        </w:rPr>
        <w:t>S</w:t>
      </w:r>
      <w:r w:rsidR="00883ACD" w:rsidRPr="00B67191">
        <w:rPr>
          <w:rFonts w:asciiTheme="minorHAnsi" w:hAnsiTheme="minorHAnsi" w:cstheme="minorHAnsi"/>
          <w:sz w:val="22"/>
          <w:szCs w:val="22"/>
        </w:rPr>
        <w:t>ome of the key terms and concepts used in the context of LLMs:</w:t>
      </w:r>
    </w:p>
    <w:p w14:paraId="6538FFCA" w14:textId="77777777" w:rsidR="00883ACD" w:rsidRPr="00B67191" w:rsidRDefault="00883ACD" w:rsidP="00883ACD">
      <w:pPr>
        <w:rPr>
          <w:rFonts w:asciiTheme="minorHAnsi" w:hAnsiTheme="minorHAnsi" w:cstheme="minorHAnsi"/>
          <w:sz w:val="22"/>
          <w:szCs w:val="22"/>
        </w:rPr>
      </w:pPr>
    </w:p>
    <w:p w14:paraId="56B9DA89"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Transformer Architecture</w:t>
      </w:r>
      <w:r w:rsidRPr="00B67191">
        <w:rPr>
          <w:rFonts w:asciiTheme="minorHAnsi" w:hAnsiTheme="minorHAnsi" w:cstheme="minorHAnsi"/>
          <w:sz w:val="22"/>
          <w:szCs w:val="22"/>
        </w:rPr>
        <w:t>: The foundational architecture for most LLMs, known for its self-attention mechanism, which allows the model to weigh the importance of different words in a sentence.</w:t>
      </w:r>
    </w:p>
    <w:p w14:paraId="33019C60" w14:textId="77777777" w:rsidR="00883ACD" w:rsidRPr="00B67191" w:rsidRDefault="00883ACD" w:rsidP="00883ACD">
      <w:pPr>
        <w:rPr>
          <w:rFonts w:asciiTheme="minorHAnsi" w:hAnsiTheme="minorHAnsi" w:cstheme="minorHAnsi"/>
          <w:sz w:val="22"/>
          <w:szCs w:val="22"/>
        </w:rPr>
      </w:pPr>
    </w:p>
    <w:p w14:paraId="5FD8EA36"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lastRenderedPageBreak/>
        <w:t>Pretraining</w:t>
      </w:r>
      <w:r w:rsidRPr="00B67191">
        <w:rPr>
          <w:rFonts w:asciiTheme="minorHAnsi" w:hAnsiTheme="minorHAnsi" w:cstheme="minorHAnsi"/>
          <w:sz w:val="22"/>
          <w:szCs w:val="22"/>
        </w:rPr>
        <w:t>: The initial phase in which the LLM is trained on a massive corpus of text data from the internet to learn language patterns and context. This pretrained model is often referred to as the "base model."</w:t>
      </w:r>
    </w:p>
    <w:p w14:paraId="1F9E0391" w14:textId="77777777" w:rsidR="00883ACD" w:rsidRPr="00B67191" w:rsidRDefault="00883ACD" w:rsidP="00883ACD">
      <w:pPr>
        <w:rPr>
          <w:rFonts w:asciiTheme="minorHAnsi" w:hAnsiTheme="minorHAnsi" w:cstheme="minorHAnsi"/>
          <w:sz w:val="22"/>
          <w:szCs w:val="22"/>
        </w:rPr>
      </w:pPr>
    </w:p>
    <w:p w14:paraId="0BFBA560"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Fine-Tuning</w:t>
      </w:r>
      <w:r w:rsidRPr="00B67191">
        <w:rPr>
          <w:rFonts w:asciiTheme="minorHAnsi" w:hAnsiTheme="minorHAnsi" w:cstheme="minorHAnsi"/>
          <w:sz w:val="22"/>
          <w:szCs w:val="22"/>
        </w:rPr>
        <w:t>: The subsequent phase where the pretrained model is adapted to perform specific NLP tasks, such as text classification, translation, summarization, or question answering. Fine-tuning helps the model specialize in these tasks.</w:t>
      </w:r>
    </w:p>
    <w:p w14:paraId="5004033B" w14:textId="77777777" w:rsidR="00883ACD" w:rsidRPr="00B67191" w:rsidRDefault="00883ACD" w:rsidP="00883ACD">
      <w:pPr>
        <w:rPr>
          <w:rFonts w:asciiTheme="minorHAnsi" w:hAnsiTheme="minorHAnsi" w:cstheme="minorHAnsi"/>
          <w:sz w:val="22"/>
          <w:szCs w:val="22"/>
        </w:rPr>
      </w:pPr>
    </w:p>
    <w:p w14:paraId="44FCC07B"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Parameters</w:t>
      </w:r>
      <w:r w:rsidRPr="00B67191">
        <w:rPr>
          <w:rFonts w:asciiTheme="minorHAnsi" w:hAnsiTheme="minorHAnsi" w:cstheme="minorHAnsi"/>
          <w:sz w:val="22"/>
          <w:szCs w:val="22"/>
        </w:rPr>
        <w:t>: These are the trainable components of the LLM, represented by numerical values. The number of parameters is a key factor in determining the size and capability of an LLM.</w:t>
      </w:r>
    </w:p>
    <w:p w14:paraId="2F71048E" w14:textId="77777777" w:rsidR="00883ACD" w:rsidRPr="00B67191" w:rsidRDefault="00883ACD" w:rsidP="00883ACD">
      <w:pPr>
        <w:rPr>
          <w:rFonts w:asciiTheme="minorHAnsi" w:hAnsiTheme="minorHAnsi" w:cstheme="minorHAnsi"/>
          <w:sz w:val="22"/>
          <w:szCs w:val="22"/>
        </w:rPr>
      </w:pPr>
    </w:p>
    <w:p w14:paraId="1DC87535"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Attention Mechanism</w:t>
      </w:r>
      <w:r w:rsidRPr="00B67191">
        <w:rPr>
          <w:rFonts w:asciiTheme="minorHAnsi" w:hAnsiTheme="minorHAnsi" w:cstheme="minorHAnsi"/>
          <w:sz w:val="22"/>
          <w:szCs w:val="22"/>
        </w:rPr>
        <w:t>: A core component of the Transformer architecture, it enables the model to focus on different parts of the input sequence when processing it, improving contextual understanding.</w:t>
      </w:r>
    </w:p>
    <w:p w14:paraId="2E453FE2" w14:textId="77777777" w:rsidR="00883ACD" w:rsidRPr="00B67191" w:rsidRDefault="00883ACD" w:rsidP="00883ACD">
      <w:pPr>
        <w:rPr>
          <w:rFonts w:asciiTheme="minorHAnsi" w:hAnsiTheme="minorHAnsi" w:cstheme="minorHAnsi"/>
          <w:sz w:val="22"/>
          <w:szCs w:val="22"/>
        </w:rPr>
      </w:pPr>
    </w:p>
    <w:p w14:paraId="31B07B79" w14:textId="288AA340"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Self-Attention</w:t>
      </w:r>
      <w:r w:rsidRPr="00B67191">
        <w:rPr>
          <w:rFonts w:asciiTheme="minorHAnsi" w:hAnsiTheme="minorHAnsi" w:cstheme="minorHAnsi"/>
          <w:sz w:val="22"/>
          <w:szCs w:val="22"/>
        </w:rPr>
        <w:t>: A specific type of attention where the model assigns weights to different words in a sentence based on their relevance to each other, allowing it to capture dependencies between words.</w:t>
      </w:r>
      <w:r w:rsidR="008563F4" w:rsidRPr="00B67191">
        <w:rPr>
          <w:rFonts w:asciiTheme="minorHAnsi" w:hAnsiTheme="minorHAnsi" w:cstheme="minorHAnsi"/>
          <w:sz w:val="22"/>
          <w:szCs w:val="22"/>
        </w:rPr>
        <w:t xml:space="preserve">  Most of the transformers are built based on the research paper from Google “ Attention Is All  You Need”.  </w:t>
      </w:r>
      <w:r w:rsidR="00000000" w:rsidRPr="00B67191">
        <w:rPr>
          <w:rFonts w:asciiTheme="minorHAnsi" w:hAnsiTheme="minorHAnsi" w:cstheme="minorHAnsi"/>
          <w:sz w:val="22"/>
          <w:szCs w:val="22"/>
        </w:rPr>
        <w:fldChar w:fldCharType="begin"/>
      </w:r>
      <w:r w:rsidR="00000000" w:rsidRPr="00B67191">
        <w:rPr>
          <w:rFonts w:asciiTheme="minorHAnsi" w:hAnsiTheme="minorHAnsi" w:cstheme="minorHAnsi"/>
          <w:sz w:val="22"/>
          <w:szCs w:val="22"/>
        </w:rPr>
        <w:instrText>HYPERLINK "https://arxiv.org/abs/1706.03762"</w:instrText>
      </w:r>
      <w:r w:rsidR="00000000" w:rsidRPr="00B67191">
        <w:rPr>
          <w:rFonts w:asciiTheme="minorHAnsi" w:hAnsiTheme="minorHAnsi" w:cstheme="minorHAnsi"/>
          <w:sz w:val="22"/>
          <w:szCs w:val="22"/>
        </w:rPr>
      </w:r>
      <w:r w:rsidR="00000000" w:rsidRPr="00B67191">
        <w:rPr>
          <w:rFonts w:asciiTheme="minorHAnsi" w:hAnsiTheme="minorHAnsi" w:cstheme="minorHAnsi"/>
          <w:sz w:val="22"/>
          <w:szCs w:val="22"/>
        </w:rPr>
        <w:fldChar w:fldCharType="separate"/>
      </w:r>
      <w:r w:rsidR="003A5757" w:rsidRPr="00B67191">
        <w:rPr>
          <w:rStyle w:val="Hyperlink"/>
          <w:rFonts w:asciiTheme="minorHAnsi" w:hAnsiTheme="minorHAnsi" w:cstheme="minorHAnsi"/>
          <w:sz w:val="22"/>
          <w:szCs w:val="22"/>
        </w:rPr>
        <w:t>https://arxiv.org/abs/1706.03762</w:t>
      </w:r>
      <w:r w:rsidR="00000000" w:rsidRPr="00B67191">
        <w:rPr>
          <w:rStyle w:val="Hyperlink"/>
          <w:rFonts w:asciiTheme="minorHAnsi" w:hAnsiTheme="minorHAnsi" w:cstheme="minorHAnsi"/>
          <w:sz w:val="22"/>
          <w:szCs w:val="22"/>
        </w:rPr>
        <w:fldChar w:fldCharType="end"/>
      </w:r>
      <w:r w:rsidR="003A5757" w:rsidRPr="00B67191">
        <w:rPr>
          <w:rFonts w:asciiTheme="minorHAnsi" w:hAnsiTheme="minorHAnsi" w:cstheme="minorHAnsi"/>
          <w:sz w:val="22"/>
          <w:szCs w:val="22"/>
        </w:rPr>
        <w:t xml:space="preserve"> </w:t>
      </w:r>
    </w:p>
    <w:p w14:paraId="5A7D978A" w14:textId="77777777" w:rsidR="00883ACD" w:rsidRPr="00B67191" w:rsidRDefault="00883ACD" w:rsidP="00883ACD">
      <w:pPr>
        <w:rPr>
          <w:rFonts w:asciiTheme="minorHAnsi" w:hAnsiTheme="minorHAnsi" w:cstheme="minorHAnsi"/>
          <w:sz w:val="22"/>
          <w:szCs w:val="22"/>
        </w:rPr>
      </w:pPr>
    </w:p>
    <w:p w14:paraId="1F2B6705"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Embeddings</w:t>
      </w:r>
      <w:r w:rsidRPr="00B67191">
        <w:rPr>
          <w:rFonts w:asciiTheme="minorHAnsi" w:hAnsiTheme="minorHAnsi" w:cstheme="minorHAnsi"/>
          <w:sz w:val="22"/>
          <w:szCs w:val="22"/>
        </w:rPr>
        <w:t>: Word embeddings or token embeddings are vector representations of words or tokens in a continuous space. These embeddings capture semantic relationships between words.</w:t>
      </w:r>
    </w:p>
    <w:p w14:paraId="5F1BF525" w14:textId="77777777" w:rsidR="00883ACD" w:rsidRPr="00B67191" w:rsidRDefault="00883ACD" w:rsidP="00883ACD">
      <w:pPr>
        <w:rPr>
          <w:rFonts w:asciiTheme="minorHAnsi" w:hAnsiTheme="minorHAnsi" w:cstheme="minorHAnsi"/>
          <w:sz w:val="22"/>
          <w:szCs w:val="22"/>
        </w:rPr>
      </w:pPr>
    </w:p>
    <w:p w14:paraId="4E986D79" w14:textId="1977A453"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Contextual Embeddings</w:t>
      </w:r>
      <w:r w:rsidRPr="00B67191">
        <w:rPr>
          <w:rFonts w:asciiTheme="minorHAnsi" w:hAnsiTheme="minorHAnsi" w:cstheme="minorHAnsi"/>
          <w:sz w:val="22"/>
          <w:szCs w:val="22"/>
        </w:rPr>
        <w:t>: Unlike static word embeddings, these embeddings change based on the context of the sentence, allowing LLMs to understand the meaning of words in different contexts.</w:t>
      </w:r>
      <w:r w:rsidR="003A5757" w:rsidRPr="00B67191">
        <w:rPr>
          <w:rFonts w:asciiTheme="minorHAnsi" w:hAnsiTheme="minorHAnsi" w:cstheme="minorHAnsi"/>
          <w:sz w:val="22"/>
          <w:szCs w:val="22"/>
        </w:rPr>
        <w:t xml:space="preserve">  Positional Embeddings and rotary position embeddings are comes under contextual embeddings. </w:t>
      </w:r>
    </w:p>
    <w:p w14:paraId="48AC9D6A" w14:textId="77777777" w:rsidR="00883ACD" w:rsidRPr="00B67191" w:rsidRDefault="00883ACD" w:rsidP="00883ACD">
      <w:pPr>
        <w:rPr>
          <w:rFonts w:asciiTheme="minorHAnsi" w:hAnsiTheme="minorHAnsi" w:cstheme="minorHAnsi"/>
          <w:sz w:val="22"/>
          <w:szCs w:val="22"/>
        </w:rPr>
      </w:pPr>
    </w:p>
    <w:p w14:paraId="211FB8E9"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Tokenization:</w:t>
      </w:r>
      <w:r w:rsidRPr="00B67191">
        <w:rPr>
          <w:rFonts w:asciiTheme="minorHAnsi" w:hAnsiTheme="minorHAnsi" w:cstheme="minorHAnsi"/>
          <w:sz w:val="22"/>
          <w:szCs w:val="22"/>
        </w:rPr>
        <w:t xml:space="preserve"> The process of breaking down text into individual tokens (words or </w:t>
      </w:r>
      <w:proofErr w:type="spellStart"/>
      <w:r w:rsidRPr="00B67191">
        <w:rPr>
          <w:rFonts w:asciiTheme="minorHAnsi" w:hAnsiTheme="minorHAnsi" w:cstheme="minorHAnsi"/>
          <w:sz w:val="22"/>
          <w:szCs w:val="22"/>
        </w:rPr>
        <w:t>subwords</w:t>
      </w:r>
      <w:proofErr w:type="spellEnd"/>
      <w:r w:rsidRPr="00B67191">
        <w:rPr>
          <w:rFonts w:asciiTheme="minorHAnsi" w:hAnsiTheme="minorHAnsi" w:cstheme="minorHAnsi"/>
          <w:sz w:val="22"/>
          <w:szCs w:val="22"/>
        </w:rPr>
        <w:t>) for input into the model. LLMs use tokenizers to perform this task.</w:t>
      </w:r>
    </w:p>
    <w:p w14:paraId="59058E79" w14:textId="77777777" w:rsidR="00883ACD" w:rsidRPr="00B67191" w:rsidRDefault="00883ACD" w:rsidP="00883ACD">
      <w:pPr>
        <w:rPr>
          <w:rFonts w:asciiTheme="minorHAnsi" w:hAnsiTheme="minorHAnsi" w:cstheme="minorHAnsi"/>
          <w:sz w:val="22"/>
          <w:szCs w:val="22"/>
        </w:rPr>
      </w:pPr>
    </w:p>
    <w:p w14:paraId="45378AE7"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szCs w:val="22"/>
        </w:rPr>
        <w:t>Decoding:</w:t>
      </w:r>
      <w:r w:rsidRPr="00B67191">
        <w:rPr>
          <w:rFonts w:asciiTheme="minorHAnsi" w:hAnsiTheme="minorHAnsi" w:cstheme="minorHAnsi"/>
          <w:sz w:val="22"/>
          <w:szCs w:val="22"/>
        </w:rPr>
        <w:t xml:space="preserve"> The process of converting model-generated representations (usually logits or token IDs) into human-readable text. Decoding is necessary to produce the final output.</w:t>
      </w:r>
    </w:p>
    <w:p w14:paraId="7ED89CAD" w14:textId="77777777" w:rsidR="00883ACD" w:rsidRPr="00B67191" w:rsidRDefault="00883ACD" w:rsidP="00883ACD">
      <w:pPr>
        <w:rPr>
          <w:rFonts w:asciiTheme="minorHAnsi" w:hAnsiTheme="minorHAnsi" w:cstheme="minorHAnsi"/>
          <w:sz w:val="22"/>
          <w:szCs w:val="22"/>
        </w:rPr>
      </w:pPr>
    </w:p>
    <w:p w14:paraId="0E48A1F0" w14:textId="77777777" w:rsidR="002819DC" w:rsidRPr="00B67191" w:rsidRDefault="002819DC" w:rsidP="002819DC">
      <w:pPr>
        <w:rPr>
          <w:rFonts w:asciiTheme="minorHAnsi" w:hAnsiTheme="minorHAnsi" w:cstheme="minorHAnsi"/>
          <w:sz w:val="22"/>
          <w:szCs w:val="22"/>
        </w:rPr>
      </w:pPr>
      <w:r w:rsidRPr="00B67191">
        <w:rPr>
          <w:rStyle w:val="P-Bold"/>
          <w:rFonts w:asciiTheme="minorHAnsi" w:hAnsiTheme="minorHAnsi" w:cstheme="minorHAnsi"/>
          <w:szCs w:val="22"/>
        </w:rPr>
        <w:t>Transfer Learning</w:t>
      </w:r>
      <w:r w:rsidRPr="00B67191">
        <w:rPr>
          <w:rFonts w:asciiTheme="minorHAnsi" w:hAnsiTheme="minorHAnsi" w:cstheme="minorHAnsi"/>
          <w:sz w:val="22"/>
          <w:szCs w:val="22"/>
        </w:rPr>
        <w:t>: The concept of transferring knowledge gained from one task or domain to another. LLMs often benefit from transfer learning, as they are pretrained on a broad range of text before fine-tuning for specific tasks.</w:t>
      </w:r>
    </w:p>
    <w:p w14:paraId="4C7BC995" w14:textId="77777777" w:rsidR="00883ACD" w:rsidRPr="00B67191" w:rsidRDefault="00883ACD" w:rsidP="00883ACD">
      <w:pPr>
        <w:rPr>
          <w:rFonts w:asciiTheme="minorHAnsi" w:hAnsiTheme="minorHAnsi" w:cstheme="minorHAnsi"/>
          <w:sz w:val="22"/>
          <w:szCs w:val="22"/>
        </w:rPr>
      </w:pPr>
    </w:p>
    <w:p w14:paraId="1E5770C1" w14:textId="77777777" w:rsidR="002819DC" w:rsidRDefault="002819DC" w:rsidP="00883ACD">
      <w:pPr>
        <w:rPr>
          <w:sz w:val="22"/>
          <w:szCs w:val="22"/>
        </w:rPr>
      </w:pPr>
    </w:p>
    <w:p w14:paraId="3C2F1D6B" w14:textId="617C00B2" w:rsidR="002819DC" w:rsidRDefault="002819DC" w:rsidP="002819DC">
      <w:pPr>
        <w:pStyle w:val="H2-Heading"/>
      </w:pPr>
      <w:r>
        <w:lastRenderedPageBreak/>
        <w:t>Prompt Engineering</w:t>
      </w:r>
    </w:p>
    <w:p w14:paraId="5B5A16CE" w14:textId="77777777" w:rsidR="002819DC" w:rsidRPr="00883ACD" w:rsidRDefault="002819DC" w:rsidP="00883ACD">
      <w:pPr>
        <w:rPr>
          <w:sz w:val="22"/>
          <w:szCs w:val="22"/>
        </w:rPr>
      </w:pPr>
    </w:p>
    <w:p w14:paraId="43F1433A" w14:textId="36320880"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rPr>
        <w:t>Prompt Engineering</w:t>
      </w:r>
      <w:r w:rsidRPr="00B67191">
        <w:rPr>
          <w:rFonts w:asciiTheme="minorHAnsi" w:hAnsiTheme="minorHAnsi" w:cstheme="minorHAnsi"/>
          <w:sz w:val="22"/>
          <w:szCs w:val="22"/>
        </w:rPr>
        <w:t xml:space="preserve">: The process of designing input prompts or instructions that guide the LLM to generate desired output. Crafting effective prompts is crucial in controlling the model's </w:t>
      </w:r>
      <w:r w:rsidR="002819DC" w:rsidRPr="00B67191">
        <w:rPr>
          <w:rFonts w:asciiTheme="minorHAnsi" w:hAnsiTheme="minorHAnsi" w:cstheme="minorHAnsi"/>
          <w:sz w:val="22"/>
          <w:szCs w:val="22"/>
        </w:rPr>
        <w:t>behaviour</w:t>
      </w:r>
      <w:r w:rsidRPr="00B67191">
        <w:rPr>
          <w:rFonts w:asciiTheme="minorHAnsi" w:hAnsiTheme="minorHAnsi" w:cstheme="minorHAnsi"/>
          <w:sz w:val="22"/>
          <w:szCs w:val="22"/>
        </w:rPr>
        <w:t>.</w:t>
      </w:r>
    </w:p>
    <w:p w14:paraId="6054FB4B" w14:textId="77777777" w:rsidR="00883ACD" w:rsidRPr="00B67191" w:rsidRDefault="00883ACD" w:rsidP="00883ACD">
      <w:pPr>
        <w:rPr>
          <w:rFonts w:asciiTheme="minorHAnsi" w:hAnsiTheme="minorHAnsi" w:cstheme="minorHAnsi"/>
          <w:sz w:val="22"/>
          <w:szCs w:val="22"/>
        </w:rPr>
      </w:pPr>
    </w:p>
    <w:p w14:paraId="2FBD7810" w14:textId="77777777" w:rsidR="00883ACD" w:rsidRPr="00B67191" w:rsidRDefault="00883ACD" w:rsidP="00883ACD">
      <w:pPr>
        <w:rPr>
          <w:rFonts w:asciiTheme="minorHAnsi" w:hAnsiTheme="minorHAnsi" w:cstheme="minorHAnsi"/>
          <w:sz w:val="22"/>
          <w:szCs w:val="22"/>
        </w:rPr>
      </w:pPr>
    </w:p>
    <w:p w14:paraId="12B3DC86"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rPr>
        <w:t>Zero-shot Learning:</w:t>
      </w:r>
      <w:r w:rsidRPr="00B67191">
        <w:rPr>
          <w:rFonts w:asciiTheme="minorHAnsi" w:hAnsiTheme="minorHAnsi" w:cstheme="minorHAnsi"/>
          <w:sz w:val="22"/>
          <w:szCs w:val="22"/>
        </w:rPr>
        <w:t xml:space="preserve"> A type of transfer learning where a model is asked to perform a task for which it was not explicitly fine-tuned. LLMs are capable of zero-shot learning to some extent.</w:t>
      </w:r>
    </w:p>
    <w:p w14:paraId="191FCAF0" w14:textId="77777777" w:rsidR="00883ACD" w:rsidRPr="00B67191" w:rsidRDefault="00883ACD" w:rsidP="00883ACD">
      <w:pPr>
        <w:rPr>
          <w:rFonts w:asciiTheme="minorHAnsi" w:hAnsiTheme="minorHAnsi" w:cstheme="minorHAnsi"/>
          <w:sz w:val="22"/>
          <w:szCs w:val="22"/>
        </w:rPr>
      </w:pPr>
    </w:p>
    <w:p w14:paraId="73B90CE3" w14:textId="77777777" w:rsidR="00883ACD" w:rsidRPr="00B67191" w:rsidRDefault="00883ACD" w:rsidP="00883ACD">
      <w:pPr>
        <w:rPr>
          <w:rFonts w:asciiTheme="minorHAnsi" w:hAnsiTheme="minorHAnsi" w:cstheme="minorHAnsi"/>
          <w:sz w:val="22"/>
          <w:szCs w:val="22"/>
        </w:rPr>
      </w:pPr>
      <w:r w:rsidRPr="00B67191">
        <w:rPr>
          <w:rStyle w:val="P-Bold"/>
          <w:rFonts w:asciiTheme="minorHAnsi" w:hAnsiTheme="minorHAnsi" w:cstheme="minorHAnsi"/>
        </w:rPr>
        <w:t>Few-shot Learning</w:t>
      </w:r>
      <w:r w:rsidRPr="00B67191">
        <w:rPr>
          <w:rFonts w:asciiTheme="minorHAnsi" w:hAnsiTheme="minorHAnsi" w:cstheme="minorHAnsi"/>
          <w:sz w:val="22"/>
          <w:szCs w:val="22"/>
        </w:rPr>
        <w:t>: Similar to zero-shot learning, but the model is provided with a limited number of examples for a new task during fine-tuning.</w:t>
      </w:r>
    </w:p>
    <w:p w14:paraId="36E6950D" w14:textId="77777777" w:rsidR="00560E20" w:rsidRDefault="00560E20" w:rsidP="00E57482">
      <w:pPr>
        <w:rPr>
          <w:sz w:val="22"/>
          <w:szCs w:val="22"/>
        </w:rPr>
      </w:pPr>
    </w:p>
    <w:p w14:paraId="6C6D43AA" w14:textId="77777777" w:rsidR="003B55BA" w:rsidRDefault="003B55BA" w:rsidP="00E57482">
      <w:pPr>
        <w:rPr>
          <w:sz w:val="22"/>
          <w:szCs w:val="22"/>
        </w:rPr>
      </w:pPr>
    </w:p>
    <w:p w14:paraId="757F54D6" w14:textId="77777777" w:rsidR="003B55BA" w:rsidRDefault="003B55BA" w:rsidP="00E57482">
      <w:pPr>
        <w:rPr>
          <w:sz w:val="22"/>
          <w:szCs w:val="22"/>
        </w:rPr>
      </w:pPr>
    </w:p>
    <w:p w14:paraId="1A524862" w14:textId="4536BF85" w:rsidR="003B55BA" w:rsidRDefault="003B55BA" w:rsidP="00E57482">
      <w:pPr>
        <w:rPr>
          <w:sz w:val="22"/>
          <w:szCs w:val="22"/>
        </w:rPr>
      </w:pPr>
      <w:r w:rsidRPr="00E01C32">
        <w:rPr>
          <w:rFonts w:cstheme="minorHAnsi"/>
          <w:noProof/>
          <w:sz w:val="22"/>
          <w:szCs w:val="22"/>
        </w:rPr>
        <mc:AlternateContent>
          <mc:Choice Requires="wpg">
            <w:drawing>
              <wp:anchor distT="0" distB="0" distL="114300" distR="114300" simplePos="0" relativeHeight="251670528" behindDoc="0" locked="0" layoutInCell="1" allowOverlap="1" wp14:anchorId="605E1C18" wp14:editId="1568A933">
                <wp:simplePos x="0" y="0"/>
                <wp:positionH relativeFrom="column">
                  <wp:posOffset>0</wp:posOffset>
                </wp:positionH>
                <wp:positionV relativeFrom="paragraph">
                  <wp:posOffset>0</wp:posOffset>
                </wp:positionV>
                <wp:extent cx="4146606" cy="2549469"/>
                <wp:effectExtent l="12700" t="0" r="19050" b="29210"/>
                <wp:wrapNone/>
                <wp:docPr id="10" name="Group 9">
                  <a:extLst xmlns:a="http://schemas.openxmlformats.org/drawingml/2006/main">
                    <a:ext uri="{FF2B5EF4-FFF2-40B4-BE49-F238E27FC236}">
                      <a16:creationId xmlns:a16="http://schemas.microsoft.com/office/drawing/2014/main" id="{25E57631-4BE4-24F6-817F-0C3DB6AAA55E}"/>
                    </a:ext>
                  </a:extLst>
                </wp:docPr>
                <wp:cNvGraphicFramePr/>
                <a:graphic xmlns:a="http://schemas.openxmlformats.org/drawingml/2006/main">
                  <a:graphicData uri="http://schemas.microsoft.com/office/word/2010/wordprocessingGroup">
                    <wpg:wgp>
                      <wpg:cNvGrpSpPr/>
                      <wpg:grpSpPr>
                        <a:xfrm>
                          <a:off x="0" y="0"/>
                          <a:ext cx="4146606" cy="2549469"/>
                          <a:chOff x="91636" y="0"/>
                          <a:chExt cx="5880954" cy="3988777"/>
                        </a:xfrm>
                      </wpg:grpSpPr>
                      <wps:wsp>
                        <wps:cNvPr id="1793343257" name="Cloud 1793343257">
                          <a:extLst>
                            <a:ext uri="{FF2B5EF4-FFF2-40B4-BE49-F238E27FC236}">
                              <a16:creationId xmlns:a16="http://schemas.microsoft.com/office/drawing/2014/main" id="{ADCDD34D-AF89-FF49-5FC2-18AD7B4C2060}"/>
                            </a:ext>
                          </a:extLst>
                        </wps:cNvPr>
                        <wps:cNvSpPr/>
                        <wps:spPr>
                          <a:xfrm>
                            <a:off x="91636" y="1103144"/>
                            <a:ext cx="1590261" cy="1182756"/>
                          </a:xfrm>
                          <a:prstGeom prst="cloud">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542E10" w14:textId="77777777" w:rsidR="003B55BA" w:rsidRPr="00E01C32" w:rsidRDefault="003B55BA" w:rsidP="003B55BA">
                              <w:pPr>
                                <w:jc w:val="center"/>
                                <w:rPr>
                                  <w:rFonts w:hAnsi="Calibri"/>
                                  <w:b/>
                                  <w:bCs/>
                                  <w:color w:val="F2F2F2" w:themeColor="background1" w:themeShade="F2"/>
                                  <w:kern w:val="24"/>
                                  <w:sz w:val="18"/>
                                  <w:szCs w:val="18"/>
                                  <w:lang w:val="en-US"/>
                                </w:rPr>
                              </w:pPr>
                              <w:r w:rsidRPr="00E01C32">
                                <w:rPr>
                                  <w:rFonts w:hAnsi="Calibri"/>
                                  <w:b/>
                                  <w:bCs/>
                                  <w:color w:val="F2F2F2" w:themeColor="background1" w:themeShade="F2"/>
                                  <w:kern w:val="24"/>
                                  <w:sz w:val="18"/>
                                  <w:szCs w:val="18"/>
                                  <w:lang w:val="en-US"/>
                                </w:rPr>
                                <w:t>Question</w:t>
                              </w:r>
                            </w:p>
                          </w:txbxContent>
                        </wps:txbx>
                        <wps:bodyPr rtlCol="0" anchor="ctr"/>
                      </wps:wsp>
                      <wps:wsp>
                        <wps:cNvPr id="2114408697" name="Oval 2114408697">
                          <a:extLst>
                            <a:ext uri="{FF2B5EF4-FFF2-40B4-BE49-F238E27FC236}">
                              <a16:creationId xmlns:a16="http://schemas.microsoft.com/office/drawing/2014/main" id="{07520954-45C5-01B8-3808-3394E99E39E3}"/>
                            </a:ext>
                          </a:extLst>
                        </wps:cNvPr>
                        <wps:cNvSpPr/>
                        <wps:spPr>
                          <a:xfrm>
                            <a:off x="3915190" y="983974"/>
                            <a:ext cx="2057400" cy="1103243"/>
                          </a:xfrm>
                          <a:prstGeom prst="ellipse">
                            <a:avLst/>
                          </a:prstGeom>
                          <a:solidFill>
                            <a:srgbClr val="002060"/>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77EFA9" w14:textId="77777777" w:rsidR="003B55BA" w:rsidRDefault="003B55BA" w:rsidP="003B55BA">
                              <w:pPr>
                                <w:jc w:val="center"/>
                                <w:rPr>
                                  <w:rFonts w:hAnsi="Calibri"/>
                                  <w:color w:val="FFFFFF" w:themeColor="light1"/>
                                  <w:kern w:val="24"/>
                                  <w:sz w:val="36"/>
                                  <w:szCs w:val="36"/>
                                  <w:lang w:val="en-US"/>
                                </w:rPr>
                              </w:pPr>
                              <w:r>
                                <w:rPr>
                                  <w:rFonts w:hAnsi="Calibri"/>
                                  <w:color w:val="FFFFFF" w:themeColor="light1"/>
                                  <w:kern w:val="24"/>
                                  <w:sz w:val="36"/>
                                  <w:szCs w:val="36"/>
                                  <w:lang w:val="en-US"/>
                                </w:rPr>
                                <w:t>LLM</w:t>
                              </w:r>
                            </w:p>
                          </w:txbxContent>
                        </wps:txbx>
                        <wps:bodyPr rtlCol="0" anchor="ctr"/>
                      </wps:wsp>
                      <wps:wsp>
                        <wps:cNvPr id="1458121299" name="Curved Down Arrow 1458121299">
                          <a:extLst>
                            <a:ext uri="{FF2B5EF4-FFF2-40B4-BE49-F238E27FC236}">
                              <a16:creationId xmlns:a16="http://schemas.microsoft.com/office/drawing/2014/main" id="{6A78BFF8-6864-78DA-8815-098461EDC213}"/>
                            </a:ext>
                          </a:extLst>
                        </wps:cNvPr>
                        <wps:cNvSpPr/>
                        <wps:spPr>
                          <a:xfrm>
                            <a:off x="1114011" y="0"/>
                            <a:ext cx="3339547" cy="1113183"/>
                          </a:xfrm>
                          <a:prstGeom prst="curvedDownArrow">
                            <a:avLst>
                              <a:gd name="adj1" fmla="val 25000"/>
                              <a:gd name="adj2" fmla="val 50000"/>
                              <a:gd name="adj3" fmla="val 24107"/>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31E3B0" w14:textId="77777777" w:rsidR="003B55BA" w:rsidRDefault="003B55BA" w:rsidP="003B55BA">
                              <w:pPr>
                                <w:jc w:val="center"/>
                                <w:rPr>
                                  <w:rFonts w:hAnsi="Calibri"/>
                                  <w:color w:val="000000" w:themeColor="text1"/>
                                  <w:kern w:val="24"/>
                                  <w:sz w:val="36"/>
                                  <w:szCs w:val="36"/>
                                  <w:lang w:val="en-US"/>
                                </w:rPr>
                              </w:pPr>
                              <w:r>
                                <w:rPr>
                                  <w:rFonts w:hAnsi="Calibri"/>
                                  <w:color w:val="000000" w:themeColor="text1"/>
                                  <w:kern w:val="24"/>
                                  <w:sz w:val="36"/>
                                  <w:szCs w:val="36"/>
                                  <w:lang w:val="en-US"/>
                                </w:rPr>
                                <w:t>Prompt</w:t>
                              </w:r>
                            </w:p>
                          </w:txbxContent>
                        </wps:txbx>
                        <wps:bodyPr rtlCol="0" anchor="ctr"/>
                      </wps:wsp>
                      <wps:wsp>
                        <wps:cNvPr id="1941942196" name="Down Arrow 1941942196">
                          <a:extLst>
                            <a:ext uri="{FF2B5EF4-FFF2-40B4-BE49-F238E27FC236}">
                              <a16:creationId xmlns:a16="http://schemas.microsoft.com/office/drawing/2014/main" id="{4F7C093A-C3DC-9B4A-8D3B-7952317A3234}"/>
                            </a:ext>
                          </a:extLst>
                        </wps:cNvPr>
                        <wps:cNvSpPr/>
                        <wps:spPr>
                          <a:xfrm>
                            <a:off x="4910759" y="2087217"/>
                            <a:ext cx="168965" cy="735496"/>
                          </a:xfrm>
                          <a:prstGeom prst="down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9140851" name="Cloud 529140851">
                          <a:extLst>
                            <a:ext uri="{FF2B5EF4-FFF2-40B4-BE49-F238E27FC236}">
                              <a16:creationId xmlns:a16="http://schemas.microsoft.com/office/drawing/2014/main" id="{8358356E-EF5C-E2CE-8D99-AC8211E90FB7}"/>
                            </a:ext>
                          </a:extLst>
                        </wps:cNvPr>
                        <wps:cNvSpPr/>
                        <wps:spPr>
                          <a:xfrm>
                            <a:off x="4132974" y="2806022"/>
                            <a:ext cx="1839304" cy="1182755"/>
                          </a:xfrm>
                          <a:prstGeom prst="cloud">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1F8A0BE" w14:textId="77777777" w:rsidR="003B55BA" w:rsidRPr="00E01C32" w:rsidRDefault="003B55BA" w:rsidP="003B55BA">
                              <w:pPr>
                                <w:jc w:val="center"/>
                                <w:rPr>
                                  <w:rFonts w:hAnsi="Calibri"/>
                                  <w:b/>
                                  <w:bCs/>
                                  <w:color w:val="F2F2F2" w:themeColor="background1" w:themeShade="F2"/>
                                  <w:kern w:val="24"/>
                                  <w:lang w:val="en-US"/>
                                </w:rPr>
                              </w:pPr>
                              <w:r w:rsidRPr="00E01C32">
                                <w:rPr>
                                  <w:rFonts w:hAnsi="Calibri"/>
                                  <w:b/>
                                  <w:bCs/>
                                  <w:color w:val="F2F2F2" w:themeColor="background1" w:themeShade="F2"/>
                                  <w:kern w:val="24"/>
                                  <w:lang w:val="en-US"/>
                                </w:rPr>
                                <w:t>Answer</w:t>
                              </w:r>
                            </w:p>
                          </w:txbxContent>
                        </wps:txbx>
                        <wps:bodyPr rtlCol="0" anchor="ctr"/>
                      </wps:wsp>
                      <wps:wsp>
                        <wps:cNvPr id="1974458898" name="TextBox 8">
                          <a:extLst>
                            <a:ext uri="{FF2B5EF4-FFF2-40B4-BE49-F238E27FC236}">
                              <a16:creationId xmlns:a16="http://schemas.microsoft.com/office/drawing/2014/main" id="{36FA5F69-9EC4-400A-9B4E-E79D50B6A370}"/>
                            </a:ext>
                          </a:extLst>
                        </wps:cNvPr>
                        <wps:cNvSpPr txBox="1"/>
                        <wps:spPr>
                          <a:xfrm>
                            <a:off x="5079459" y="2285896"/>
                            <a:ext cx="893068" cy="849212"/>
                          </a:xfrm>
                          <a:prstGeom prst="rect">
                            <a:avLst/>
                          </a:prstGeom>
                          <a:noFill/>
                        </wps:spPr>
                        <wps:txbx>
                          <w:txbxContent>
                            <w:p w14:paraId="2A3B6FA4" w14:textId="77777777" w:rsidR="003B55BA" w:rsidRPr="00E01C32" w:rsidRDefault="003B55BA" w:rsidP="003B55BA">
                              <w:pPr>
                                <w:rPr>
                                  <w:rFonts w:hAnsi="Calibri"/>
                                  <w:color w:val="000000" w:themeColor="text1"/>
                                  <w:kern w:val="24"/>
                                  <w:sz w:val="22"/>
                                  <w:szCs w:val="22"/>
                                  <w:lang w:val="en-US"/>
                                </w:rPr>
                              </w:pPr>
                              <w:r w:rsidRPr="00E01C32">
                                <w:rPr>
                                  <w:rFonts w:hAnsi="Calibri"/>
                                  <w:color w:val="000000" w:themeColor="text1"/>
                                  <w:kern w:val="24"/>
                                  <w:sz w:val="22"/>
                                  <w:szCs w:val="22"/>
                                  <w:lang w:val="en-US"/>
                                </w:rPr>
                                <w:t>Result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05E1C18" id="Group 9" o:spid="_x0000_s1026" style="position:absolute;margin-left:0;margin-top:0;width:326.5pt;height:200.75pt;z-index:251670528;mso-width-relative:margin;mso-height-relative:margin" coordorigin="916" coordsize="58809,398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">
                <v:shape id="Cloud 1793343257" o:spid="_x0000_s1027" style="position:absolute;left:916;top:11031;width:15902;height:11828;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02060" strokecolor="#09101d [484]" strokeweight="1pt">
                  <v:stroke joinstyle="miter"/>
                  <v:formulas/>
                  <v:path arrowok="t" o:connecttype="custom" o:connectlocs="172757,716690;79513,694869;255031,955486;214243,965917;606581,1070230;581991,1022591;1061168,951434;1051339,1003700;1256343,628449;1376018,823822;1538651,420371;1485348,493636;1410768,148556;1413565,183163;1070408,108200;1097722,64066;815046,129227;828261,91171;515362,142150;563217,179056;151921,432281;143565,393431" o:connectangles="0,0,0,0,0,0,0,0,0,0,0,0,0,0,0,0,0,0,0,0,0,0" textboxrect="0,0,43200,43200"/>
                  <v:textbox>
                    <w:txbxContent>
                      <w:p w14:paraId="2D542E10" w14:textId="77777777" w:rsidR="003B55BA" w:rsidRPr="00E01C32" w:rsidRDefault="003B55BA" w:rsidP="003B55BA">
                        <w:pPr>
                          <w:jc w:val="center"/>
                          <w:rPr>
                            <w:rFonts w:hAnsi="Calibri"/>
                            <w:b/>
                            <w:bCs/>
                            <w:color w:val="F2F2F2" w:themeColor="background1" w:themeShade="F2"/>
                            <w:kern w:val="24"/>
                            <w:sz w:val="18"/>
                            <w:szCs w:val="18"/>
                            <w:lang w:val="en-US"/>
                          </w:rPr>
                        </w:pPr>
                        <w:r w:rsidRPr="00E01C32">
                          <w:rPr>
                            <w:rFonts w:hAnsi="Calibri"/>
                            <w:b/>
                            <w:bCs/>
                            <w:color w:val="F2F2F2" w:themeColor="background1" w:themeShade="F2"/>
                            <w:kern w:val="24"/>
                            <w:sz w:val="18"/>
                            <w:szCs w:val="18"/>
                            <w:lang w:val="en-US"/>
                          </w:rPr>
                          <w:t>Question</w:t>
                        </w:r>
                      </w:p>
                    </w:txbxContent>
                  </v:textbox>
                </v:shape>
                <v:oval id="Oval 2114408697" o:spid="_x0000_s1028" style="position:absolute;left:39151;top:9839;width:20574;height:110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" fillcolor="#002060" strokecolor="gray [1629]" strokeweight="1pt">
                  <v:stroke joinstyle="miter"/>
                  <v:textbox>
                    <w:txbxContent>
                      <w:p w14:paraId="1177EFA9" w14:textId="77777777" w:rsidR="003B55BA" w:rsidRDefault="003B55BA" w:rsidP="003B55BA">
                        <w:pPr>
                          <w:jc w:val="center"/>
                          <w:rPr>
                            <w:rFonts w:hAnsi="Calibri"/>
                            <w:color w:val="FFFFFF" w:themeColor="light1"/>
                            <w:kern w:val="24"/>
                            <w:sz w:val="36"/>
                            <w:szCs w:val="36"/>
                            <w:lang w:val="en-US"/>
                          </w:rPr>
                        </w:pPr>
                        <w:r>
                          <w:rPr>
                            <w:rFonts w:hAnsi="Calibri"/>
                            <w:color w:val="FFFFFF" w:themeColor="light1"/>
                            <w:kern w:val="24"/>
                            <w:sz w:val="36"/>
                            <w:szCs w:val="36"/>
                            <w:lang w:val="en-US"/>
                          </w:rPr>
                          <w:t>LLM</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458121299" o:spid="_x0000_s1029" type="#_x0000_t105" style="position:absolute;left:11140;width:33395;height:111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" adj="18000,20700,16393" fillcolor="#002060" strokecolor="#09101d [484]" strokeweight="1pt">
                  <v:textbox>
                    <w:txbxContent>
                      <w:p w14:paraId="4131E3B0" w14:textId="77777777" w:rsidR="003B55BA" w:rsidRDefault="003B55BA" w:rsidP="003B55BA">
                        <w:pPr>
                          <w:jc w:val="center"/>
                          <w:rPr>
                            <w:rFonts w:hAnsi="Calibri"/>
                            <w:color w:val="000000" w:themeColor="text1"/>
                            <w:kern w:val="24"/>
                            <w:sz w:val="36"/>
                            <w:szCs w:val="36"/>
                            <w:lang w:val="en-US"/>
                          </w:rPr>
                        </w:pPr>
                        <w:r>
                          <w:rPr>
                            <w:rFonts w:hAnsi="Calibri"/>
                            <w:color w:val="000000" w:themeColor="text1"/>
                            <w:kern w:val="24"/>
                            <w:sz w:val="36"/>
                            <w:szCs w:val="36"/>
                            <w:lang w:val="en-US"/>
                          </w:rPr>
                          <w:t>Prompt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41942196" o:spid="_x0000_s1030" type="#_x0000_t67" style="position:absolute;left:49107;top:20872;width:1690;height:73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" adj="19119" fillcolor="#002060" strokecolor="#09101d [484]" strokeweight="1pt"/>
                <v:shape id="Cloud 529140851" o:spid="_x0000_s1031" style="position:absolute;left:41329;top:28060;width:18393;height:11827;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02060" strokecolor="#09101d [484]" strokeweight="1pt">
                  <v:stroke joinstyle="miter"/>
                  <v:formulas/>
                  <v:path arrowok="t" o:connecttype="custom" o:connectlocs="199811,716689;91965,694869;294970,955485;247795,965917;701575,1070229;673134,1022590;1227352,951433;1215984,1003699;1453093,628448;1591509,823822;1779612,420371;1717961,493636;1631701,148556;1634937,183163;1238039,108200;1269631,64066;942686,129227;957971,91171;596071,142150;651420,179056;175713,432281;166048,393430" o:connectangles="0,0,0,0,0,0,0,0,0,0,0,0,0,0,0,0,0,0,0,0,0,0" textboxrect="0,0,43200,43200"/>
                  <v:textbox>
                    <w:txbxContent>
                      <w:p w14:paraId="31F8A0BE" w14:textId="77777777" w:rsidR="003B55BA" w:rsidRPr="00E01C32" w:rsidRDefault="003B55BA" w:rsidP="003B55BA">
                        <w:pPr>
                          <w:jc w:val="center"/>
                          <w:rPr>
                            <w:rFonts w:hAnsi="Calibri"/>
                            <w:b/>
                            <w:bCs/>
                            <w:color w:val="F2F2F2" w:themeColor="background1" w:themeShade="F2"/>
                            <w:kern w:val="24"/>
                            <w:lang w:val="en-US"/>
                          </w:rPr>
                        </w:pPr>
                        <w:r w:rsidRPr="00E01C32">
                          <w:rPr>
                            <w:rFonts w:hAnsi="Calibri"/>
                            <w:b/>
                            <w:bCs/>
                            <w:color w:val="F2F2F2" w:themeColor="background1" w:themeShade="F2"/>
                            <w:kern w:val="24"/>
                            <w:lang w:val="en-US"/>
                          </w:rPr>
                          <w:t>Answer</w:t>
                        </w:r>
                      </w:p>
                    </w:txbxContent>
                  </v:textbox>
                </v:shape>
                <v:shapetype id="_x0000_t202" coordsize="21600,21600" o:spt="202" path="m,l,21600r21600,l21600,xe">
                  <v:stroke joinstyle="miter"/>
                  <v:path gradientshapeok="t" o:connecttype="rect"/>
                </v:shapetype>
                <v:shape id="TextBox 8" o:spid="_x0000_s1032" type="#_x0000_t202" style="position:absolute;left:50794;top:22858;width:8931;height:8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" filled="f" stroked="f">
                  <v:textbox>
                    <w:txbxContent>
                      <w:p w14:paraId="2A3B6FA4" w14:textId="77777777" w:rsidR="003B55BA" w:rsidRPr="00E01C32" w:rsidRDefault="003B55BA" w:rsidP="003B55BA">
                        <w:pPr>
                          <w:rPr>
                            <w:rFonts w:hAnsi="Calibri"/>
                            <w:color w:val="000000" w:themeColor="text1"/>
                            <w:kern w:val="24"/>
                            <w:sz w:val="22"/>
                            <w:szCs w:val="22"/>
                            <w:lang w:val="en-US"/>
                          </w:rPr>
                        </w:pPr>
                        <w:r w:rsidRPr="00E01C32">
                          <w:rPr>
                            <w:rFonts w:hAnsi="Calibri"/>
                            <w:color w:val="000000" w:themeColor="text1"/>
                            <w:kern w:val="24"/>
                            <w:sz w:val="22"/>
                            <w:szCs w:val="22"/>
                            <w:lang w:val="en-US"/>
                          </w:rPr>
                          <w:t>Result</w:t>
                        </w:r>
                      </w:p>
                    </w:txbxContent>
                  </v:textbox>
                </v:shape>
              </v:group>
            </w:pict>
          </mc:Fallback>
        </mc:AlternateContent>
      </w:r>
    </w:p>
    <w:p w14:paraId="28ECD39E" w14:textId="77777777" w:rsidR="003B55BA" w:rsidRDefault="003B55BA" w:rsidP="00E57482">
      <w:pPr>
        <w:rPr>
          <w:sz w:val="22"/>
          <w:szCs w:val="22"/>
        </w:rPr>
      </w:pPr>
    </w:p>
    <w:p w14:paraId="47072F66" w14:textId="77777777" w:rsidR="003B55BA" w:rsidRDefault="003B55BA" w:rsidP="00E57482">
      <w:pPr>
        <w:rPr>
          <w:sz w:val="22"/>
          <w:szCs w:val="22"/>
        </w:rPr>
      </w:pPr>
    </w:p>
    <w:p w14:paraId="69AA4FD3" w14:textId="77777777" w:rsidR="003B55BA" w:rsidRDefault="003B55BA" w:rsidP="00E57482">
      <w:pPr>
        <w:rPr>
          <w:sz w:val="22"/>
          <w:szCs w:val="22"/>
        </w:rPr>
      </w:pPr>
    </w:p>
    <w:p w14:paraId="3E29ECFF" w14:textId="77777777" w:rsidR="003B55BA" w:rsidRDefault="003B55BA" w:rsidP="00E57482">
      <w:pPr>
        <w:rPr>
          <w:sz w:val="22"/>
          <w:szCs w:val="22"/>
        </w:rPr>
      </w:pPr>
    </w:p>
    <w:p w14:paraId="68EFC1F2" w14:textId="77777777" w:rsidR="003B55BA" w:rsidRDefault="003B55BA" w:rsidP="00E57482">
      <w:pPr>
        <w:rPr>
          <w:sz w:val="22"/>
          <w:szCs w:val="22"/>
        </w:rPr>
      </w:pPr>
    </w:p>
    <w:p w14:paraId="2CFC196A" w14:textId="77777777" w:rsidR="003B55BA" w:rsidRDefault="003B55BA" w:rsidP="00E57482">
      <w:pPr>
        <w:rPr>
          <w:sz w:val="22"/>
          <w:szCs w:val="22"/>
        </w:rPr>
      </w:pPr>
    </w:p>
    <w:p w14:paraId="4C6A5C73" w14:textId="77777777" w:rsidR="003B55BA" w:rsidRDefault="003B55BA" w:rsidP="00E57482">
      <w:pPr>
        <w:rPr>
          <w:sz w:val="22"/>
          <w:szCs w:val="22"/>
        </w:rPr>
      </w:pPr>
    </w:p>
    <w:p w14:paraId="14314C7F" w14:textId="77777777" w:rsidR="003B55BA" w:rsidRDefault="003B55BA" w:rsidP="00E57482">
      <w:pPr>
        <w:rPr>
          <w:sz w:val="22"/>
          <w:szCs w:val="22"/>
        </w:rPr>
      </w:pPr>
    </w:p>
    <w:p w14:paraId="22DE69F0" w14:textId="77777777" w:rsidR="003B55BA" w:rsidRDefault="003B55BA" w:rsidP="00E57482">
      <w:pPr>
        <w:rPr>
          <w:sz w:val="22"/>
          <w:szCs w:val="22"/>
        </w:rPr>
      </w:pPr>
    </w:p>
    <w:p w14:paraId="21E1CB2A" w14:textId="77777777" w:rsidR="003B55BA" w:rsidRDefault="003B55BA" w:rsidP="00E57482">
      <w:pPr>
        <w:rPr>
          <w:sz w:val="22"/>
          <w:szCs w:val="22"/>
        </w:rPr>
      </w:pPr>
    </w:p>
    <w:p w14:paraId="04D0C823" w14:textId="77777777" w:rsidR="003B55BA" w:rsidRDefault="003B55BA" w:rsidP="00E57482">
      <w:pPr>
        <w:rPr>
          <w:sz w:val="22"/>
          <w:szCs w:val="22"/>
        </w:rPr>
      </w:pPr>
    </w:p>
    <w:p w14:paraId="3DDADE51" w14:textId="77777777" w:rsidR="003B55BA" w:rsidRDefault="003B55BA" w:rsidP="00E57482">
      <w:pPr>
        <w:rPr>
          <w:sz w:val="22"/>
          <w:szCs w:val="22"/>
        </w:rPr>
      </w:pPr>
    </w:p>
    <w:p w14:paraId="737CA218" w14:textId="77777777" w:rsidR="003B55BA" w:rsidRDefault="003B55BA" w:rsidP="00E57482">
      <w:pPr>
        <w:rPr>
          <w:sz w:val="22"/>
          <w:szCs w:val="22"/>
        </w:rPr>
      </w:pPr>
    </w:p>
    <w:p w14:paraId="733CF080" w14:textId="77777777" w:rsidR="003B55BA" w:rsidRDefault="003B55BA" w:rsidP="00E57482">
      <w:pPr>
        <w:rPr>
          <w:sz w:val="22"/>
          <w:szCs w:val="22"/>
        </w:rPr>
      </w:pPr>
    </w:p>
    <w:p w14:paraId="40A18002" w14:textId="77777777" w:rsidR="003B55BA" w:rsidRDefault="003B55BA" w:rsidP="00E57482">
      <w:pPr>
        <w:rPr>
          <w:sz w:val="22"/>
          <w:szCs w:val="22"/>
        </w:rPr>
      </w:pPr>
    </w:p>
    <w:p w14:paraId="491D8682" w14:textId="61DE2922" w:rsidR="00560E20" w:rsidRDefault="00560E20" w:rsidP="004F4BF3">
      <w:pPr>
        <w:pStyle w:val="H3-Subheading"/>
      </w:pPr>
      <w:r>
        <w:t>Example using ChatGPT</w:t>
      </w:r>
    </w:p>
    <w:p w14:paraId="2DBAF6D0" w14:textId="77777777" w:rsidR="004F4BF3" w:rsidRPr="004F4BF3" w:rsidRDefault="004F4BF3" w:rsidP="004F4BF3"/>
    <w:p w14:paraId="0765CE85" w14:textId="1C24C16F" w:rsidR="00560E20" w:rsidRPr="00B67191" w:rsidRDefault="00560E20" w:rsidP="00E57482">
      <w:pPr>
        <w:rPr>
          <w:rFonts w:asciiTheme="minorHAnsi" w:hAnsiTheme="minorHAnsi" w:cstheme="minorHAnsi"/>
          <w:sz w:val="22"/>
          <w:szCs w:val="22"/>
        </w:rPr>
      </w:pPr>
      <w:r w:rsidRPr="00B67191">
        <w:rPr>
          <w:rFonts w:asciiTheme="minorHAnsi" w:hAnsiTheme="minorHAnsi" w:cstheme="minorHAnsi"/>
          <w:sz w:val="22"/>
          <w:szCs w:val="22"/>
        </w:rPr>
        <w:t xml:space="preserve">Let’s try an example using  ChatGPT ( </w:t>
      </w:r>
      <w:hyperlink r:id="rId12" w:history="1">
        <w:r w:rsidRPr="00B67191">
          <w:rPr>
            <w:rStyle w:val="Hyperlink"/>
            <w:rFonts w:asciiTheme="minorHAnsi" w:hAnsiTheme="minorHAnsi" w:cstheme="minorHAnsi"/>
            <w:sz w:val="22"/>
            <w:szCs w:val="22"/>
          </w:rPr>
          <w:t>https://chat.openai.com/</w:t>
        </w:r>
      </w:hyperlink>
      <w:r w:rsidRPr="00B67191">
        <w:rPr>
          <w:rFonts w:asciiTheme="minorHAnsi" w:hAnsiTheme="minorHAnsi" w:cstheme="minorHAnsi"/>
          <w:sz w:val="22"/>
          <w:szCs w:val="22"/>
        </w:rPr>
        <w:t xml:space="preserve"> ) and ask question translate a sentence from English to German. </w:t>
      </w:r>
    </w:p>
    <w:p w14:paraId="68FFF412" w14:textId="77777777" w:rsidR="00560E20" w:rsidRPr="00B67191" w:rsidRDefault="00560E20" w:rsidP="00E57482">
      <w:pPr>
        <w:rPr>
          <w:rFonts w:asciiTheme="minorHAnsi" w:hAnsiTheme="minorHAnsi" w:cstheme="minorHAnsi"/>
          <w:sz w:val="22"/>
          <w:szCs w:val="22"/>
        </w:rPr>
      </w:pPr>
    </w:p>
    <w:p w14:paraId="03676EC5" w14:textId="7C5B1803" w:rsidR="00560E20" w:rsidRPr="00B67191" w:rsidRDefault="00560E20" w:rsidP="00E57482">
      <w:pPr>
        <w:rPr>
          <w:rFonts w:asciiTheme="minorHAnsi" w:hAnsiTheme="minorHAnsi" w:cstheme="minorHAnsi"/>
          <w:sz w:val="22"/>
          <w:szCs w:val="22"/>
        </w:rPr>
      </w:pPr>
      <w:r w:rsidRPr="00B67191">
        <w:rPr>
          <w:rFonts w:asciiTheme="minorHAnsi" w:hAnsiTheme="minorHAnsi" w:cstheme="minorHAnsi"/>
          <w:sz w:val="22"/>
          <w:szCs w:val="22"/>
        </w:rPr>
        <w:t xml:space="preserve">In this case the question is called as  Prompt and the response from ChatGPT ( LLM’s) called as completion/result. </w:t>
      </w:r>
    </w:p>
    <w:p w14:paraId="33BCC2C9" w14:textId="77777777" w:rsidR="00BE1360" w:rsidRDefault="00BE1360" w:rsidP="00E57482">
      <w:pPr>
        <w:rPr>
          <w:sz w:val="22"/>
          <w:szCs w:val="22"/>
        </w:rPr>
      </w:pPr>
    </w:p>
    <w:p w14:paraId="5AC77C8D" w14:textId="23103B47" w:rsidR="00BE1360" w:rsidRDefault="00560E20" w:rsidP="00E57482">
      <w:pPr>
        <w:rPr>
          <w:sz w:val="22"/>
          <w:szCs w:val="22"/>
        </w:rPr>
      </w:pPr>
      <w:r w:rsidRPr="00560E20">
        <w:rPr>
          <w:noProof/>
          <w:sz w:val="22"/>
          <w:szCs w:val="22"/>
        </w:rPr>
        <w:lastRenderedPageBreak/>
        <w:drawing>
          <wp:inline distT="0" distB="0" distL="0" distR="0" wp14:anchorId="40BEDB79" wp14:editId="74C80574">
            <wp:extent cx="5251450" cy="1139825"/>
            <wp:effectExtent l="0" t="0" r="6350" b="3175"/>
            <wp:docPr id="20376794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79414" name="Picture 1" descr="A screenshot of a phone&#10;&#10;Description automatically generated"/>
                    <pic:cNvPicPr/>
                  </pic:nvPicPr>
                  <pic:blipFill>
                    <a:blip r:embed="rId13"/>
                    <a:stretch>
                      <a:fillRect/>
                    </a:stretch>
                  </pic:blipFill>
                  <pic:spPr>
                    <a:xfrm>
                      <a:off x="0" y="0"/>
                      <a:ext cx="5251450" cy="1139825"/>
                    </a:xfrm>
                    <a:prstGeom prst="rect">
                      <a:avLst/>
                    </a:prstGeom>
                  </pic:spPr>
                </pic:pic>
              </a:graphicData>
            </a:graphic>
          </wp:inline>
        </w:drawing>
      </w:r>
    </w:p>
    <w:p w14:paraId="169B9709" w14:textId="77777777" w:rsidR="00BE1360" w:rsidRDefault="00BE1360" w:rsidP="00E57482">
      <w:pPr>
        <w:rPr>
          <w:sz w:val="22"/>
          <w:szCs w:val="22"/>
        </w:rPr>
      </w:pPr>
    </w:p>
    <w:p w14:paraId="1417BFBF" w14:textId="576CD809" w:rsidR="002F15F0" w:rsidRDefault="002F15F0" w:rsidP="00E57482">
      <w:pPr>
        <w:rPr>
          <w:sz w:val="22"/>
          <w:szCs w:val="22"/>
        </w:rPr>
      </w:pPr>
    </w:p>
    <w:p w14:paraId="43AEC129" w14:textId="4C84600F" w:rsidR="00E01C32" w:rsidRDefault="00560E20" w:rsidP="004F4BF3">
      <w:pPr>
        <w:pStyle w:val="H3-Subheading"/>
      </w:pPr>
      <w:r>
        <w:t>Example using Open source  LLMS</w:t>
      </w:r>
    </w:p>
    <w:p w14:paraId="67B69600" w14:textId="77777777" w:rsidR="004F4BF3" w:rsidRPr="004F4BF3" w:rsidRDefault="004F4BF3" w:rsidP="004F4BF3"/>
    <w:p w14:paraId="7E87D0E2" w14:textId="577FF3FF" w:rsidR="00560E20" w:rsidRPr="00B67191" w:rsidRDefault="00560E20" w:rsidP="00560E20">
      <w:pPr>
        <w:rPr>
          <w:rFonts w:asciiTheme="minorHAnsi" w:hAnsiTheme="minorHAnsi" w:cstheme="minorHAnsi"/>
          <w:sz w:val="22"/>
          <w:szCs w:val="22"/>
        </w:rPr>
      </w:pPr>
      <w:r w:rsidRPr="00B67191">
        <w:rPr>
          <w:rFonts w:asciiTheme="minorHAnsi" w:hAnsiTheme="minorHAnsi" w:cstheme="minorHAnsi"/>
          <w:sz w:val="22"/>
          <w:szCs w:val="22"/>
        </w:rPr>
        <w:t xml:space="preserve">Let’s try an example using the open source LLMs programmatically using python. </w:t>
      </w:r>
    </w:p>
    <w:p w14:paraId="25668628" w14:textId="77777777" w:rsidR="00560E20" w:rsidRPr="00B67191" w:rsidRDefault="00560E20" w:rsidP="00560E20">
      <w:pPr>
        <w:rPr>
          <w:rFonts w:asciiTheme="minorHAnsi" w:hAnsiTheme="minorHAnsi" w:cstheme="minorHAnsi"/>
          <w:sz w:val="22"/>
          <w:szCs w:val="22"/>
        </w:rPr>
      </w:pPr>
    </w:p>
    <w:p w14:paraId="428DFD6C" w14:textId="3AE761D2" w:rsidR="00560E20" w:rsidRPr="00B67191" w:rsidRDefault="00AA4445" w:rsidP="00560E20">
      <w:pPr>
        <w:rPr>
          <w:rFonts w:asciiTheme="minorHAnsi" w:hAnsiTheme="minorHAnsi" w:cstheme="minorHAnsi"/>
          <w:sz w:val="22"/>
          <w:szCs w:val="22"/>
        </w:rPr>
      </w:pPr>
      <w:r w:rsidRPr="00B67191">
        <w:rPr>
          <w:rFonts w:asciiTheme="minorHAnsi" w:hAnsiTheme="minorHAnsi" w:cstheme="minorHAnsi"/>
          <w:sz w:val="22"/>
          <w:szCs w:val="22"/>
        </w:rPr>
        <w:t>This code snippet demonstrates how to use the Google FLAN-T5 model for translation from English to German. It utilizes the Hugging Face Transformers library, specifically the T5Tokenizer and T5ForConditionalGeneration classes.</w:t>
      </w:r>
    </w:p>
    <w:p w14:paraId="20FA6F6A" w14:textId="77777777" w:rsidR="00560E20" w:rsidRPr="00B67191" w:rsidRDefault="00560E20" w:rsidP="0092457D">
      <w:pPr>
        <w:rPr>
          <w:rFonts w:asciiTheme="minorHAnsi" w:hAnsiTheme="minorHAnsi" w:cstheme="minorHAnsi"/>
          <w:sz w:val="22"/>
          <w:szCs w:val="22"/>
        </w:rPr>
      </w:pPr>
    </w:p>
    <w:p w14:paraId="066B8C50" w14:textId="6FCAF8CC" w:rsidR="00AA4445" w:rsidRPr="00B67191" w:rsidRDefault="00AA4445" w:rsidP="00AA4445">
      <w:pPr>
        <w:rPr>
          <w:rFonts w:asciiTheme="minorHAnsi" w:hAnsiTheme="minorHAnsi" w:cstheme="minorHAnsi"/>
          <w:sz w:val="22"/>
          <w:szCs w:val="22"/>
        </w:rPr>
      </w:pPr>
      <w:r w:rsidRPr="00B67191">
        <w:rPr>
          <w:rFonts w:asciiTheme="minorHAnsi" w:hAnsiTheme="minorHAnsi" w:cstheme="minorHAnsi"/>
          <w:sz w:val="22"/>
          <w:szCs w:val="22"/>
        </w:rPr>
        <w:t xml:space="preserve">Steps followed to implement this example: </w:t>
      </w:r>
    </w:p>
    <w:p w14:paraId="6A162B81" w14:textId="77777777" w:rsidR="00AA4445" w:rsidRPr="00B67191" w:rsidRDefault="00AA4445" w:rsidP="00AA4445">
      <w:pPr>
        <w:rPr>
          <w:rFonts w:asciiTheme="minorHAnsi" w:hAnsiTheme="minorHAnsi" w:cstheme="minorHAnsi"/>
          <w:sz w:val="22"/>
          <w:szCs w:val="22"/>
        </w:rPr>
      </w:pPr>
    </w:p>
    <w:p w14:paraId="7C3B59E8" w14:textId="77777777" w:rsidR="007E4B48" w:rsidRPr="00B67191" w:rsidRDefault="00AA4445" w:rsidP="00AA4445">
      <w:pPr>
        <w:rPr>
          <w:rFonts w:asciiTheme="minorHAnsi" w:hAnsiTheme="minorHAnsi" w:cstheme="minorHAnsi"/>
          <w:sz w:val="22"/>
          <w:szCs w:val="22"/>
        </w:rPr>
      </w:pPr>
      <w:r w:rsidRPr="00B67191">
        <w:rPr>
          <w:rFonts w:asciiTheme="minorHAnsi" w:hAnsiTheme="minorHAnsi" w:cstheme="minorHAnsi"/>
          <w:sz w:val="22"/>
          <w:szCs w:val="22"/>
        </w:rPr>
        <w:t xml:space="preserve">Ensure that you have the Hugging Face Transformers library installed and that you have access to the "google/flan-t5-large" model for this code to run successfully. </w:t>
      </w:r>
    </w:p>
    <w:p w14:paraId="30A439C4" w14:textId="77777777" w:rsidR="007E4B48" w:rsidRPr="00B67191" w:rsidRDefault="007E4B48" w:rsidP="00AA4445">
      <w:pPr>
        <w:rPr>
          <w:rFonts w:asciiTheme="minorHAnsi" w:hAnsiTheme="minorHAnsi" w:cstheme="minorHAnsi"/>
          <w:sz w:val="22"/>
          <w:szCs w:val="22"/>
        </w:rPr>
      </w:pPr>
    </w:p>
    <w:p w14:paraId="31238D3A" w14:textId="77777777" w:rsidR="007E4B48" w:rsidRPr="00B67191" w:rsidRDefault="00AA4445" w:rsidP="007E4B48">
      <w:pPr>
        <w:pStyle w:val="ListParagraph"/>
        <w:numPr>
          <w:ilvl w:val="0"/>
          <w:numId w:val="45"/>
        </w:numPr>
        <w:rPr>
          <w:rFonts w:asciiTheme="minorHAnsi" w:hAnsiTheme="minorHAnsi" w:cstheme="minorHAnsi"/>
          <w:sz w:val="22"/>
          <w:szCs w:val="22"/>
        </w:rPr>
      </w:pPr>
      <w:r w:rsidRPr="00B67191">
        <w:rPr>
          <w:rFonts w:asciiTheme="minorHAnsi" w:hAnsiTheme="minorHAnsi" w:cstheme="minorHAnsi"/>
          <w:sz w:val="22"/>
          <w:szCs w:val="22"/>
        </w:rPr>
        <w:t xml:space="preserve">install the library using </w:t>
      </w:r>
    </w:p>
    <w:p w14:paraId="0A1888DA" w14:textId="5481E10F" w:rsidR="007E4B48" w:rsidRPr="00B67191" w:rsidRDefault="00AA4445" w:rsidP="007E4B48">
      <w:pPr>
        <w:pStyle w:val="ListParagraph"/>
        <w:numPr>
          <w:ilvl w:val="1"/>
          <w:numId w:val="45"/>
        </w:numPr>
        <w:rPr>
          <w:rFonts w:asciiTheme="minorHAnsi" w:hAnsiTheme="minorHAnsi" w:cstheme="minorHAnsi"/>
          <w:sz w:val="22"/>
          <w:szCs w:val="22"/>
        </w:rPr>
      </w:pPr>
      <w:r w:rsidRPr="00B67191">
        <w:rPr>
          <w:rFonts w:asciiTheme="minorHAnsi" w:hAnsiTheme="minorHAnsi" w:cstheme="minorHAnsi"/>
          <w:sz w:val="22"/>
          <w:szCs w:val="22"/>
        </w:rPr>
        <w:t>pip install transformers</w:t>
      </w:r>
    </w:p>
    <w:p w14:paraId="4AB0F76C" w14:textId="77777777" w:rsidR="007E4B48" w:rsidRPr="00B67191" w:rsidRDefault="007E4B48" w:rsidP="007E4B48">
      <w:pPr>
        <w:rPr>
          <w:rFonts w:asciiTheme="minorHAnsi" w:hAnsiTheme="minorHAnsi" w:cstheme="minorHAnsi"/>
          <w:sz w:val="22"/>
          <w:szCs w:val="22"/>
        </w:rPr>
      </w:pPr>
    </w:p>
    <w:p w14:paraId="679B1290" w14:textId="324B340C" w:rsidR="00AA4445" w:rsidRPr="00B67191" w:rsidRDefault="00AA4445" w:rsidP="007E4B48">
      <w:pPr>
        <w:pStyle w:val="ListParagraph"/>
        <w:numPr>
          <w:ilvl w:val="0"/>
          <w:numId w:val="45"/>
        </w:numPr>
        <w:rPr>
          <w:rFonts w:asciiTheme="minorHAnsi" w:hAnsiTheme="minorHAnsi" w:cstheme="minorHAnsi"/>
          <w:sz w:val="22"/>
          <w:szCs w:val="22"/>
        </w:rPr>
      </w:pPr>
      <w:r w:rsidRPr="00B67191">
        <w:rPr>
          <w:rFonts w:asciiTheme="minorHAnsi" w:hAnsiTheme="minorHAnsi" w:cstheme="minorHAnsi"/>
          <w:sz w:val="22"/>
          <w:szCs w:val="22"/>
        </w:rPr>
        <w:t>Additionally, you might need to download the model using transformers.AutoModel.from_pretrained("google/flan-t5-large") if you haven't already.</w:t>
      </w:r>
    </w:p>
    <w:p w14:paraId="66F28711" w14:textId="77777777" w:rsidR="00AA4445" w:rsidRPr="00B67191" w:rsidRDefault="00AA4445" w:rsidP="00AA4445">
      <w:pPr>
        <w:rPr>
          <w:rFonts w:asciiTheme="minorHAnsi" w:hAnsiTheme="minorHAnsi" w:cstheme="minorHAnsi"/>
          <w:sz w:val="22"/>
          <w:szCs w:val="22"/>
        </w:rPr>
      </w:pPr>
    </w:p>
    <w:p w14:paraId="01348540" w14:textId="77777777" w:rsidR="00AA4445" w:rsidRPr="00B67191" w:rsidRDefault="00AA4445" w:rsidP="00AA4445">
      <w:pPr>
        <w:pStyle w:val="ListParagraph"/>
        <w:numPr>
          <w:ilvl w:val="0"/>
          <w:numId w:val="44"/>
        </w:numPr>
        <w:rPr>
          <w:rFonts w:asciiTheme="minorHAnsi" w:hAnsiTheme="minorHAnsi" w:cstheme="minorHAnsi"/>
          <w:sz w:val="22"/>
          <w:szCs w:val="22"/>
        </w:rPr>
      </w:pPr>
      <w:r w:rsidRPr="00B67191">
        <w:rPr>
          <w:rFonts w:asciiTheme="minorHAnsi" w:hAnsiTheme="minorHAnsi" w:cstheme="minorHAnsi"/>
          <w:sz w:val="22"/>
          <w:szCs w:val="22"/>
        </w:rPr>
        <w:t>Import the necessary classes from the Transformers library, namely T5Tokenizer and T5ForConditionalGeneration.</w:t>
      </w:r>
    </w:p>
    <w:p w14:paraId="56E89535" w14:textId="77777777" w:rsidR="00AA4445" w:rsidRPr="00B67191" w:rsidRDefault="00AA4445" w:rsidP="00AA4445">
      <w:pPr>
        <w:rPr>
          <w:rFonts w:asciiTheme="minorHAnsi" w:hAnsiTheme="minorHAnsi" w:cstheme="minorHAnsi"/>
          <w:sz w:val="22"/>
          <w:szCs w:val="22"/>
        </w:rPr>
      </w:pPr>
    </w:p>
    <w:p w14:paraId="33B0EB7F" w14:textId="77777777" w:rsidR="00AA4445" w:rsidRPr="00B67191" w:rsidRDefault="00AA4445" w:rsidP="00AA4445">
      <w:pPr>
        <w:pStyle w:val="ListParagraph"/>
        <w:numPr>
          <w:ilvl w:val="0"/>
          <w:numId w:val="44"/>
        </w:numPr>
        <w:rPr>
          <w:rFonts w:asciiTheme="minorHAnsi" w:hAnsiTheme="minorHAnsi" w:cstheme="minorHAnsi"/>
          <w:sz w:val="22"/>
          <w:szCs w:val="22"/>
        </w:rPr>
      </w:pPr>
      <w:r w:rsidRPr="00B67191">
        <w:rPr>
          <w:rFonts w:asciiTheme="minorHAnsi" w:hAnsiTheme="minorHAnsi" w:cstheme="minorHAnsi"/>
          <w:sz w:val="22"/>
          <w:szCs w:val="22"/>
        </w:rPr>
        <w:t>Initialize the T5 tokenizer and model with the pre-trained "google/flan-t5-large" model. This model is designed for translation tasks.</w:t>
      </w:r>
    </w:p>
    <w:p w14:paraId="254732E4" w14:textId="77777777" w:rsidR="00AA4445" w:rsidRPr="00B67191" w:rsidRDefault="00AA4445" w:rsidP="00AA4445">
      <w:pPr>
        <w:rPr>
          <w:rFonts w:asciiTheme="minorHAnsi" w:hAnsiTheme="minorHAnsi" w:cstheme="minorHAnsi"/>
          <w:sz w:val="22"/>
          <w:szCs w:val="22"/>
        </w:rPr>
      </w:pPr>
    </w:p>
    <w:p w14:paraId="377820CE" w14:textId="77777777" w:rsidR="00AA4445" w:rsidRPr="00B67191" w:rsidRDefault="00AA4445" w:rsidP="00AA4445">
      <w:pPr>
        <w:pStyle w:val="ListParagraph"/>
        <w:numPr>
          <w:ilvl w:val="0"/>
          <w:numId w:val="44"/>
        </w:numPr>
        <w:rPr>
          <w:rFonts w:asciiTheme="minorHAnsi" w:hAnsiTheme="minorHAnsi" w:cstheme="minorHAnsi"/>
          <w:sz w:val="22"/>
          <w:szCs w:val="22"/>
        </w:rPr>
      </w:pPr>
      <w:r w:rsidRPr="00B67191">
        <w:rPr>
          <w:rFonts w:asciiTheme="minorHAnsi" w:hAnsiTheme="minorHAnsi" w:cstheme="minorHAnsi"/>
          <w:sz w:val="22"/>
          <w:szCs w:val="22"/>
        </w:rPr>
        <w:t>Define the input text you want to translate from English to German, which is "translate English to German: How old are you?"</w:t>
      </w:r>
    </w:p>
    <w:p w14:paraId="168F5FB9" w14:textId="77777777" w:rsidR="00AA4445" w:rsidRPr="00B67191" w:rsidRDefault="00AA4445" w:rsidP="00AA4445">
      <w:pPr>
        <w:rPr>
          <w:rFonts w:asciiTheme="minorHAnsi" w:hAnsiTheme="minorHAnsi" w:cstheme="minorHAnsi"/>
          <w:sz w:val="22"/>
          <w:szCs w:val="22"/>
        </w:rPr>
      </w:pPr>
    </w:p>
    <w:p w14:paraId="1557EA5E" w14:textId="77777777" w:rsidR="00AA4445" w:rsidRPr="00B67191" w:rsidRDefault="00AA4445" w:rsidP="00AA4445">
      <w:pPr>
        <w:pStyle w:val="ListParagraph"/>
        <w:numPr>
          <w:ilvl w:val="0"/>
          <w:numId w:val="44"/>
        </w:numPr>
        <w:rPr>
          <w:rFonts w:asciiTheme="minorHAnsi" w:hAnsiTheme="minorHAnsi" w:cstheme="minorHAnsi"/>
          <w:sz w:val="22"/>
          <w:szCs w:val="22"/>
        </w:rPr>
      </w:pPr>
      <w:r w:rsidRPr="00B67191">
        <w:rPr>
          <w:rFonts w:asciiTheme="minorHAnsi" w:hAnsiTheme="minorHAnsi" w:cstheme="minorHAnsi"/>
          <w:sz w:val="22"/>
          <w:szCs w:val="22"/>
        </w:rPr>
        <w:t>Tokenize the input text using the tokenizer, and convert it into PyTorch tensors. This step prepares the text for input to the model.</w:t>
      </w:r>
    </w:p>
    <w:p w14:paraId="68C6C76D" w14:textId="77777777" w:rsidR="00AA4445" w:rsidRPr="00B67191" w:rsidRDefault="00AA4445" w:rsidP="00AA4445">
      <w:pPr>
        <w:rPr>
          <w:rFonts w:asciiTheme="minorHAnsi" w:hAnsiTheme="minorHAnsi" w:cstheme="minorHAnsi"/>
          <w:sz w:val="22"/>
          <w:szCs w:val="22"/>
        </w:rPr>
      </w:pPr>
    </w:p>
    <w:p w14:paraId="2CDD920A" w14:textId="77777777" w:rsidR="00AA4445" w:rsidRPr="00B67191" w:rsidRDefault="00AA4445" w:rsidP="00AA4445">
      <w:pPr>
        <w:pStyle w:val="ListParagraph"/>
        <w:numPr>
          <w:ilvl w:val="0"/>
          <w:numId w:val="44"/>
        </w:numPr>
        <w:rPr>
          <w:rFonts w:asciiTheme="minorHAnsi" w:hAnsiTheme="minorHAnsi" w:cstheme="minorHAnsi"/>
          <w:sz w:val="22"/>
          <w:szCs w:val="22"/>
        </w:rPr>
      </w:pPr>
      <w:r w:rsidRPr="00B67191">
        <w:rPr>
          <w:rFonts w:asciiTheme="minorHAnsi" w:hAnsiTheme="minorHAnsi" w:cstheme="minorHAnsi"/>
          <w:sz w:val="22"/>
          <w:szCs w:val="22"/>
        </w:rPr>
        <w:lastRenderedPageBreak/>
        <w:t>Generate the translation using the T5 model by passing the tokenized input to the model's generate method. The translation output is stored in the outputs variable.</w:t>
      </w:r>
    </w:p>
    <w:p w14:paraId="4B38639F" w14:textId="77777777" w:rsidR="00AA4445" w:rsidRPr="00B67191" w:rsidRDefault="00AA4445" w:rsidP="00AA4445">
      <w:pPr>
        <w:rPr>
          <w:rFonts w:asciiTheme="minorHAnsi" w:hAnsiTheme="minorHAnsi" w:cstheme="minorHAnsi"/>
          <w:sz w:val="22"/>
          <w:szCs w:val="22"/>
        </w:rPr>
      </w:pPr>
    </w:p>
    <w:p w14:paraId="4D52AA5F" w14:textId="77777777" w:rsidR="00AA4445" w:rsidRPr="00B67191" w:rsidRDefault="00AA4445" w:rsidP="00AA4445">
      <w:pPr>
        <w:pStyle w:val="ListParagraph"/>
        <w:numPr>
          <w:ilvl w:val="0"/>
          <w:numId w:val="44"/>
        </w:numPr>
        <w:rPr>
          <w:rFonts w:asciiTheme="minorHAnsi" w:hAnsiTheme="minorHAnsi" w:cstheme="minorHAnsi"/>
          <w:sz w:val="22"/>
          <w:szCs w:val="22"/>
        </w:rPr>
      </w:pPr>
      <w:r w:rsidRPr="00B67191">
        <w:rPr>
          <w:rFonts w:asciiTheme="minorHAnsi" w:hAnsiTheme="minorHAnsi" w:cstheme="minorHAnsi"/>
          <w:sz w:val="22"/>
          <w:szCs w:val="22"/>
        </w:rPr>
        <w:t>Decode the generated output using the tokenizer's decode method, and print the translated text, which will be the German translation of the input text.</w:t>
      </w:r>
    </w:p>
    <w:p w14:paraId="775ECFA8" w14:textId="77777777" w:rsidR="00AA4445" w:rsidRPr="00AA4445" w:rsidRDefault="00AA4445" w:rsidP="00AA4445">
      <w:pPr>
        <w:rPr>
          <w:rFonts w:cstheme="minorHAnsi"/>
          <w:sz w:val="22"/>
          <w:szCs w:val="22"/>
        </w:rPr>
      </w:pPr>
    </w:p>
    <w:p w14:paraId="4FAD2D94" w14:textId="77777777" w:rsidR="00AA4445" w:rsidRDefault="00AA4445" w:rsidP="00AA4445">
      <w:pPr>
        <w:rPr>
          <w:rFonts w:cstheme="minorHAnsi"/>
          <w:sz w:val="22"/>
          <w:szCs w:val="22"/>
        </w:rPr>
      </w:pPr>
    </w:p>
    <w:p w14:paraId="43C65231" w14:textId="7C106E76" w:rsidR="007E4B48" w:rsidRPr="00E76E57" w:rsidRDefault="007E4B48" w:rsidP="00AA4445">
      <w:pPr>
        <w:rPr>
          <w:rStyle w:val="P-Italics"/>
        </w:rPr>
      </w:pPr>
      <w:r w:rsidRPr="00E76E57">
        <w:rPr>
          <w:rStyle w:val="P-Italics"/>
        </w:rPr>
        <w:t xml:space="preserve">Source code :  </w:t>
      </w:r>
      <w:proofErr w:type="spellStart"/>
      <w:r w:rsidR="00E76E57" w:rsidRPr="00E76E57">
        <w:rPr>
          <w:rStyle w:val="P-Italics"/>
        </w:rPr>
        <w:t>Ex_LLM_Opensource.ipynb</w:t>
      </w:r>
      <w:proofErr w:type="spellEnd"/>
    </w:p>
    <w:p w14:paraId="3E2C6052" w14:textId="77777777" w:rsidR="007735F5" w:rsidRDefault="007735F5" w:rsidP="00AA4445">
      <w:pPr>
        <w:rPr>
          <w:rFonts w:cstheme="minorHAnsi"/>
          <w:sz w:val="22"/>
          <w:szCs w:val="22"/>
        </w:rPr>
      </w:pPr>
    </w:p>
    <w:p w14:paraId="614FD33F" w14:textId="06CDA5EF" w:rsidR="007735F5" w:rsidRDefault="007735F5" w:rsidP="00AA4445">
      <w:pPr>
        <w:rPr>
          <w:rStyle w:val="P-Code"/>
        </w:rPr>
      </w:pPr>
      <w:r w:rsidRPr="007735F5">
        <w:rPr>
          <w:rStyle w:val="P-Code"/>
        </w:rPr>
        <w:t>!pip install transformers</w:t>
      </w:r>
    </w:p>
    <w:p w14:paraId="6E9EAAFE" w14:textId="77777777" w:rsidR="007735F5" w:rsidRDefault="007735F5" w:rsidP="00AA4445">
      <w:pPr>
        <w:rPr>
          <w:rStyle w:val="P-Code"/>
        </w:rPr>
      </w:pPr>
    </w:p>
    <w:p w14:paraId="45CA5AF6" w14:textId="77777777" w:rsidR="007735F5" w:rsidRDefault="007735F5" w:rsidP="007735F5">
      <w:pPr>
        <w:rPr>
          <w:rStyle w:val="P-Code"/>
        </w:rPr>
      </w:pPr>
      <w:r w:rsidRPr="007735F5">
        <w:rPr>
          <w:rStyle w:val="P-Code"/>
        </w:rPr>
        <w:t xml:space="preserve">from transformers import T5Tokenizer, </w:t>
      </w:r>
    </w:p>
    <w:p w14:paraId="0B93B24E" w14:textId="362F0B1E" w:rsidR="007735F5" w:rsidRPr="007735F5" w:rsidRDefault="007735F5" w:rsidP="007735F5">
      <w:pPr>
        <w:rPr>
          <w:rStyle w:val="P-Code"/>
        </w:rPr>
      </w:pPr>
      <w:r w:rsidRPr="007735F5">
        <w:rPr>
          <w:rStyle w:val="P-Code"/>
        </w:rPr>
        <w:t>T5ForConditionalGeneration</w:t>
      </w:r>
    </w:p>
    <w:p w14:paraId="3C2C10CF" w14:textId="77777777" w:rsidR="007735F5" w:rsidRPr="007735F5" w:rsidRDefault="007735F5" w:rsidP="007735F5">
      <w:pPr>
        <w:rPr>
          <w:rStyle w:val="P-Code"/>
        </w:rPr>
      </w:pPr>
    </w:p>
    <w:p w14:paraId="018DB111" w14:textId="77777777" w:rsidR="007735F5" w:rsidRPr="007735F5" w:rsidRDefault="007735F5" w:rsidP="007735F5">
      <w:pPr>
        <w:rPr>
          <w:rStyle w:val="P-Code"/>
        </w:rPr>
      </w:pPr>
      <w:r w:rsidRPr="007735F5">
        <w:rPr>
          <w:rStyle w:val="P-Code"/>
        </w:rPr>
        <w:t>tokenizer = T5Tokenizer.from_pretrained("google/flan-t5-large")</w:t>
      </w:r>
    </w:p>
    <w:p w14:paraId="3150C291" w14:textId="77777777" w:rsidR="007735F5" w:rsidRDefault="007735F5" w:rsidP="007735F5">
      <w:pPr>
        <w:rPr>
          <w:rStyle w:val="P-Code"/>
        </w:rPr>
      </w:pPr>
      <w:r w:rsidRPr="007735F5">
        <w:rPr>
          <w:rStyle w:val="P-Code"/>
        </w:rPr>
        <w:t xml:space="preserve">model = </w:t>
      </w:r>
    </w:p>
    <w:p w14:paraId="2EF727DE" w14:textId="77777777" w:rsidR="007735F5" w:rsidRDefault="007735F5" w:rsidP="007735F5">
      <w:pPr>
        <w:rPr>
          <w:rStyle w:val="P-Code"/>
        </w:rPr>
      </w:pPr>
    </w:p>
    <w:p w14:paraId="33CE80D0" w14:textId="02451304" w:rsidR="007735F5" w:rsidRPr="007735F5" w:rsidRDefault="007735F5" w:rsidP="007735F5">
      <w:pPr>
        <w:rPr>
          <w:rStyle w:val="P-Code"/>
        </w:rPr>
      </w:pPr>
      <w:r w:rsidRPr="007735F5">
        <w:rPr>
          <w:rStyle w:val="P-Code"/>
        </w:rPr>
        <w:t>T5ForConditionalGeneration.from_pretrained("google/flan-t5-large")</w:t>
      </w:r>
    </w:p>
    <w:p w14:paraId="143088C7" w14:textId="77777777" w:rsidR="007735F5" w:rsidRPr="007735F5" w:rsidRDefault="007735F5" w:rsidP="007735F5">
      <w:pPr>
        <w:rPr>
          <w:rStyle w:val="P-Code"/>
        </w:rPr>
      </w:pPr>
    </w:p>
    <w:p w14:paraId="24FBF7C6" w14:textId="77777777" w:rsidR="007735F5" w:rsidRPr="007735F5" w:rsidRDefault="007735F5" w:rsidP="007735F5">
      <w:pPr>
        <w:rPr>
          <w:rStyle w:val="P-Code"/>
        </w:rPr>
      </w:pPr>
      <w:proofErr w:type="spellStart"/>
      <w:r w:rsidRPr="007735F5">
        <w:rPr>
          <w:rStyle w:val="P-Code"/>
        </w:rPr>
        <w:t>input_text</w:t>
      </w:r>
      <w:proofErr w:type="spellEnd"/>
      <w:r w:rsidRPr="007735F5">
        <w:rPr>
          <w:rStyle w:val="P-Code"/>
        </w:rPr>
        <w:t xml:space="preserve"> = "translate English to German: How old are you?"</w:t>
      </w:r>
    </w:p>
    <w:p w14:paraId="418C8759" w14:textId="77777777" w:rsidR="007735F5" w:rsidRDefault="007735F5" w:rsidP="007735F5">
      <w:pPr>
        <w:rPr>
          <w:rStyle w:val="P-Code"/>
        </w:rPr>
      </w:pPr>
    </w:p>
    <w:p w14:paraId="715D2EF8" w14:textId="30045D97" w:rsidR="007735F5" w:rsidRPr="007735F5" w:rsidRDefault="007735F5" w:rsidP="007735F5">
      <w:pPr>
        <w:rPr>
          <w:rStyle w:val="P-Code"/>
        </w:rPr>
      </w:pPr>
      <w:proofErr w:type="spellStart"/>
      <w:r w:rsidRPr="007735F5">
        <w:rPr>
          <w:rStyle w:val="P-Code"/>
        </w:rPr>
        <w:t>input_ids</w:t>
      </w:r>
      <w:proofErr w:type="spellEnd"/>
      <w:r w:rsidRPr="007735F5">
        <w:rPr>
          <w:rStyle w:val="P-Code"/>
        </w:rPr>
        <w:t xml:space="preserve"> = tokenizer(</w:t>
      </w:r>
      <w:proofErr w:type="spellStart"/>
      <w:r w:rsidRPr="007735F5">
        <w:rPr>
          <w:rStyle w:val="P-Code"/>
        </w:rPr>
        <w:t>input_text</w:t>
      </w:r>
      <w:proofErr w:type="spellEnd"/>
      <w:r w:rsidRPr="007735F5">
        <w:rPr>
          <w:rStyle w:val="P-Code"/>
        </w:rPr>
        <w:t>,</w:t>
      </w:r>
      <w:r>
        <w:rPr>
          <w:rStyle w:val="P-Code"/>
        </w:rPr>
        <w:t xml:space="preserve"> </w:t>
      </w:r>
      <w:proofErr w:type="spellStart"/>
      <w:r w:rsidRPr="007735F5">
        <w:rPr>
          <w:rStyle w:val="P-Code"/>
        </w:rPr>
        <w:t>return_tensors</w:t>
      </w:r>
      <w:proofErr w:type="spellEnd"/>
      <w:r w:rsidRPr="007735F5">
        <w:rPr>
          <w:rStyle w:val="P-Code"/>
        </w:rPr>
        <w:t>="</w:t>
      </w:r>
      <w:proofErr w:type="spellStart"/>
      <w:r w:rsidRPr="007735F5">
        <w:rPr>
          <w:rStyle w:val="P-Code"/>
        </w:rPr>
        <w:t>pt</w:t>
      </w:r>
      <w:proofErr w:type="spellEnd"/>
      <w:r w:rsidRPr="007735F5">
        <w:rPr>
          <w:rStyle w:val="P-Code"/>
        </w:rPr>
        <w:t>").</w:t>
      </w:r>
      <w:proofErr w:type="spellStart"/>
      <w:r w:rsidRPr="007735F5">
        <w:rPr>
          <w:rStyle w:val="P-Code"/>
        </w:rPr>
        <w:t>input_ids</w:t>
      </w:r>
      <w:proofErr w:type="spellEnd"/>
    </w:p>
    <w:p w14:paraId="1EDFE5F5" w14:textId="77777777" w:rsidR="007735F5" w:rsidRPr="007735F5" w:rsidRDefault="007735F5" w:rsidP="007735F5">
      <w:pPr>
        <w:rPr>
          <w:rStyle w:val="P-Code"/>
        </w:rPr>
      </w:pPr>
    </w:p>
    <w:p w14:paraId="0E859BA2" w14:textId="77777777" w:rsidR="007735F5" w:rsidRPr="007735F5" w:rsidRDefault="007735F5" w:rsidP="007735F5">
      <w:pPr>
        <w:rPr>
          <w:rStyle w:val="P-Code"/>
        </w:rPr>
      </w:pPr>
      <w:r w:rsidRPr="007735F5">
        <w:rPr>
          <w:rStyle w:val="P-Code"/>
        </w:rPr>
        <w:t xml:space="preserve">outputs = </w:t>
      </w:r>
      <w:proofErr w:type="spellStart"/>
      <w:r w:rsidRPr="007735F5">
        <w:rPr>
          <w:rStyle w:val="P-Code"/>
        </w:rPr>
        <w:t>model.generate</w:t>
      </w:r>
      <w:proofErr w:type="spellEnd"/>
      <w:r w:rsidRPr="007735F5">
        <w:rPr>
          <w:rStyle w:val="P-Code"/>
        </w:rPr>
        <w:t>(</w:t>
      </w:r>
      <w:proofErr w:type="spellStart"/>
      <w:r w:rsidRPr="007735F5">
        <w:rPr>
          <w:rStyle w:val="P-Code"/>
        </w:rPr>
        <w:t>input_ids</w:t>
      </w:r>
      <w:proofErr w:type="spellEnd"/>
      <w:r w:rsidRPr="007735F5">
        <w:rPr>
          <w:rStyle w:val="P-Code"/>
        </w:rPr>
        <w:t>)</w:t>
      </w:r>
    </w:p>
    <w:p w14:paraId="54C6CE13" w14:textId="77777777" w:rsidR="00E76E57" w:rsidRDefault="00E76E57" w:rsidP="007735F5">
      <w:pPr>
        <w:rPr>
          <w:rStyle w:val="P-Code"/>
        </w:rPr>
      </w:pPr>
    </w:p>
    <w:p w14:paraId="607E398D" w14:textId="486B3B17" w:rsidR="007735F5" w:rsidRPr="007735F5" w:rsidRDefault="007735F5" w:rsidP="007735F5">
      <w:pPr>
        <w:rPr>
          <w:rStyle w:val="P-Code"/>
        </w:rPr>
      </w:pPr>
      <w:r w:rsidRPr="007735F5">
        <w:rPr>
          <w:rStyle w:val="P-Code"/>
        </w:rPr>
        <w:t>print(</w:t>
      </w:r>
      <w:proofErr w:type="spellStart"/>
      <w:r w:rsidRPr="007735F5">
        <w:rPr>
          <w:rStyle w:val="P-Code"/>
        </w:rPr>
        <w:t>tokenizer.decode</w:t>
      </w:r>
      <w:proofErr w:type="spellEnd"/>
      <w:r w:rsidRPr="007735F5">
        <w:rPr>
          <w:rStyle w:val="P-Code"/>
        </w:rPr>
        <w:t>(outputs[0]))</w:t>
      </w:r>
    </w:p>
    <w:p w14:paraId="41BA6327" w14:textId="77777777" w:rsidR="00AA4445" w:rsidRPr="00AA4445" w:rsidRDefault="00AA4445" w:rsidP="00AA4445">
      <w:pPr>
        <w:rPr>
          <w:rFonts w:cstheme="minorHAnsi"/>
          <w:sz w:val="22"/>
          <w:szCs w:val="22"/>
        </w:rPr>
      </w:pPr>
    </w:p>
    <w:p w14:paraId="267AA796" w14:textId="77777777" w:rsidR="00AA4445" w:rsidRPr="00AA4445" w:rsidRDefault="00AA4445" w:rsidP="00AA4445">
      <w:pPr>
        <w:rPr>
          <w:rFonts w:cstheme="minorHAnsi"/>
          <w:sz w:val="22"/>
          <w:szCs w:val="22"/>
        </w:rPr>
      </w:pPr>
    </w:p>
    <w:p w14:paraId="4A7BE5DB" w14:textId="24A7AB82" w:rsidR="00AA4445" w:rsidRPr="00AA4445" w:rsidRDefault="00E76E57" w:rsidP="00AA4445">
      <w:pPr>
        <w:rPr>
          <w:rFonts w:cstheme="minorHAnsi"/>
          <w:sz w:val="22"/>
          <w:szCs w:val="22"/>
        </w:rPr>
      </w:pPr>
      <w:r w:rsidRPr="00E76E57">
        <w:rPr>
          <w:rFonts w:cstheme="minorHAnsi"/>
          <w:noProof/>
          <w:sz w:val="22"/>
          <w:szCs w:val="22"/>
        </w:rPr>
        <w:drawing>
          <wp:inline distT="0" distB="0" distL="0" distR="0" wp14:anchorId="4F6B6DEC" wp14:editId="56981651">
            <wp:extent cx="5251450" cy="2322414"/>
            <wp:effectExtent l="0" t="0" r="0" b="1905"/>
            <wp:docPr id="300215914" name="Picture 1" descr="A green and pink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5914" name="Picture 1" descr="A green and pink bar chart&#10;&#10;Description automatically generated"/>
                    <pic:cNvPicPr/>
                  </pic:nvPicPr>
                  <pic:blipFill>
                    <a:blip r:embed="rId14"/>
                    <a:stretch>
                      <a:fillRect/>
                    </a:stretch>
                  </pic:blipFill>
                  <pic:spPr>
                    <a:xfrm>
                      <a:off x="0" y="0"/>
                      <a:ext cx="5262940" cy="2327495"/>
                    </a:xfrm>
                    <a:prstGeom prst="rect">
                      <a:avLst/>
                    </a:prstGeom>
                  </pic:spPr>
                </pic:pic>
              </a:graphicData>
            </a:graphic>
          </wp:inline>
        </w:drawing>
      </w:r>
    </w:p>
    <w:p w14:paraId="0E2DDD86" w14:textId="77777777" w:rsidR="00AA4445" w:rsidRPr="007E1218" w:rsidRDefault="00AA4445" w:rsidP="00AA4445">
      <w:pPr>
        <w:rPr>
          <w:rStyle w:val="P-Code"/>
        </w:rPr>
      </w:pPr>
    </w:p>
    <w:p w14:paraId="56C72A96" w14:textId="77777777" w:rsidR="004F4BF3" w:rsidRDefault="004F4BF3" w:rsidP="004F4BF3">
      <w:pPr>
        <w:rPr>
          <w:rStyle w:val="P-Code"/>
        </w:rPr>
      </w:pPr>
      <w:proofErr w:type="spellStart"/>
      <w:r w:rsidRPr="007E1218">
        <w:rPr>
          <w:rStyle w:val="P-Code"/>
        </w:rPr>
        <w:lastRenderedPageBreak/>
        <w:t>input_text</w:t>
      </w:r>
      <w:proofErr w:type="spellEnd"/>
      <w:r w:rsidRPr="007E1218">
        <w:rPr>
          <w:rStyle w:val="P-Code"/>
        </w:rPr>
        <w:t xml:space="preserve"> = "Who is the prime minister of India?"</w:t>
      </w:r>
    </w:p>
    <w:p w14:paraId="204A3766" w14:textId="77777777" w:rsidR="007E1218" w:rsidRPr="007E1218" w:rsidRDefault="007E1218" w:rsidP="004F4BF3">
      <w:pPr>
        <w:rPr>
          <w:rStyle w:val="P-Code"/>
        </w:rPr>
      </w:pPr>
    </w:p>
    <w:p w14:paraId="31B9992E" w14:textId="77777777" w:rsidR="004F4BF3" w:rsidRPr="007E1218" w:rsidRDefault="004F4BF3" w:rsidP="004F4BF3">
      <w:pPr>
        <w:rPr>
          <w:rStyle w:val="P-Code"/>
        </w:rPr>
      </w:pPr>
      <w:proofErr w:type="spellStart"/>
      <w:r w:rsidRPr="007E1218">
        <w:rPr>
          <w:rStyle w:val="P-Code"/>
        </w:rPr>
        <w:t>input_ids</w:t>
      </w:r>
      <w:proofErr w:type="spellEnd"/>
      <w:r w:rsidRPr="007E1218">
        <w:rPr>
          <w:rStyle w:val="P-Code"/>
        </w:rPr>
        <w:t xml:space="preserve"> = tokenizer(</w:t>
      </w:r>
      <w:proofErr w:type="spellStart"/>
      <w:r w:rsidRPr="007E1218">
        <w:rPr>
          <w:rStyle w:val="P-Code"/>
        </w:rPr>
        <w:t>input_text</w:t>
      </w:r>
      <w:proofErr w:type="spellEnd"/>
      <w:r w:rsidRPr="007E1218">
        <w:rPr>
          <w:rStyle w:val="P-Code"/>
        </w:rPr>
        <w:t xml:space="preserve">, </w:t>
      </w:r>
      <w:proofErr w:type="spellStart"/>
      <w:r w:rsidRPr="007E1218">
        <w:rPr>
          <w:rStyle w:val="P-Code"/>
        </w:rPr>
        <w:t>return_tensors</w:t>
      </w:r>
      <w:proofErr w:type="spellEnd"/>
      <w:r w:rsidRPr="007E1218">
        <w:rPr>
          <w:rStyle w:val="P-Code"/>
        </w:rPr>
        <w:t>="</w:t>
      </w:r>
      <w:proofErr w:type="spellStart"/>
      <w:r w:rsidRPr="007E1218">
        <w:rPr>
          <w:rStyle w:val="P-Code"/>
        </w:rPr>
        <w:t>pt</w:t>
      </w:r>
      <w:proofErr w:type="spellEnd"/>
      <w:r w:rsidRPr="007E1218">
        <w:rPr>
          <w:rStyle w:val="P-Code"/>
        </w:rPr>
        <w:t>").</w:t>
      </w:r>
      <w:proofErr w:type="spellStart"/>
      <w:r w:rsidRPr="007E1218">
        <w:rPr>
          <w:rStyle w:val="P-Code"/>
        </w:rPr>
        <w:t>input_ids</w:t>
      </w:r>
      <w:proofErr w:type="spellEnd"/>
    </w:p>
    <w:p w14:paraId="383647A3" w14:textId="77777777" w:rsidR="004F4BF3" w:rsidRPr="007E1218" w:rsidRDefault="004F4BF3" w:rsidP="004F4BF3">
      <w:pPr>
        <w:rPr>
          <w:rStyle w:val="P-Code"/>
        </w:rPr>
      </w:pPr>
    </w:p>
    <w:p w14:paraId="15670E76" w14:textId="77777777" w:rsidR="004F4BF3" w:rsidRDefault="004F4BF3" w:rsidP="004F4BF3">
      <w:pPr>
        <w:rPr>
          <w:rStyle w:val="P-Code"/>
        </w:rPr>
      </w:pPr>
      <w:r w:rsidRPr="007E1218">
        <w:rPr>
          <w:rStyle w:val="P-Code"/>
        </w:rPr>
        <w:t xml:space="preserve">outputs = </w:t>
      </w:r>
      <w:proofErr w:type="spellStart"/>
      <w:r w:rsidRPr="007E1218">
        <w:rPr>
          <w:rStyle w:val="P-Code"/>
        </w:rPr>
        <w:t>model.generate</w:t>
      </w:r>
      <w:proofErr w:type="spellEnd"/>
      <w:r w:rsidRPr="007E1218">
        <w:rPr>
          <w:rStyle w:val="P-Code"/>
        </w:rPr>
        <w:t>(</w:t>
      </w:r>
      <w:proofErr w:type="spellStart"/>
      <w:r w:rsidRPr="007E1218">
        <w:rPr>
          <w:rStyle w:val="P-Code"/>
        </w:rPr>
        <w:t>input_ids</w:t>
      </w:r>
      <w:proofErr w:type="spellEnd"/>
      <w:r w:rsidRPr="007E1218">
        <w:rPr>
          <w:rStyle w:val="P-Code"/>
        </w:rPr>
        <w:t>)</w:t>
      </w:r>
    </w:p>
    <w:p w14:paraId="4AB08146" w14:textId="77777777" w:rsidR="007E1218" w:rsidRPr="007E1218" w:rsidRDefault="007E1218" w:rsidP="004F4BF3">
      <w:pPr>
        <w:rPr>
          <w:rStyle w:val="P-Code"/>
        </w:rPr>
      </w:pPr>
    </w:p>
    <w:p w14:paraId="7E0BE505" w14:textId="2DA27AF8" w:rsidR="00504A4C" w:rsidRDefault="004F4BF3" w:rsidP="004F4BF3">
      <w:pPr>
        <w:rPr>
          <w:rStyle w:val="P-Code"/>
        </w:rPr>
      </w:pPr>
      <w:r w:rsidRPr="007E1218">
        <w:rPr>
          <w:rStyle w:val="P-Code"/>
        </w:rPr>
        <w:t>print(</w:t>
      </w:r>
      <w:proofErr w:type="spellStart"/>
      <w:r w:rsidRPr="007E1218">
        <w:rPr>
          <w:rStyle w:val="P-Code"/>
        </w:rPr>
        <w:t>tokenizer.decode</w:t>
      </w:r>
      <w:proofErr w:type="spellEnd"/>
      <w:r w:rsidRPr="007E1218">
        <w:rPr>
          <w:rStyle w:val="P-Code"/>
        </w:rPr>
        <w:t>(outputs[0]))</w:t>
      </w:r>
    </w:p>
    <w:p w14:paraId="434FA605" w14:textId="77777777" w:rsidR="007E1218" w:rsidRDefault="007E1218" w:rsidP="004F4BF3">
      <w:pPr>
        <w:rPr>
          <w:rStyle w:val="P-Code"/>
        </w:rPr>
      </w:pPr>
    </w:p>
    <w:p w14:paraId="2D23C41F" w14:textId="77777777" w:rsidR="007E1218" w:rsidRDefault="007E1218" w:rsidP="007E1218">
      <w:pPr>
        <w:pStyle w:val="HTMLPreformatted"/>
        <w:shd w:val="clear" w:color="auto" w:fill="FFFFFF"/>
        <w:wordWrap w:val="0"/>
        <w:rPr>
          <w:rStyle w:val="P-Italics"/>
        </w:rPr>
      </w:pPr>
      <w:r w:rsidRPr="007E1218">
        <w:rPr>
          <w:rStyle w:val="P-Italics"/>
        </w:rPr>
        <w:t xml:space="preserve">&lt;pad&gt; </w:t>
      </w:r>
      <w:proofErr w:type="spellStart"/>
      <w:r w:rsidRPr="007E1218">
        <w:rPr>
          <w:rStyle w:val="P-Italics"/>
        </w:rPr>
        <w:t>narendra</w:t>
      </w:r>
      <w:proofErr w:type="spellEnd"/>
      <w:r w:rsidRPr="007E1218">
        <w:rPr>
          <w:rStyle w:val="P-Italics"/>
        </w:rPr>
        <w:t xml:space="preserve"> </w:t>
      </w:r>
      <w:proofErr w:type="spellStart"/>
      <w:r w:rsidRPr="007E1218">
        <w:rPr>
          <w:rStyle w:val="P-Italics"/>
        </w:rPr>
        <w:t>modi</w:t>
      </w:r>
      <w:proofErr w:type="spellEnd"/>
      <w:r w:rsidRPr="007E1218">
        <w:rPr>
          <w:rStyle w:val="P-Italics"/>
        </w:rPr>
        <w:t>&lt;/s&gt;</w:t>
      </w:r>
    </w:p>
    <w:p w14:paraId="749462DE" w14:textId="77777777" w:rsidR="007E1218" w:rsidRPr="007E1218" w:rsidRDefault="007E1218" w:rsidP="007E1218">
      <w:pPr>
        <w:pStyle w:val="HTMLPreformatted"/>
        <w:shd w:val="clear" w:color="auto" w:fill="FFFFFF"/>
        <w:wordWrap w:val="0"/>
        <w:rPr>
          <w:rStyle w:val="P-Italics"/>
        </w:rPr>
      </w:pPr>
    </w:p>
    <w:p w14:paraId="1E565555" w14:textId="77777777" w:rsidR="007E1218" w:rsidRPr="007E1218" w:rsidRDefault="007E1218" w:rsidP="004F4BF3">
      <w:pPr>
        <w:rPr>
          <w:rStyle w:val="P-Code"/>
        </w:rPr>
      </w:pPr>
    </w:p>
    <w:p w14:paraId="67DDF9B3" w14:textId="77777777" w:rsidR="007E1218" w:rsidRDefault="007E1218" w:rsidP="007E1218">
      <w:pPr>
        <w:pStyle w:val="H2-Heading"/>
      </w:pPr>
      <w:r>
        <w:t>Comparison of Open Source LLM’s vs Closed Source LLMs</w:t>
      </w:r>
    </w:p>
    <w:p w14:paraId="2DC65324" w14:textId="5A62B1A5" w:rsidR="007E1218" w:rsidRPr="00B67191" w:rsidRDefault="00DC4FC4" w:rsidP="007E1218">
      <w:pPr>
        <w:rPr>
          <w:rFonts w:asciiTheme="minorHAnsi" w:hAnsiTheme="minorHAnsi" w:cstheme="minorHAnsi"/>
          <w:sz w:val="22"/>
          <w:szCs w:val="22"/>
        </w:rPr>
      </w:pPr>
      <w:r w:rsidRPr="00B67191">
        <w:rPr>
          <w:rFonts w:asciiTheme="minorHAnsi" w:hAnsiTheme="minorHAnsi" w:cstheme="minorHAnsi"/>
          <w:sz w:val="22"/>
          <w:szCs w:val="22"/>
        </w:rPr>
        <w:t>Open source and closed source LLMs represent two different approaches to the development and availability of large language models:</w:t>
      </w:r>
    </w:p>
    <w:p w14:paraId="73259847" w14:textId="77777777" w:rsidR="00DC4FC4" w:rsidRPr="00B67191" w:rsidRDefault="00DC4FC4" w:rsidP="007E1218">
      <w:pPr>
        <w:rPr>
          <w:rFonts w:asciiTheme="minorHAnsi" w:hAnsiTheme="minorHAnsi" w:cstheme="minorHAnsi"/>
          <w:sz w:val="22"/>
          <w:szCs w:val="22"/>
        </w:rPr>
      </w:pPr>
    </w:p>
    <w:p w14:paraId="277A327B" w14:textId="77777777" w:rsidR="0002159F" w:rsidRPr="00B67191" w:rsidRDefault="0002159F" w:rsidP="0002159F">
      <w:pPr>
        <w:rPr>
          <w:rFonts w:asciiTheme="minorHAnsi" w:hAnsiTheme="minorHAnsi" w:cstheme="minorHAnsi"/>
          <w:b/>
          <w:bCs/>
          <w:sz w:val="22"/>
          <w:szCs w:val="22"/>
        </w:rPr>
      </w:pPr>
      <w:r w:rsidRPr="00B67191">
        <w:rPr>
          <w:rFonts w:asciiTheme="minorHAnsi" w:hAnsiTheme="minorHAnsi" w:cstheme="minorHAnsi"/>
          <w:b/>
          <w:bCs/>
          <w:sz w:val="22"/>
          <w:szCs w:val="22"/>
        </w:rPr>
        <w:t>Open Source LLMs:</w:t>
      </w:r>
    </w:p>
    <w:p w14:paraId="15EF51B5" w14:textId="77777777" w:rsidR="0002159F" w:rsidRPr="00B67191" w:rsidRDefault="0002159F" w:rsidP="0002159F">
      <w:pPr>
        <w:rPr>
          <w:rFonts w:asciiTheme="minorHAnsi" w:hAnsiTheme="minorHAnsi" w:cstheme="minorHAnsi"/>
          <w:sz w:val="22"/>
          <w:szCs w:val="22"/>
        </w:rPr>
      </w:pPr>
    </w:p>
    <w:p w14:paraId="191E4900"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Accessibility: Open source LLMs are publicly accessible, and their architecture and parameters can be examined, modified, and shared by the community. This transparency fosters collaboration and innovation.</w:t>
      </w:r>
    </w:p>
    <w:p w14:paraId="4EE7C98F" w14:textId="77777777" w:rsidR="0002159F" w:rsidRPr="00B67191" w:rsidRDefault="0002159F" w:rsidP="0002159F">
      <w:pPr>
        <w:rPr>
          <w:rFonts w:asciiTheme="minorHAnsi" w:hAnsiTheme="minorHAnsi" w:cstheme="minorHAnsi"/>
          <w:sz w:val="22"/>
          <w:szCs w:val="22"/>
        </w:rPr>
      </w:pPr>
    </w:p>
    <w:p w14:paraId="39E339FA"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Community Contributions: They often benefit from contributions and enhancements from a diverse community of researchers and developers, leading to rapid improvements and addressing potential biases.</w:t>
      </w:r>
    </w:p>
    <w:p w14:paraId="17FDADE2" w14:textId="77777777" w:rsidR="0002159F" w:rsidRPr="00B67191" w:rsidRDefault="0002159F" w:rsidP="0002159F">
      <w:pPr>
        <w:rPr>
          <w:rFonts w:asciiTheme="minorHAnsi" w:hAnsiTheme="minorHAnsi" w:cstheme="minorHAnsi"/>
          <w:sz w:val="22"/>
          <w:szCs w:val="22"/>
        </w:rPr>
      </w:pPr>
    </w:p>
    <w:p w14:paraId="5D33EF67"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Customization: Users have the freedom to fine-tune and adapt open source LLMs for specific tasks, languages, or domains, making them highly flexible and versatile.</w:t>
      </w:r>
    </w:p>
    <w:p w14:paraId="1A7313A9" w14:textId="77777777" w:rsidR="0002159F" w:rsidRPr="00B67191" w:rsidRDefault="0002159F" w:rsidP="0002159F">
      <w:pPr>
        <w:rPr>
          <w:rFonts w:asciiTheme="minorHAnsi" w:hAnsiTheme="minorHAnsi" w:cstheme="minorHAnsi"/>
          <w:sz w:val="22"/>
          <w:szCs w:val="22"/>
        </w:rPr>
      </w:pPr>
    </w:p>
    <w:p w14:paraId="2C743C7A"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Cost-Efficiency: Typically, open source LLMs are free to use, which can be particularly advantageous for researchers, startups, and developers.</w:t>
      </w:r>
    </w:p>
    <w:p w14:paraId="0309D846" w14:textId="77777777" w:rsidR="0002159F" w:rsidRPr="00B67191" w:rsidRDefault="0002159F" w:rsidP="0002159F">
      <w:pPr>
        <w:rPr>
          <w:rFonts w:asciiTheme="minorHAnsi" w:hAnsiTheme="minorHAnsi" w:cstheme="minorHAnsi"/>
          <w:sz w:val="22"/>
          <w:szCs w:val="22"/>
        </w:rPr>
      </w:pPr>
    </w:p>
    <w:p w14:paraId="0240EA0B" w14:textId="042D6C11"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 xml:space="preserve">Examples: Google FLAN-T5, Meta’s Llama models , </w:t>
      </w:r>
      <w:r w:rsidR="0055630A" w:rsidRPr="00B67191">
        <w:rPr>
          <w:rFonts w:asciiTheme="minorHAnsi" w:hAnsiTheme="minorHAnsi" w:cstheme="minorHAnsi"/>
          <w:sz w:val="22"/>
          <w:szCs w:val="22"/>
        </w:rPr>
        <w:t xml:space="preserve">GPT-3, </w:t>
      </w:r>
      <w:r w:rsidRPr="00B67191">
        <w:rPr>
          <w:rFonts w:asciiTheme="minorHAnsi" w:hAnsiTheme="minorHAnsi" w:cstheme="minorHAnsi"/>
          <w:sz w:val="22"/>
          <w:szCs w:val="22"/>
        </w:rPr>
        <w:t>Hugging Face Transformers are open source and widely accessible.</w:t>
      </w:r>
    </w:p>
    <w:p w14:paraId="33B7D4E7" w14:textId="77777777" w:rsidR="0002159F" w:rsidRPr="00B67191" w:rsidRDefault="0002159F" w:rsidP="0002159F">
      <w:pPr>
        <w:rPr>
          <w:rFonts w:asciiTheme="minorHAnsi" w:hAnsiTheme="minorHAnsi" w:cstheme="minorHAnsi"/>
          <w:b/>
          <w:bCs/>
          <w:sz w:val="22"/>
          <w:szCs w:val="22"/>
        </w:rPr>
      </w:pPr>
    </w:p>
    <w:p w14:paraId="0F5F53AF" w14:textId="77777777" w:rsidR="0002159F" w:rsidRPr="00B67191" w:rsidRDefault="0002159F" w:rsidP="0002159F">
      <w:pPr>
        <w:rPr>
          <w:rFonts w:asciiTheme="minorHAnsi" w:hAnsiTheme="minorHAnsi" w:cstheme="minorHAnsi"/>
          <w:b/>
          <w:bCs/>
          <w:sz w:val="22"/>
          <w:szCs w:val="22"/>
        </w:rPr>
      </w:pPr>
      <w:r w:rsidRPr="00B67191">
        <w:rPr>
          <w:rFonts w:asciiTheme="minorHAnsi" w:hAnsiTheme="minorHAnsi" w:cstheme="minorHAnsi"/>
          <w:b/>
          <w:bCs/>
          <w:sz w:val="22"/>
          <w:szCs w:val="22"/>
        </w:rPr>
        <w:t>Closed Source LLMs:</w:t>
      </w:r>
    </w:p>
    <w:p w14:paraId="571A1014" w14:textId="77777777" w:rsidR="0002159F" w:rsidRPr="00B67191" w:rsidRDefault="0002159F" w:rsidP="0002159F">
      <w:pPr>
        <w:rPr>
          <w:rFonts w:asciiTheme="minorHAnsi" w:hAnsiTheme="minorHAnsi" w:cstheme="minorHAnsi"/>
          <w:sz w:val="22"/>
          <w:szCs w:val="22"/>
        </w:rPr>
      </w:pPr>
    </w:p>
    <w:p w14:paraId="1DE7C641"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Proprietary: Closed source LLMs are developed and owned by organizations or companies, and their architecture and parameters are not publicly disclosed.</w:t>
      </w:r>
    </w:p>
    <w:p w14:paraId="149693D0" w14:textId="77777777" w:rsidR="0002159F" w:rsidRPr="00B67191" w:rsidRDefault="0002159F" w:rsidP="0002159F">
      <w:pPr>
        <w:rPr>
          <w:rFonts w:asciiTheme="minorHAnsi" w:hAnsiTheme="minorHAnsi" w:cstheme="minorHAnsi"/>
          <w:sz w:val="22"/>
          <w:szCs w:val="22"/>
        </w:rPr>
      </w:pPr>
    </w:p>
    <w:p w14:paraId="5FAD702C"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Control: Developers of closed source LLMs retain control over their models, algorithms, and intellectual property, allowing them to protect their innovations.</w:t>
      </w:r>
    </w:p>
    <w:p w14:paraId="7E4BE5A3" w14:textId="77777777" w:rsidR="0002159F" w:rsidRPr="00B67191" w:rsidRDefault="0002159F" w:rsidP="0002159F">
      <w:pPr>
        <w:rPr>
          <w:rFonts w:asciiTheme="minorHAnsi" w:hAnsiTheme="minorHAnsi" w:cstheme="minorHAnsi"/>
          <w:sz w:val="22"/>
          <w:szCs w:val="22"/>
        </w:rPr>
      </w:pPr>
    </w:p>
    <w:p w14:paraId="1BB5298B"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lastRenderedPageBreak/>
        <w:t>Limited Customization: Users of closed source LLMs may have limited options for fine-tuning or adapting the model to specific needs, as the source code is not openly available.</w:t>
      </w:r>
    </w:p>
    <w:p w14:paraId="1400EFCF" w14:textId="77777777" w:rsidR="0002159F" w:rsidRPr="00B67191" w:rsidRDefault="0002159F" w:rsidP="0002159F">
      <w:pPr>
        <w:rPr>
          <w:rFonts w:asciiTheme="minorHAnsi" w:hAnsiTheme="minorHAnsi" w:cstheme="minorHAnsi"/>
          <w:sz w:val="22"/>
          <w:szCs w:val="22"/>
        </w:rPr>
      </w:pPr>
    </w:p>
    <w:p w14:paraId="10078002" w14:textId="77777777"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Costs: Closed source LLMs often come with licensing fees or usage costs, which can be a significant factor for some users or organizations.</w:t>
      </w:r>
    </w:p>
    <w:p w14:paraId="04E13AC3" w14:textId="77777777" w:rsidR="0002159F" w:rsidRPr="00B67191" w:rsidRDefault="0002159F" w:rsidP="0002159F">
      <w:pPr>
        <w:rPr>
          <w:rFonts w:asciiTheme="minorHAnsi" w:hAnsiTheme="minorHAnsi" w:cstheme="minorHAnsi"/>
          <w:sz w:val="22"/>
          <w:szCs w:val="22"/>
        </w:rPr>
      </w:pPr>
    </w:p>
    <w:p w14:paraId="0AC67D49" w14:textId="6CA33733" w:rsidR="0002159F"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 xml:space="preserve">Examples: Commercial language models like GPT 3.5 or GPT 4 models </w:t>
      </w:r>
      <w:r w:rsidR="0055630A" w:rsidRPr="00B67191">
        <w:rPr>
          <w:rFonts w:asciiTheme="minorHAnsi" w:hAnsiTheme="minorHAnsi" w:cstheme="minorHAnsi"/>
          <w:sz w:val="22"/>
          <w:szCs w:val="22"/>
        </w:rPr>
        <w:t xml:space="preserve">and proprietary model </w:t>
      </w:r>
      <w:r w:rsidRPr="00B67191">
        <w:rPr>
          <w:rFonts w:asciiTheme="minorHAnsi" w:hAnsiTheme="minorHAnsi" w:cstheme="minorHAnsi"/>
          <w:sz w:val="22"/>
          <w:szCs w:val="22"/>
        </w:rPr>
        <w:t>used by tech companies may be closed source.</w:t>
      </w:r>
    </w:p>
    <w:p w14:paraId="5468D5C9" w14:textId="77777777" w:rsidR="0055630A"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 xml:space="preserve">The choice between open source and closed source LLMs depends on factors such as budget, data privacy concerns, customization needs, and the level of control required. </w:t>
      </w:r>
    </w:p>
    <w:p w14:paraId="7007CBA7" w14:textId="77777777" w:rsidR="0055630A" w:rsidRPr="00B67191" w:rsidRDefault="0055630A" w:rsidP="0002159F">
      <w:pPr>
        <w:rPr>
          <w:rFonts w:asciiTheme="minorHAnsi" w:hAnsiTheme="minorHAnsi" w:cstheme="minorHAnsi"/>
          <w:sz w:val="22"/>
          <w:szCs w:val="22"/>
        </w:rPr>
      </w:pPr>
    </w:p>
    <w:p w14:paraId="47F1386B" w14:textId="77777777" w:rsidR="0055630A" w:rsidRPr="00B67191" w:rsidRDefault="0002159F" w:rsidP="0002159F">
      <w:pPr>
        <w:rPr>
          <w:rFonts w:asciiTheme="minorHAnsi" w:hAnsiTheme="minorHAnsi" w:cstheme="minorHAnsi"/>
          <w:sz w:val="22"/>
          <w:szCs w:val="22"/>
        </w:rPr>
      </w:pPr>
      <w:r w:rsidRPr="00B67191">
        <w:rPr>
          <w:rFonts w:asciiTheme="minorHAnsi" w:hAnsiTheme="minorHAnsi" w:cstheme="minorHAnsi"/>
          <w:sz w:val="22"/>
          <w:szCs w:val="22"/>
        </w:rPr>
        <w:t xml:space="preserve">Open source LLMs offer accessibility, collaboration, and cost savings but may require more technical expertise for customization. Closed source LLMs provide intellectual property protection and may come with specialized support and features, but at the cost of limited transparency and potential licensing fees. </w:t>
      </w:r>
    </w:p>
    <w:p w14:paraId="18653000" w14:textId="77777777" w:rsidR="0055630A" w:rsidRPr="00B67191" w:rsidRDefault="0055630A" w:rsidP="0002159F">
      <w:pPr>
        <w:rPr>
          <w:rFonts w:asciiTheme="minorHAnsi" w:hAnsiTheme="minorHAnsi" w:cstheme="minorHAnsi"/>
          <w:sz w:val="22"/>
          <w:szCs w:val="22"/>
        </w:rPr>
      </w:pPr>
    </w:p>
    <w:p w14:paraId="38C53F37" w14:textId="0C0E371E" w:rsidR="0002159F" w:rsidRPr="00DC4FC4" w:rsidRDefault="0002159F" w:rsidP="0002159F">
      <w:pPr>
        <w:rPr>
          <w:sz w:val="22"/>
          <w:szCs w:val="22"/>
        </w:rPr>
      </w:pPr>
      <w:r w:rsidRPr="00B67191">
        <w:rPr>
          <w:rFonts w:asciiTheme="minorHAnsi" w:hAnsiTheme="minorHAnsi" w:cstheme="minorHAnsi"/>
          <w:sz w:val="22"/>
          <w:szCs w:val="22"/>
        </w:rPr>
        <w:t>Organizations and developers should carefully consider their specific requirements when choosing between these two approaches</w:t>
      </w:r>
      <w:r w:rsidRPr="0002159F">
        <w:rPr>
          <w:sz w:val="22"/>
          <w:szCs w:val="22"/>
        </w:rPr>
        <w:t>.</w:t>
      </w:r>
    </w:p>
    <w:p w14:paraId="035C1DFB" w14:textId="77777777" w:rsidR="00DC4FC4" w:rsidRPr="007E1218" w:rsidRDefault="00DC4FC4" w:rsidP="007E1218"/>
    <w:p w14:paraId="58F9D101" w14:textId="77777777" w:rsidR="007B56CD" w:rsidRPr="007B56CD" w:rsidRDefault="007B56CD" w:rsidP="007B56CD">
      <w:pPr>
        <w:pStyle w:val="H1-Section"/>
      </w:pPr>
      <w:r w:rsidRPr="007B56CD">
        <w:t>Privacy Attacks on LLM’s</w:t>
      </w:r>
    </w:p>
    <w:p w14:paraId="21D62D6F" w14:textId="77777777" w:rsidR="003109CB" w:rsidRDefault="003109CB" w:rsidP="007B56CD">
      <w:pPr>
        <w:pStyle w:val="Default"/>
        <w:rPr>
          <w:rFonts w:asciiTheme="minorHAnsi" w:hAnsiTheme="minorHAnsi" w:cstheme="minorHAnsi"/>
          <w:sz w:val="22"/>
          <w:szCs w:val="22"/>
        </w:rPr>
      </w:pPr>
      <w:r>
        <w:rPr>
          <w:rFonts w:asciiTheme="minorHAnsi" w:hAnsiTheme="minorHAnsi" w:cstheme="minorHAnsi"/>
          <w:sz w:val="22"/>
          <w:szCs w:val="22"/>
        </w:rPr>
        <w:t>I</w:t>
      </w:r>
      <w:r w:rsidRPr="003109CB">
        <w:rPr>
          <w:rFonts w:asciiTheme="minorHAnsi" w:hAnsiTheme="minorHAnsi" w:cstheme="minorHAnsi"/>
          <w:sz w:val="22"/>
          <w:szCs w:val="22"/>
        </w:rPr>
        <w:t>n recent years, large language models have revolutionized natural language understanding and generation, powering a wide range of applications from chatbots and virtual assistants to content recommendation systems and language translation services. However, the rapid advancement of these models has raised significant concerns about privacy and security. As large language models become increasingly prevalent in our digital landscape, there is a growing need for effective strategies to protect sensitive information and uphold user privacy.</w:t>
      </w:r>
      <w:r>
        <w:rPr>
          <w:rFonts w:asciiTheme="minorHAnsi" w:hAnsiTheme="minorHAnsi" w:cstheme="minorHAnsi"/>
          <w:sz w:val="22"/>
          <w:szCs w:val="22"/>
        </w:rPr>
        <w:t xml:space="preserve"> </w:t>
      </w:r>
    </w:p>
    <w:p w14:paraId="16127AC6" w14:textId="77777777" w:rsidR="003109CB" w:rsidRDefault="003109CB" w:rsidP="007B56CD">
      <w:pPr>
        <w:pStyle w:val="Default"/>
        <w:rPr>
          <w:rFonts w:asciiTheme="minorHAnsi" w:hAnsiTheme="minorHAnsi" w:cstheme="minorHAnsi"/>
          <w:sz w:val="22"/>
          <w:szCs w:val="22"/>
        </w:rPr>
      </w:pPr>
    </w:p>
    <w:p w14:paraId="1E8ADC2F" w14:textId="16D3A0B4" w:rsidR="002A6AB1" w:rsidRDefault="002A6AB1" w:rsidP="007B56CD">
      <w:pPr>
        <w:pStyle w:val="Default"/>
        <w:rPr>
          <w:rFonts w:asciiTheme="minorHAnsi" w:hAnsiTheme="minorHAnsi" w:cstheme="minorHAnsi"/>
          <w:sz w:val="22"/>
          <w:szCs w:val="22"/>
        </w:rPr>
      </w:pPr>
      <w:r>
        <w:rPr>
          <w:rFonts w:asciiTheme="minorHAnsi" w:hAnsiTheme="minorHAnsi" w:cstheme="minorHAnsi"/>
          <w:sz w:val="22"/>
          <w:szCs w:val="22"/>
        </w:rPr>
        <w:t xml:space="preserve">As discussed in the earlier chapters, machine learning models are </w:t>
      </w:r>
      <w:r w:rsidR="009B78FE">
        <w:rPr>
          <w:rFonts w:asciiTheme="minorHAnsi" w:hAnsiTheme="minorHAnsi" w:cstheme="minorHAnsi"/>
          <w:sz w:val="22"/>
          <w:szCs w:val="22"/>
        </w:rPr>
        <w:t>susceptible to</w:t>
      </w:r>
      <w:r>
        <w:rPr>
          <w:rFonts w:asciiTheme="minorHAnsi" w:hAnsiTheme="minorHAnsi" w:cstheme="minorHAnsi"/>
          <w:sz w:val="22"/>
          <w:szCs w:val="22"/>
        </w:rPr>
        <w:t xml:space="preserve"> pri</w:t>
      </w:r>
      <w:r w:rsidR="009B78FE">
        <w:rPr>
          <w:rFonts w:asciiTheme="minorHAnsi" w:hAnsiTheme="minorHAnsi" w:cstheme="minorHAnsi"/>
          <w:sz w:val="22"/>
          <w:szCs w:val="22"/>
        </w:rPr>
        <w:t>vac</w:t>
      </w:r>
      <w:r>
        <w:rPr>
          <w:rFonts w:asciiTheme="minorHAnsi" w:hAnsiTheme="minorHAnsi" w:cstheme="minorHAnsi"/>
          <w:sz w:val="22"/>
          <w:szCs w:val="22"/>
        </w:rPr>
        <w:t xml:space="preserve">y attacks and no exception for Generative AI models </w:t>
      </w:r>
      <w:r w:rsidR="009B78FE">
        <w:rPr>
          <w:rFonts w:asciiTheme="minorHAnsi" w:hAnsiTheme="minorHAnsi" w:cstheme="minorHAnsi"/>
          <w:sz w:val="22"/>
          <w:szCs w:val="22"/>
        </w:rPr>
        <w:t>(Large</w:t>
      </w:r>
      <w:r>
        <w:rPr>
          <w:rFonts w:asciiTheme="minorHAnsi" w:hAnsiTheme="minorHAnsi" w:cstheme="minorHAnsi"/>
          <w:sz w:val="22"/>
          <w:szCs w:val="22"/>
        </w:rPr>
        <w:t xml:space="preserve"> </w:t>
      </w:r>
      <w:r w:rsidR="00877DED">
        <w:rPr>
          <w:rFonts w:asciiTheme="minorHAnsi" w:hAnsiTheme="minorHAnsi" w:cstheme="minorHAnsi"/>
          <w:sz w:val="22"/>
          <w:szCs w:val="22"/>
        </w:rPr>
        <w:t>Language models)</w:t>
      </w:r>
      <w:r w:rsidR="009B78FE">
        <w:rPr>
          <w:rFonts w:asciiTheme="minorHAnsi" w:hAnsiTheme="minorHAnsi" w:cstheme="minorHAnsi"/>
          <w:sz w:val="22"/>
          <w:szCs w:val="22"/>
        </w:rPr>
        <w:t xml:space="preserve"> </w:t>
      </w:r>
      <w:r w:rsidR="003109CB">
        <w:rPr>
          <w:rFonts w:asciiTheme="minorHAnsi" w:hAnsiTheme="minorHAnsi" w:cstheme="minorHAnsi"/>
          <w:sz w:val="22"/>
          <w:szCs w:val="22"/>
        </w:rPr>
        <w:t xml:space="preserve">as </w:t>
      </w:r>
      <w:r>
        <w:rPr>
          <w:rFonts w:asciiTheme="minorHAnsi" w:hAnsiTheme="minorHAnsi" w:cstheme="minorHAnsi"/>
          <w:sz w:val="22"/>
          <w:szCs w:val="22"/>
        </w:rPr>
        <w:t>well</w:t>
      </w:r>
      <w:r w:rsidR="009B78FE">
        <w:rPr>
          <w:rFonts w:asciiTheme="minorHAnsi" w:hAnsiTheme="minorHAnsi" w:cstheme="minorHAnsi"/>
          <w:sz w:val="22"/>
          <w:szCs w:val="22"/>
        </w:rPr>
        <w:t xml:space="preserve">.  </w:t>
      </w:r>
    </w:p>
    <w:p w14:paraId="25048DA7" w14:textId="77777777" w:rsidR="009B78FE" w:rsidRDefault="009B78FE" w:rsidP="007B56CD">
      <w:pPr>
        <w:pStyle w:val="Default"/>
        <w:rPr>
          <w:rFonts w:asciiTheme="minorHAnsi" w:hAnsiTheme="minorHAnsi" w:cstheme="minorHAnsi"/>
          <w:sz w:val="22"/>
          <w:szCs w:val="22"/>
        </w:rPr>
      </w:pPr>
    </w:p>
    <w:p w14:paraId="31989DE8" w14:textId="717F2E44" w:rsidR="009B78FE" w:rsidRDefault="009B78FE" w:rsidP="007B56CD">
      <w:pPr>
        <w:pStyle w:val="Default"/>
        <w:rPr>
          <w:rFonts w:asciiTheme="minorHAnsi" w:hAnsiTheme="minorHAnsi" w:cstheme="minorHAnsi"/>
          <w:sz w:val="22"/>
          <w:szCs w:val="22"/>
        </w:rPr>
      </w:pPr>
      <w:r>
        <w:rPr>
          <w:rFonts w:asciiTheme="minorHAnsi" w:hAnsiTheme="minorHAnsi" w:cstheme="minorHAnsi"/>
          <w:sz w:val="22"/>
          <w:szCs w:val="22"/>
        </w:rPr>
        <w:t xml:space="preserve">The following two recent articles provides the privacy </w:t>
      </w:r>
      <w:r w:rsidR="003109CB">
        <w:rPr>
          <w:rFonts w:asciiTheme="minorHAnsi" w:hAnsiTheme="minorHAnsi" w:cstheme="minorHAnsi"/>
          <w:sz w:val="22"/>
          <w:szCs w:val="22"/>
        </w:rPr>
        <w:t>issues</w:t>
      </w:r>
      <w:r>
        <w:rPr>
          <w:rFonts w:asciiTheme="minorHAnsi" w:hAnsiTheme="minorHAnsi" w:cstheme="minorHAnsi"/>
          <w:sz w:val="22"/>
          <w:szCs w:val="22"/>
        </w:rPr>
        <w:t xml:space="preserve"> in enterprises</w:t>
      </w:r>
      <w:r w:rsidR="003109CB">
        <w:rPr>
          <w:rFonts w:asciiTheme="minorHAnsi" w:hAnsiTheme="minorHAnsi" w:cstheme="minorHAnsi"/>
          <w:sz w:val="22"/>
          <w:szCs w:val="22"/>
        </w:rPr>
        <w:t xml:space="preserve"> with respective to Generative AI.  </w:t>
      </w:r>
    </w:p>
    <w:p w14:paraId="0392CDC9" w14:textId="77777777" w:rsidR="002A6AB1" w:rsidRDefault="002A6AB1" w:rsidP="007B56CD">
      <w:pPr>
        <w:pStyle w:val="Default"/>
        <w:rPr>
          <w:rFonts w:asciiTheme="minorHAnsi" w:hAnsiTheme="minorHAnsi" w:cstheme="minorHAnsi"/>
          <w:sz w:val="22"/>
          <w:szCs w:val="22"/>
        </w:rPr>
      </w:pPr>
    </w:p>
    <w:p w14:paraId="5453201A" w14:textId="01A5AF66" w:rsidR="009B78FE" w:rsidRPr="009B78FE" w:rsidRDefault="009B78FE" w:rsidP="007B56CD">
      <w:pPr>
        <w:pStyle w:val="Default"/>
        <w:rPr>
          <w:rStyle w:val="P-Bold"/>
        </w:rPr>
      </w:pPr>
      <w:proofErr w:type="spellStart"/>
      <w:r w:rsidRPr="009B78FE">
        <w:rPr>
          <w:rStyle w:val="P-Bold"/>
        </w:rPr>
        <w:t>Cyberhaven’s</w:t>
      </w:r>
      <w:proofErr w:type="spellEnd"/>
      <w:r w:rsidRPr="009B78FE">
        <w:rPr>
          <w:rStyle w:val="P-Bold"/>
        </w:rPr>
        <w:t xml:space="preserve"> </w:t>
      </w:r>
      <w:proofErr w:type="gramStart"/>
      <w:r w:rsidRPr="009B78FE">
        <w:rPr>
          <w:rStyle w:val="P-Bold"/>
        </w:rPr>
        <w:t>Survey :</w:t>
      </w:r>
      <w:proofErr w:type="gramEnd"/>
    </w:p>
    <w:p w14:paraId="5C499EDF" w14:textId="77777777" w:rsidR="009B78FE" w:rsidRDefault="009B78FE" w:rsidP="007B56CD">
      <w:pPr>
        <w:pStyle w:val="Default"/>
        <w:rPr>
          <w:rFonts w:asciiTheme="minorHAnsi" w:hAnsiTheme="minorHAnsi" w:cstheme="minorHAnsi"/>
          <w:sz w:val="22"/>
          <w:szCs w:val="22"/>
        </w:rPr>
      </w:pPr>
    </w:p>
    <w:p w14:paraId="00397E17" w14:textId="085304EE" w:rsidR="00135FAB" w:rsidRDefault="00C14FCB" w:rsidP="009B78FE">
      <w:pPr>
        <w:pStyle w:val="Default"/>
        <w:rPr>
          <w:rFonts w:asciiTheme="minorHAnsi" w:hAnsiTheme="minorHAnsi" w:cstheme="minorHAnsi"/>
          <w:sz w:val="22"/>
          <w:szCs w:val="22"/>
        </w:rPr>
      </w:pPr>
      <w:r>
        <w:rPr>
          <w:rFonts w:asciiTheme="minorHAnsi" w:hAnsiTheme="minorHAnsi" w:cstheme="minorHAnsi"/>
          <w:sz w:val="22"/>
          <w:szCs w:val="22"/>
        </w:rPr>
        <w:t xml:space="preserve">As per the article from </w:t>
      </w:r>
      <w:r w:rsidR="007B56CD" w:rsidRPr="007B56CD">
        <w:rPr>
          <w:rFonts w:asciiTheme="minorHAnsi" w:hAnsiTheme="minorHAnsi" w:cstheme="minorHAnsi"/>
          <w:sz w:val="22"/>
          <w:szCs w:val="22"/>
        </w:rPr>
        <w:t xml:space="preserve">Cyberhaven </w:t>
      </w:r>
      <w:proofErr w:type="gramStart"/>
      <w:r>
        <w:rPr>
          <w:rFonts w:asciiTheme="minorHAnsi" w:hAnsiTheme="minorHAnsi" w:cstheme="minorHAnsi"/>
          <w:sz w:val="22"/>
          <w:szCs w:val="22"/>
        </w:rPr>
        <w:t xml:space="preserve">( </w:t>
      </w:r>
      <w:r w:rsidRPr="00877DED">
        <w:rPr>
          <w:rStyle w:val="P-URL"/>
        </w:rPr>
        <w:t>https://www.cyberhaven.com/blog/4-2-of-workers-have-pasted-company-data-into-chatgpt</w:t>
      </w:r>
      <w:r w:rsidRPr="00C14FCB">
        <w:rPr>
          <w:rFonts w:asciiTheme="minorHAnsi" w:hAnsiTheme="minorHAnsi" w:cstheme="minorHAnsi"/>
          <w:sz w:val="22"/>
          <w:szCs w:val="22"/>
        </w:rPr>
        <w:t>/</w:t>
      </w:r>
      <w:proofErr w:type="gramEnd"/>
      <w:r w:rsidRPr="00877DED">
        <w:rPr>
          <w:rFonts w:asciiTheme="minorHAnsi" w:hAnsiTheme="minorHAnsi" w:cstheme="minorHAnsi"/>
          <w:sz w:val="22"/>
          <w:szCs w:val="22"/>
        </w:rPr>
        <w:t xml:space="preserve"> </w:t>
      </w:r>
      <w:r w:rsidR="00877DED" w:rsidRPr="00877DED">
        <w:rPr>
          <w:rFonts w:asciiTheme="minorHAnsi" w:hAnsiTheme="minorHAnsi" w:cstheme="minorHAnsi"/>
          <w:sz w:val="22"/>
          <w:szCs w:val="22"/>
        </w:rPr>
        <w:t>)</w:t>
      </w:r>
      <w:r w:rsidR="00877DED">
        <w:rPr>
          <w:rFonts w:ascii="Segoe UI" w:hAnsi="Segoe UI" w:cs="Segoe UI"/>
          <w:shd w:val="clear" w:color="auto" w:fill="FFFFFF"/>
        </w:rPr>
        <w:t xml:space="preserve"> </w:t>
      </w:r>
      <w:r w:rsidR="007B56CD" w:rsidRPr="007B56CD">
        <w:rPr>
          <w:rFonts w:asciiTheme="minorHAnsi" w:hAnsiTheme="minorHAnsi" w:cstheme="minorHAnsi"/>
          <w:sz w:val="22"/>
          <w:szCs w:val="22"/>
        </w:rPr>
        <w:t xml:space="preserve">the potential risks of data leaks when employees paste company data into chatbots like OpenAI's GPT-3. The company conducted a survey of 2,000 workers in the US and the </w:t>
      </w:r>
      <w:proofErr w:type="gramStart"/>
      <w:r w:rsidR="007B56CD" w:rsidRPr="007B56CD">
        <w:rPr>
          <w:rFonts w:asciiTheme="minorHAnsi" w:hAnsiTheme="minorHAnsi" w:cstheme="minorHAnsi"/>
          <w:sz w:val="22"/>
          <w:szCs w:val="22"/>
        </w:rPr>
        <w:t>UK, and</w:t>
      </w:r>
      <w:proofErr w:type="gramEnd"/>
      <w:r w:rsidR="007B56CD" w:rsidRPr="007B56CD">
        <w:rPr>
          <w:rFonts w:asciiTheme="minorHAnsi" w:hAnsiTheme="minorHAnsi" w:cstheme="minorHAnsi"/>
          <w:sz w:val="22"/>
          <w:szCs w:val="22"/>
        </w:rPr>
        <w:t xml:space="preserve"> found that 4.2% of them have pasted company data into chatbots.</w:t>
      </w:r>
      <w:r w:rsidR="003C5967">
        <w:rPr>
          <w:rFonts w:asciiTheme="minorHAnsi" w:hAnsiTheme="minorHAnsi" w:cstheme="minorHAnsi"/>
          <w:sz w:val="22"/>
          <w:szCs w:val="22"/>
        </w:rPr>
        <w:t xml:space="preserve"> </w:t>
      </w:r>
      <w:r w:rsidR="007B56CD" w:rsidRPr="007B56CD">
        <w:rPr>
          <w:rFonts w:asciiTheme="minorHAnsi" w:hAnsiTheme="minorHAnsi" w:cstheme="minorHAnsi"/>
          <w:sz w:val="22"/>
          <w:szCs w:val="22"/>
        </w:rPr>
        <w:t xml:space="preserve">While chatbots like GPT-3 are designed to forget information </w:t>
      </w:r>
      <w:r w:rsidR="007B56CD" w:rsidRPr="007B56CD">
        <w:rPr>
          <w:rFonts w:asciiTheme="minorHAnsi" w:hAnsiTheme="minorHAnsi" w:cstheme="minorHAnsi"/>
          <w:sz w:val="22"/>
          <w:szCs w:val="22"/>
        </w:rPr>
        <w:lastRenderedPageBreak/>
        <w:t>after the conversation ends, the risk lies in the fact that these chatbots could potentially remember and replicate sensitive information during the conversation. The article also mentions that if a hacker gains control of the chatbot during the conversation, they could access sensitive data.</w:t>
      </w:r>
      <w:r w:rsidR="00877DED">
        <w:rPr>
          <w:rFonts w:asciiTheme="minorHAnsi" w:hAnsiTheme="minorHAnsi" w:cstheme="minorHAnsi"/>
          <w:sz w:val="22"/>
          <w:szCs w:val="22"/>
        </w:rPr>
        <w:t xml:space="preserve"> </w:t>
      </w:r>
      <w:r w:rsidR="007B56CD" w:rsidRPr="007B56CD">
        <w:rPr>
          <w:rFonts w:asciiTheme="minorHAnsi" w:hAnsiTheme="minorHAnsi" w:cstheme="minorHAnsi"/>
          <w:sz w:val="22"/>
          <w:szCs w:val="22"/>
        </w:rPr>
        <w:t>The article emphasizes the need for companies to have clear policies about what data can be shared with chatbots and to educate employees about potential risks. It also suggests that companies should implement data loss prevention (DLP) solutions to automatically block sensitive data from being shared with chatbots.</w:t>
      </w:r>
      <w:r w:rsidR="003C5967">
        <w:rPr>
          <w:rFonts w:asciiTheme="minorHAnsi" w:hAnsiTheme="minorHAnsi" w:cstheme="minorHAnsi"/>
          <w:sz w:val="22"/>
          <w:szCs w:val="22"/>
        </w:rPr>
        <w:t xml:space="preserve"> </w:t>
      </w:r>
      <w:r w:rsidR="007B56CD" w:rsidRPr="007B56CD">
        <w:rPr>
          <w:rFonts w:asciiTheme="minorHAnsi" w:hAnsiTheme="minorHAnsi" w:cstheme="minorHAnsi"/>
          <w:sz w:val="22"/>
          <w:szCs w:val="22"/>
        </w:rPr>
        <w:t xml:space="preserve">It concludes by stating that while AI chatbots have many benefits, companies need to be aware of potential security </w:t>
      </w:r>
      <w:r>
        <w:rPr>
          <w:rFonts w:asciiTheme="minorHAnsi" w:hAnsiTheme="minorHAnsi" w:cstheme="minorHAnsi"/>
          <w:sz w:val="22"/>
          <w:szCs w:val="22"/>
        </w:rPr>
        <w:t xml:space="preserve">and privacy </w:t>
      </w:r>
      <w:r w:rsidR="007B56CD" w:rsidRPr="007B56CD">
        <w:rPr>
          <w:rFonts w:asciiTheme="minorHAnsi" w:hAnsiTheme="minorHAnsi" w:cstheme="minorHAnsi"/>
          <w:sz w:val="22"/>
          <w:szCs w:val="22"/>
        </w:rPr>
        <w:t>risks and take appropriate measures to protect sensitive data.</w:t>
      </w:r>
    </w:p>
    <w:p w14:paraId="1768D438" w14:textId="77777777" w:rsidR="003C5967" w:rsidRDefault="003C5967" w:rsidP="007B56CD">
      <w:pPr>
        <w:pStyle w:val="Default"/>
        <w:rPr>
          <w:rFonts w:asciiTheme="minorHAnsi" w:hAnsiTheme="minorHAnsi" w:cstheme="minorHAnsi"/>
          <w:sz w:val="22"/>
          <w:szCs w:val="22"/>
        </w:rPr>
      </w:pPr>
    </w:p>
    <w:p w14:paraId="6F1384CC" w14:textId="77777777" w:rsidR="00264977" w:rsidRDefault="00264977" w:rsidP="002A6AB1">
      <w:pPr>
        <w:pStyle w:val="Default"/>
        <w:rPr>
          <w:rStyle w:val="P-Bold"/>
        </w:rPr>
      </w:pPr>
      <w:r w:rsidRPr="00264977">
        <w:rPr>
          <w:rStyle w:val="P-Bold"/>
        </w:rPr>
        <w:t xml:space="preserve">Samsung’s IP Leak </w:t>
      </w:r>
    </w:p>
    <w:p w14:paraId="744E16DD" w14:textId="77777777" w:rsidR="00264977" w:rsidRPr="00264977" w:rsidRDefault="00264977" w:rsidP="002A6AB1">
      <w:pPr>
        <w:pStyle w:val="Default"/>
        <w:rPr>
          <w:rStyle w:val="P-Bold"/>
        </w:rPr>
      </w:pPr>
    </w:p>
    <w:p w14:paraId="4B646B13" w14:textId="3F572482" w:rsidR="00877DED" w:rsidRDefault="00877DED" w:rsidP="002A6AB1">
      <w:pPr>
        <w:pStyle w:val="Default"/>
        <w:rPr>
          <w:rFonts w:asciiTheme="minorHAnsi" w:hAnsiTheme="minorHAnsi" w:cstheme="minorHAnsi"/>
          <w:sz w:val="22"/>
          <w:szCs w:val="22"/>
        </w:rPr>
      </w:pPr>
      <w:r>
        <w:rPr>
          <w:rFonts w:asciiTheme="minorHAnsi" w:hAnsiTheme="minorHAnsi" w:cstheme="minorHAnsi"/>
          <w:sz w:val="22"/>
          <w:szCs w:val="22"/>
        </w:rPr>
        <w:t xml:space="preserve">As per the article ( </w:t>
      </w:r>
      <w:hyperlink r:id="rId15" w:history="1">
        <w:r w:rsidRPr="00E3445D">
          <w:rPr>
            <w:rStyle w:val="Hyperlink"/>
            <w:rFonts w:ascii="Arial" w:hAnsi="Arial"/>
            <w:sz w:val="22"/>
            <w:shd w:val="clear" w:color="auto" w:fill="00FA00"/>
          </w:rPr>
          <w:t>https://techcrunch.com/2023/05/02/samsung-bans-use-of-generative-ai-tools-like-chatgpt-after-april-internal-data-leak/</w:t>
        </w:r>
      </w:hyperlink>
      <w:r w:rsidRPr="00877DED">
        <w:rPr>
          <w:rStyle w:val="P-URL"/>
        </w:rPr>
        <w:t>)</w:t>
      </w:r>
      <w:r>
        <w:rPr>
          <w:rFonts w:asciiTheme="minorHAnsi" w:hAnsiTheme="minorHAnsi" w:cstheme="minorHAnsi"/>
          <w:sz w:val="22"/>
          <w:szCs w:val="22"/>
        </w:rPr>
        <w:t xml:space="preserve"> </w:t>
      </w:r>
    </w:p>
    <w:p w14:paraId="4B44A046" w14:textId="77777777" w:rsidR="00877DED" w:rsidRDefault="00877DED" w:rsidP="002A6AB1">
      <w:pPr>
        <w:pStyle w:val="Default"/>
        <w:rPr>
          <w:rFonts w:asciiTheme="minorHAnsi" w:hAnsiTheme="minorHAnsi" w:cstheme="minorHAnsi"/>
          <w:sz w:val="22"/>
          <w:szCs w:val="22"/>
        </w:rPr>
      </w:pPr>
    </w:p>
    <w:p w14:paraId="3EFA7601" w14:textId="291950FC" w:rsidR="002A6AB1" w:rsidRPr="002A6AB1" w:rsidRDefault="002A6AB1" w:rsidP="002A6AB1">
      <w:pPr>
        <w:pStyle w:val="Default"/>
        <w:rPr>
          <w:rFonts w:asciiTheme="minorHAnsi" w:hAnsiTheme="minorHAnsi" w:cstheme="minorHAnsi"/>
          <w:sz w:val="22"/>
          <w:szCs w:val="22"/>
        </w:rPr>
      </w:pPr>
      <w:r w:rsidRPr="002A6AB1">
        <w:rPr>
          <w:rFonts w:asciiTheme="minorHAnsi" w:hAnsiTheme="minorHAnsi" w:cstheme="minorHAnsi"/>
          <w:sz w:val="22"/>
          <w:szCs w:val="22"/>
        </w:rPr>
        <w:t xml:space="preserve">Samsung employees have inadvertently shared confidential information while using </w:t>
      </w:r>
      <w:proofErr w:type="spellStart"/>
      <w:r w:rsidRPr="002A6AB1">
        <w:rPr>
          <w:rFonts w:asciiTheme="minorHAnsi" w:hAnsiTheme="minorHAnsi" w:cstheme="minorHAnsi"/>
          <w:sz w:val="22"/>
          <w:szCs w:val="22"/>
        </w:rPr>
        <w:t>ChatGPT</w:t>
      </w:r>
      <w:proofErr w:type="spellEnd"/>
      <w:r w:rsidRPr="002A6AB1">
        <w:rPr>
          <w:rFonts w:asciiTheme="minorHAnsi" w:hAnsiTheme="minorHAnsi" w:cstheme="minorHAnsi"/>
          <w:sz w:val="22"/>
          <w:szCs w:val="22"/>
        </w:rPr>
        <w:t xml:space="preserve"> for work-related tasks, shedding light on potential privacy and security concerns. Samsung's semiconductor division had allowed engineers to utilize </w:t>
      </w:r>
      <w:proofErr w:type="spellStart"/>
      <w:r w:rsidRPr="002A6AB1">
        <w:rPr>
          <w:rFonts w:asciiTheme="minorHAnsi" w:hAnsiTheme="minorHAnsi" w:cstheme="minorHAnsi"/>
          <w:sz w:val="22"/>
          <w:szCs w:val="22"/>
        </w:rPr>
        <w:t>ChatGPT</w:t>
      </w:r>
      <w:proofErr w:type="spellEnd"/>
      <w:r w:rsidRPr="002A6AB1">
        <w:rPr>
          <w:rFonts w:asciiTheme="minorHAnsi" w:hAnsiTheme="minorHAnsi" w:cstheme="minorHAnsi"/>
          <w:sz w:val="22"/>
          <w:szCs w:val="22"/>
        </w:rPr>
        <w:t xml:space="preserve"> for source code checks and other tasks. However, three separate incidents were reported by The Economist Korea, where sensitive data was unintentionally exposed to </w:t>
      </w:r>
      <w:proofErr w:type="spellStart"/>
      <w:r w:rsidRPr="002A6AB1">
        <w:rPr>
          <w:rFonts w:asciiTheme="minorHAnsi" w:hAnsiTheme="minorHAnsi" w:cstheme="minorHAnsi"/>
          <w:sz w:val="22"/>
          <w:szCs w:val="22"/>
        </w:rPr>
        <w:t>ChatGPT</w:t>
      </w:r>
      <w:proofErr w:type="spellEnd"/>
      <w:r w:rsidRPr="002A6AB1">
        <w:rPr>
          <w:rFonts w:asciiTheme="minorHAnsi" w:hAnsiTheme="minorHAnsi" w:cstheme="minorHAnsi"/>
          <w:sz w:val="22"/>
          <w:szCs w:val="22"/>
        </w:rPr>
        <w:t>.</w:t>
      </w:r>
    </w:p>
    <w:p w14:paraId="298DDFEE" w14:textId="77777777" w:rsidR="002A6AB1" w:rsidRPr="002A6AB1" w:rsidRDefault="002A6AB1" w:rsidP="002A6AB1">
      <w:pPr>
        <w:pStyle w:val="Default"/>
        <w:rPr>
          <w:rFonts w:asciiTheme="minorHAnsi" w:hAnsiTheme="minorHAnsi" w:cstheme="minorHAnsi"/>
          <w:sz w:val="22"/>
          <w:szCs w:val="22"/>
        </w:rPr>
      </w:pPr>
    </w:p>
    <w:p w14:paraId="42D47697" w14:textId="77777777" w:rsidR="002A6AB1" w:rsidRPr="002A6AB1" w:rsidRDefault="002A6AB1" w:rsidP="002A6AB1">
      <w:pPr>
        <w:pStyle w:val="Default"/>
        <w:rPr>
          <w:rFonts w:asciiTheme="minorHAnsi" w:hAnsiTheme="minorHAnsi" w:cstheme="minorHAnsi"/>
          <w:sz w:val="22"/>
          <w:szCs w:val="22"/>
        </w:rPr>
      </w:pPr>
      <w:r w:rsidRPr="002A6AB1">
        <w:rPr>
          <w:rFonts w:asciiTheme="minorHAnsi" w:hAnsiTheme="minorHAnsi" w:cstheme="minorHAnsi"/>
          <w:sz w:val="22"/>
          <w:szCs w:val="22"/>
        </w:rPr>
        <w:t xml:space="preserve">In one instance, an employee pasted confidential source code into a chat with the intention of checking for errors. Another employee shared code and requested code optimization. A third employee shared a meeting recording for conversion into presentation notes. This information is now accessible to </w:t>
      </w:r>
      <w:proofErr w:type="spellStart"/>
      <w:r w:rsidRPr="002A6AB1">
        <w:rPr>
          <w:rFonts w:asciiTheme="minorHAnsi" w:hAnsiTheme="minorHAnsi" w:cstheme="minorHAnsi"/>
          <w:sz w:val="22"/>
          <w:szCs w:val="22"/>
        </w:rPr>
        <w:t>ChatGPT</w:t>
      </w:r>
      <w:proofErr w:type="spellEnd"/>
      <w:r w:rsidRPr="002A6AB1">
        <w:rPr>
          <w:rFonts w:asciiTheme="minorHAnsi" w:hAnsiTheme="minorHAnsi" w:cstheme="minorHAnsi"/>
          <w:sz w:val="22"/>
          <w:szCs w:val="22"/>
        </w:rPr>
        <w:t>.</w:t>
      </w:r>
    </w:p>
    <w:p w14:paraId="6F052B09" w14:textId="77777777" w:rsidR="002A6AB1" w:rsidRPr="002A6AB1" w:rsidRDefault="002A6AB1" w:rsidP="002A6AB1">
      <w:pPr>
        <w:pStyle w:val="Default"/>
        <w:rPr>
          <w:rFonts w:asciiTheme="minorHAnsi" w:hAnsiTheme="minorHAnsi" w:cstheme="minorHAnsi"/>
          <w:sz w:val="22"/>
          <w:szCs w:val="22"/>
        </w:rPr>
      </w:pPr>
    </w:p>
    <w:p w14:paraId="08C3CE6B" w14:textId="3450E404" w:rsidR="003C5967" w:rsidRDefault="002A6AB1" w:rsidP="002A6AB1">
      <w:pPr>
        <w:pStyle w:val="Default"/>
        <w:rPr>
          <w:rFonts w:asciiTheme="minorHAnsi" w:hAnsiTheme="minorHAnsi" w:cstheme="minorHAnsi"/>
          <w:sz w:val="22"/>
          <w:szCs w:val="22"/>
        </w:rPr>
      </w:pPr>
      <w:r w:rsidRPr="002A6AB1">
        <w:rPr>
          <w:rFonts w:asciiTheme="minorHAnsi" w:hAnsiTheme="minorHAnsi" w:cstheme="minorHAnsi"/>
          <w:sz w:val="22"/>
          <w:szCs w:val="22"/>
        </w:rPr>
        <w:t xml:space="preserve">In response to the leaks, Samsung has taken immediate action by limiting </w:t>
      </w:r>
      <w:proofErr w:type="spellStart"/>
      <w:r w:rsidRPr="002A6AB1">
        <w:rPr>
          <w:rFonts w:asciiTheme="minorHAnsi" w:hAnsiTheme="minorHAnsi" w:cstheme="minorHAnsi"/>
          <w:sz w:val="22"/>
          <w:szCs w:val="22"/>
        </w:rPr>
        <w:t>ChatGPT's</w:t>
      </w:r>
      <w:proofErr w:type="spellEnd"/>
      <w:r w:rsidRPr="002A6AB1">
        <w:rPr>
          <w:rFonts w:asciiTheme="minorHAnsi" w:hAnsiTheme="minorHAnsi" w:cstheme="minorHAnsi"/>
          <w:sz w:val="22"/>
          <w:szCs w:val="22"/>
        </w:rPr>
        <w:t xml:space="preserve"> upload capacity to 1024 bytes per person. They are also conducting investigations into the individuals involved in the data leaks. Additionally, Samsung is contemplating the development of an in-house AI chatbot to enhance data security and privacy in the future. However, it's important to note that it's unlikely that Samsung will be able to recall the leaked data due to </w:t>
      </w:r>
      <w:proofErr w:type="spellStart"/>
      <w:r w:rsidRPr="002A6AB1">
        <w:rPr>
          <w:rFonts w:asciiTheme="minorHAnsi" w:hAnsiTheme="minorHAnsi" w:cstheme="minorHAnsi"/>
          <w:sz w:val="22"/>
          <w:szCs w:val="22"/>
        </w:rPr>
        <w:t>ChatGPT's</w:t>
      </w:r>
      <w:proofErr w:type="spellEnd"/>
      <w:r w:rsidRPr="002A6AB1">
        <w:rPr>
          <w:rFonts w:asciiTheme="minorHAnsi" w:hAnsiTheme="minorHAnsi" w:cstheme="minorHAnsi"/>
          <w:sz w:val="22"/>
          <w:szCs w:val="22"/>
        </w:rPr>
        <w:t xml:space="preserve"> data policy, which utilizes data for model training unless users explicitly opt out. The usage guide for </w:t>
      </w:r>
      <w:proofErr w:type="spellStart"/>
      <w:r w:rsidRPr="002A6AB1">
        <w:rPr>
          <w:rFonts w:asciiTheme="minorHAnsi" w:hAnsiTheme="minorHAnsi" w:cstheme="minorHAnsi"/>
          <w:sz w:val="22"/>
          <w:szCs w:val="22"/>
        </w:rPr>
        <w:t>ChatGPT</w:t>
      </w:r>
      <w:proofErr w:type="spellEnd"/>
      <w:r w:rsidRPr="002A6AB1">
        <w:rPr>
          <w:rFonts w:asciiTheme="minorHAnsi" w:hAnsiTheme="minorHAnsi" w:cstheme="minorHAnsi"/>
          <w:sz w:val="22"/>
          <w:szCs w:val="22"/>
        </w:rPr>
        <w:t xml:space="preserve"> explicitly warns users against sharing sensitive information during conversations.</w:t>
      </w:r>
    </w:p>
    <w:p w14:paraId="2C167C73" w14:textId="77777777" w:rsidR="006D27C1" w:rsidRDefault="006D27C1" w:rsidP="002A6AB1">
      <w:pPr>
        <w:pStyle w:val="Default"/>
        <w:rPr>
          <w:rFonts w:asciiTheme="minorHAnsi" w:hAnsiTheme="minorHAnsi" w:cstheme="minorHAnsi"/>
          <w:sz w:val="22"/>
          <w:szCs w:val="22"/>
        </w:rPr>
      </w:pPr>
    </w:p>
    <w:p w14:paraId="3304F1AB" w14:textId="77777777" w:rsidR="006D27C1" w:rsidRPr="002A6AB1" w:rsidRDefault="006D27C1" w:rsidP="006D27C1">
      <w:pPr>
        <w:pStyle w:val="Default"/>
        <w:rPr>
          <w:rFonts w:asciiTheme="minorHAnsi" w:hAnsiTheme="minorHAnsi" w:cstheme="minorHAnsi"/>
          <w:sz w:val="22"/>
          <w:szCs w:val="22"/>
        </w:rPr>
      </w:pPr>
      <w:r w:rsidRPr="002A6AB1">
        <w:rPr>
          <w:rFonts w:asciiTheme="minorHAnsi" w:hAnsiTheme="minorHAnsi" w:cstheme="minorHAnsi"/>
          <w:sz w:val="22"/>
          <w:szCs w:val="22"/>
        </w:rPr>
        <w:t>These incidents exemplify real-world scenarios that privacy experts have long been concerned about. Such scenarios include sharing confidential legal documents or medical information for text summarization or analysis, which might be used to improve the model. Privacy experts caution that this could potentially violate GDPR compliance, leading to regulatory issues.</w:t>
      </w:r>
    </w:p>
    <w:p w14:paraId="248C3CCB" w14:textId="77777777" w:rsidR="006D27C1" w:rsidRDefault="006D27C1" w:rsidP="002A6AB1">
      <w:pPr>
        <w:pStyle w:val="Default"/>
        <w:rPr>
          <w:rFonts w:asciiTheme="minorHAnsi" w:hAnsiTheme="minorHAnsi" w:cstheme="minorHAnsi"/>
          <w:sz w:val="22"/>
          <w:szCs w:val="22"/>
        </w:rPr>
      </w:pPr>
    </w:p>
    <w:p w14:paraId="4F4A1379" w14:textId="77777777" w:rsidR="006D27C1" w:rsidRDefault="006D27C1" w:rsidP="006D27C1">
      <w:pPr>
        <w:pStyle w:val="H2-Heading"/>
      </w:pPr>
      <w:r w:rsidRPr="006D27C1">
        <w:lastRenderedPageBreak/>
        <w:t>Membership inference attacks against generative models</w:t>
      </w:r>
    </w:p>
    <w:p w14:paraId="6B2BF0AB" w14:textId="324FEA4B" w:rsidR="00411D87" w:rsidRPr="00B67191" w:rsidRDefault="00411D87" w:rsidP="00411D87">
      <w:pPr>
        <w:rPr>
          <w:rFonts w:asciiTheme="minorHAnsi" w:hAnsiTheme="minorHAnsi" w:cstheme="minorHAnsi"/>
          <w:sz w:val="22"/>
          <w:szCs w:val="22"/>
        </w:rPr>
      </w:pPr>
      <w:r w:rsidRPr="00B67191">
        <w:rPr>
          <w:rFonts w:asciiTheme="minorHAnsi" w:hAnsiTheme="minorHAnsi" w:cstheme="minorHAnsi"/>
          <w:sz w:val="22"/>
          <w:szCs w:val="22"/>
        </w:rPr>
        <w:t xml:space="preserve">We have learnt about membership inference attack on machine learning models in </w:t>
      </w:r>
      <w:r w:rsidR="003109CB" w:rsidRPr="00B67191">
        <w:rPr>
          <w:rFonts w:asciiTheme="minorHAnsi" w:hAnsiTheme="minorHAnsi" w:cstheme="minorHAnsi"/>
          <w:sz w:val="22"/>
          <w:szCs w:val="22"/>
        </w:rPr>
        <w:t>Chapter</w:t>
      </w:r>
      <w:r w:rsidRPr="00B67191">
        <w:rPr>
          <w:rFonts w:asciiTheme="minorHAnsi" w:hAnsiTheme="minorHAnsi" w:cstheme="minorHAnsi"/>
          <w:sz w:val="22"/>
          <w:szCs w:val="22"/>
        </w:rPr>
        <w:t xml:space="preserve"> </w:t>
      </w:r>
      <w:r w:rsidR="00692464" w:rsidRPr="00B67191">
        <w:rPr>
          <w:rFonts w:asciiTheme="minorHAnsi" w:hAnsiTheme="minorHAnsi" w:cstheme="minorHAnsi"/>
          <w:sz w:val="22"/>
          <w:szCs w:val="22"/>
        </w:rPr>
        <w:t>4.</w:t>
      </w:r>
      <w:r w:rsidRPr="00B67191">
        <w:rPr>
          <w:rFonts w:asciiTheme="minorHAnsi" w:hAnsiTheme="minorHAnsi" w:cstheme="minorHAnsi"/>
          <w:sz w:val="22"/>
          <w:szCs w:val="22"/>
        </w:rPr>
        <w:t xml:space="preserve">  Generative AI Modes </w:t>
      </w:r>
      <w:r w:rsidR="00692464" w:rsidRPr="00B67191">
        <w:rPr>
          <w:rFonts w:asciiTheme="minorHAnsi" w:hAnsiTheme="minorHAnsi" w:cstheme="minorHAnsi"/>
          <w:sz w:val="22"/>
          <w:szCs w:val="22"/>
        </w:rPr>
        <w:t xml:space="preserve">also </w:t>
      </w:r>
      <w:r w:rsidRPr="00B67191">
        <w:rPr>
          <w:rFonts w:asciiTheme="minorHAnsi" w:hAnsiTheme="minorHAnsi" w:cstheme="minorHAnsi"/>
          <w:sz w:val="22"/>
          <w:szCs w:val="22"/>
        </w:rPr>
        <w:t xml:space="preserve">are susceptible to Membership inference attacks in </w:t>
      </w:r>
      <w:r w:rsidR="00692464" w:rsidRPr="00B67191">
        <w:rPr>
          <w:rFonts w:asciiTheme="minorHAnsi" w:hAnsiTheme="minorHAnsi" w:cstheme="minorHAnsi"/>
          <w:sz w:val="22"/>
          <w:szCs w:val="22"/>
        </w:rPr>
        <w:t>a</w:t>
      </w:r>
      <w:r w:rsidRPr="00B67191">
        <w:rPr>
          <w:rFonts w:asciiTheme="minorHAnsi" w:hAnsiTheme="minorHAnsi" w:cstheme="minorHAnsi"/>
          <w:sz w:val="22"/>
          <w:szCs w:val="22"/>
        </w:rPr>
        <w:t xml:space="preserve"> similar lines. </w:t>
      </w:r>
    </w:p>
    <w:p w14:paraId="4E3EEF55" w14:textId="77777777" w:rsidR="00411D87" w:rsidRPr="00B67191" w:rsidRDefault="00411D87" w:rsidP="00411D87">
      <w:pPr>
        <w:rPr>
          <w:rFonts w:asciiTheme="minorHAnsi" w:hAnsiTheme="minorHAnsi" w:cstheme="minorHAnsi"/>
          <w:sz w:val="22"/>
          <w:szCs w:val="22"/>
        </w:rPr>
      </w:pPr>
    </w:p>
    <w:p w14:paraId="4B6ABFB4" w14:textId="77777777" w:rsidR="00411D87" w:rsidRPr="00B67191" w:rsidRDefault="00411D87" w:rsidP="00EC5AC7">
      <w:pPr>
        <w:numPr>
          <w:ilvl w:val="0"/>
          <w:numId w:val="49"/>
        </w:numPr>
        <w:rPr>
          <w:rFonts w:asciiTheme="minorHAnsi" w:hAnsiTheme="minorHAnsi" w:cstheme="minorHAnsi"/>
          <w:sz w:val="22"/>
          <w:szCs w:val="22"/>
        </w:rPr>
      </w:pPr>
      <w:r w:rsidRPr="00B67191">
        <w:rPr>
          <w:rFonts w:asciiTheme="minorHAnsi" w:hAnsiTheme="minorHAnsi" w:cstheme="minorHAnsi"/>
          <w:sz w:val="22"/>
          <w:szCs w:val="22"/>
        </w:rPr>
        <w:t xml:space="preserve">Generative models estimate the underlying distribution of a dataset to generate realistic samples according to that distribution. </w:t>
      </w:r>
    </w:p>
    <w:p w14:paraId="59493F72" w14:textId="77777777" w:rsidR="00411D87" w:rsidRPr="00B67191" w:rsidRDefault="00411D87" w:rsidP="00EC5AC7">
      <w:pPr>
        <w:numPr>
          <w:ilvl w:val="0"/>
          <w:numId w:val="49"/>
        </w:numPr>
        <w:rPr>
          <w:rFonts w:asciiTheme="minorHAnsi" w:hAnsiTheme="minorHAnsi" w:cstheme="minorHAnsi"/>
          <w:sz w:val="22"/>
          <w:szCs w:val="22"/>
        </w:rPr>
      </w:pPr>
      <w:r w:rsidRPr="00B67191">
        <w:rPr>
          <w:rFonts w:asciiTheme="minorHAnsi" w:hAnsiTheme="minorHAnsi" w:cstheme="minorHAnsi"/>
          <w:sz w:val="22"/>
          <w:szCs w:val="22"/>
        </w:rPr>
        <w:t xml:space="preserve">Membership inference attacks against generative models: given a data point, the adversary determines whether or not it was used to train the model. </w:t>
      </w:r>
    </w:p>
    <w:p w14:paraId="163390C1" w14:textId="350EC430" w:rsidR="00411D87" w:rsidRPr="00B67191" w:rsidRDefault="00411D87" w:rsidP="00EC5AC7">
      <w:pPr>
        <w:numPr>
          <w:ilvl w:val="0"/>
          <w:numId w:val="49"/>
        </w:numPr>
        <w:rPr>
          <w:rFonts w:asciiTheme="minorHAnsi" w:hAnsiTheme="minorHAnsi" w:cstheme="minorHAnsi"/>
          <w:sz w:val="22"/>
          <w:szCs w:val="22"/>
        </w:rPr>
      </w:pPr>
      <w:r w:rsidRPr="00B67191">
        <w:rPr>
          <w:rFonts w:asciiTheme="minorHAnsi" w:hAnsiTheme="minorHAnsi" w:cstheme="minorHAnsi"/>
          <w:sz w:val="22"/>
          <w:szCs w:val="22"/>
        </w:rPr>
        <w:t xml:space="preserve">These attacks based on both white-box and black-box access to the target model, against several state-of-the-art generative models </w:t>
      </w:r>
    </w:p>
    <w:p w14:paraId="4B8BC6FA" w14:textId="77777777" w:rsidR="00411D87" w:rsidRPr="00B67191" w:rsidRDefault="00411D87" w:rsidP="00411D87">
      <w:pPr>
        <w:rPr>
          <w:rFonts w:asciiTheme="minorHAnsi" w:hAnsiTheme="minorHAnsi" w:cstheme="minorHAnsi"/>
        </w:rPr>
      </w:pPr>
    </w:p>
    <w:p w14:paraId="532E0BC5" w14:textId="77777777" w:rsidR="00565001" w:rsidRDefault="00EC5AC7" w:rsidP="00BB6DCE">
      <w:pPr>
        <w:pStyle w:val="H3-Subheading"/>
      </w:pPr>
      <w:r>
        <w:t>Example:</w:t>
      </w:r>
      <w:r w:rsidR="00565001" w:rsidRPr="00565001">
        <w:t xml:space="preserve"> </w:t>
      </w:r>
    </w:p>
    <w:p w14:paraId="5E8BDB95" w14:textId="485444C0" w:rsidR="00EC5AC7" w:rsidRPr="00565001" w:rsidRDefault="00565001" w:rsidP="00BB6DCE">
      <w:pPr>
        <w:pStyle w:val="H3-Subheading"/>
        <w:rPr>
          <w:rStyle w:val="P-Italics"/>
        </w:rPr>
      </w:pPr>
      <w:r w:rsidRPr="00565001">
        <w:rPr>
          <w:rStyle w:val="P-Italics"/>
        </w:rPr>
        <w:t xml:space="preserve">Source code : </w:t>
      </w:r>
      <w:proofErr w:type="spellStart"/>
      <w:r w:rsidRPr="00565001">
        <w:rPr>
          <w:rStyle w:val="P-Italics"/>
        </w:rPr>
        <w:t>MemberShipInference_LLM.ipynb</w:t>
      </w:r>
      <w:proofErr w:type="spellEnd"/>
    </w:p>
    <w:p w14:paraId="1CC40972" w14:textId="77777777" w:rsidR="004D2FA2" w:rsidRDefault="004D2FA2" w:rsidP="00411D87"/>
    <w:p w14:paraId="3B48ED38" w14:textId="6128C1FD" w:rsidR="004D2FA2" w:rsidRPr="00692464" w:rsidRDefault="004D2FA2" w:rsidP="00692464">
      <w:pPr>
        <w:rPr>
          <w:rFonts w:asciiTheme="minorHAnsi" w:hAnsiTheme="minorHAnsi" w:cstheme="minorHAnsi"/>
          <w:sz w:val="22"/>
          <w:szCs w:val="22"/>
        </w:rPr>
      </w:pPr>
      <w:r w:rsidRPr="00692464">
        <w:rPr>
          <w:rFonts w:asciiTheme="minorHAnsi" w:hAnsiTheme="minorHAnsi" w:cstheme="minorHAnsi"/>
          <w:sz w:val="22"/>
          <w:szCs w:val="22"/>
        </w:rPr>
        <w:t>This example provides  a basic membership inference attack against a generative model using PyTorch. The attack aims to determine if a specific data point was part of the generative model's training dataset. It includes the following components:</w:t>
      </w:r>
    </w:p>
    <w:p w14:paraId="77C161BF" w14:textId="77777777" w:rsidR="004D2FA2" w:rsidRPr="0093298B" w:rsidRDefault="004D2FA2" w:rsidP="004D2FA2">
      <w:pPr>
        <w:rPr>
          <w:rFonts w:cstheme="minorHAnsi"/>
          <w:sz w:val="22"/>
          <w:szCs w:val="22"/>
        </w:rPr>
      </w:pPr>
    </w:p>
    <w:p w14:paraId="50CFC583" w14:textId="1289C3B3" w:rsidR="004D2FA2" w:rsidRPr="0093298B" w:rsidRDefault="00BB6DCE" w:rsidP="004D2FA2">
      <w:pPr>
        <w:rPr>
          <w:rFonts w:cstheme="minorHAnsi"/>
          <w:sz w:val="22"/>
          <w:szCs w:val="22"/>
        </w:rPr>
      </w:pPr>
      <w:r w:rsidRPr="0093298B">
        <w:rPr>
          <w:rFonts w:cstheme="minorHAnsi"/>
          <w:sz w:val="22"/>
          <w:szCs w:val="22"/>
        </w:rPr>
        <w:t xml:space="preserve">Sample Generative AI Model using </w:t>
      </w:r>
      <w:r w:rsidR="004D2FA2" w:rsidRPr="0093298B">
        <w:rPr>
          <w:rFonts w:cstheme="minorHAnsi"/>
          <w:sz w:val="22"/>
          <w:szCs w:val="22"/>
        </w:rPr>
        <w:t>Variational Autoencoder (VAE):</w:t>
      </w:r>
    </w:p>
    <w:p w14:paraId="4DD9066F" w14:textId="77777777" w:rsidR="004D2FA2" w:rsidRPr="0093298B" w:rsidRDefault="004D2FA2" w:rsidP="004D2FA2">
      <w:pPr>
        <w:rPr>
          <w:rFonts w:cstheme="minorHAnsi"/>
          <w:sz w:val="22"/>
          <w:szCs w:val="22"/>
        </w:rPr>
      </w:pPr>
    </w:p>
    <w:p w14:paraId="52A0DD3B" w14:textId="77777777" w:rsidR="00BB6DCE" w:rsidRPr="0093298B" w:rsidRDefault="00BB6DCE" w:rsidP="004D2FA2">
      <w:pPr>
        <w:rPr>
          <w:rFonts w:cstheme="minorHAnsi"/>
          <w:sz w:val="22"/>
          <w:szCs w:val="22"/>
        </w:rPr>
      </w:pPr>
      <w:r w:rsidRPr="0093298B">
        <w:rPr>
          <w:rFonts w:cstheme="minorHAnsi"/>
          <w:sz w:val="22"/>
          <w:szCs w:val="22"/>
        </w:rPr>
        <w:t xml:space="preserve">Steps : </w:t>
      </w:r>
    </w:p>
    <w:p w14:paraId="19D8B3FB" w14:textId="33500319" w:rsidR="004D2FA2" w:rsidRPr="0093298B" w:rsidRDefault="004D2FA2" w:rsidP="00BB6DCE">
      <w:pPr>
        <w:pStyle w:val="ListParagraph"/>
        <w:numPr>
          <w:ilvl w:val="0"/>
          <w:numId w:val="50"/>
        </w:numPr>
        <w:rPr>
          <w:rFonts w:asciiTheme="minorHAnsi" w:hAnsiTheme="minorHAnsi" w:cstheme="minorHAnsi"/>
          <w:sz w:val="22"/>
          <w:szCs w:val="22"/>
        </w:rPr>
      </w:pPr>
      <w:r w:rsidRPr="0093298B">
        <w:rPr>
          <w:rFonts w:asciiTheme="minorHAnsi" w:hAnsiTheme="minorHAnsi" w:cstheme="minorHAnsi"/>
          <w:sz w:val="22"/>
          <w:szCs w:val="22"/>
        </w:rPr>
        <w:t>A simple VAE is used as the generative model. The VAE is capable of encoding and decoding binary data points.</w:t>
      </w:r>
    </w:p>
    <w:p w14:paraId="15F6F5BF" w14:textId="77777777" w:rsidR="00BB6DCE" w:rsidRPr="0093298B" w:rsidRDefault="00BB6DCE" w:rsidP="004D2FA2">
      <w:pPr>
        <w:rPr>
          <w:rFonts w:cstheme="minorHAnsi"/>
          <w:sz w:val="22"/>
          <w:szCs w:val="22"/>
        </w:rPr>
      </w:pPr>
    </w:p>
    <w:p w14:paraId="050468FD" w14:textId="702ADD9E" w:rsidR="004D2FA2" w:rsidRPr="0093298B" w:rsidRDefault="004D2FA2" w:rsidP="004D2FA2">
      <w:pPr>
        <w:pStyle w:val="ListParagraph"/>
        <w:numPr>
          <w:ilvl w:val="0"/>
          <w:numId w:val="50"/>
        </w:numPr>
        <w:rPr>
          <w:rFonts w:asciiTheme="minorHAnsi" w:hAnsiTheme="minorHAnsi" w:cstheme="minorHAnsi"/>
          <w:sz w:val="22"/>
          <w:szCs w:val="22"/>
        </w:rPr>
      </w:pPr>
      <w:r w:rsidRPr="0093298B">
        <w:rPr>
          <w:rFonts w:asciiTheme="minorHAnsi" w:hAnsiTheme="minorHAnsi" w:cstheme="minorHAnsi"/>
          <w:sz w:val="22"/>
          <w:szCs w:val="22"/>
        </w:rPr>
        <w:t>Adversary Model:</w:t>
      </w:r>
      <w:r w:rsidR="00BB6DCE" w:rsidRPr="0093298B">
        <w:rPr>
          <w:rFonts w:asciiTheme="minorHAnsi" w:hAnsiTheme="minorHAnsi" w:cstheme="minorHAnsi"/>
          <w:sz w:val="22"/>
          <w:szCs w:val="22"/>
        </w:rPr>
        <w:t xml:space="preserve">  </w:t>
      </w:r>
      <w:r w:rsidRPr="0093298B">
        <w:rPr>
          <w:rFonts w:asciiTheme="minorHAnsi" w:hAnsiTheme="minorHAnsi" w:cstheme="minorHAnsi"/>
          <w:sz w:val="22"/>
          <w:szCs w:val="22"/>
        </w:rPr>
        <w:t>An adversary model is implemented as a two-layer feedforward neural network. This model is trained to predict whether a given data point was a member of the training dataset.</w:t>
      </w:r>
    </w:p>
    <w:p w14:paraId="78F8CD62" w14:textId="77777777" w:rsidR="00BB6DCE" w:rsidRPr="0093298B" w:rsidRDefault="00BB6DCE" w:rsidP="004D2FA2">
      <w:pPr>
        <w:rPr>
          <w:rFonts w:cstheme="minorHAnsi"/>
          <w:sz w:val="22"/>
          <w:szCs w:val="22"/>
        </w:rPr>
      </w:pPr>
    </w:p>
    <w:p w14:paraId="17AE1A95" w14:textId="7E71B7AD" w:rsidR="004D2FA2" w:rsidRPr="0093298B" w:rsidRDefault="004D2FA2" w:rsidP="004D2FA2">
      <w:pPr>
        <w:pStyle w:val="ListParagraph"/>
        <w:numPr>
          <w:ilvl w:val="0"/>
          <w:numId w:val="50"/>
        </w:numPr>
        <w:rPr>
          <w:rFonts w:asciiTheme="minorHAnsi" w:hAnsiTheme="minorHAnsi" w:cstheme="minorHAnsi"/>
          <w:sz w:val="22"/>
          <w:szCs w:val="22"/>
        </w:rPr>
      </w:pPr>
      <w:r w:rsidRPr="0093298B">
        <w:rPr>
          <w:rFonts w:asciiTheme="minorHAnsi" w:hAnsiTheme="minorHAnsi" w:cstheme="minorHAnsi"/>
          <w:sz w:val="22"/>
          <w:szCs w:val="22"/>
        </w:rPr>
        <w:t>Synthetic Data:</w:t>
      </w:r>
      <w:r w:rsidR="00BB6DCE" w:rsidRPr="0093298B">
        <w:rPr>
          <w:rFonts w:asciiTheme="minorHAnsi" w:hAnsiTheme="minorHAnsi" w:cstheme="minorHAnsi"/>
          <w:sz w:val="22"/>
          <w:szCs w:val="22"/>
        </w:rPr>
        <w:t xml:space="preserve">  </w:t>
      </w:r>
      <w:r w:rsidRPr="0093298B">
        <w:rPr>
          <w:rFonts w:asciiTheme="minorHAnsi" w:hAnsiTheme="minorHAnsi" w:cstheme="minorHAnsi"/>
          <w:sz w:val="22"/>
          <w:szCs w:val="22"/>
        </w:rPr>
        <w:t>Synthetic binary data is generated for demonstration purposes. In practice, you would replace this with your actual dataset.</w:t>
      </w:r>
    </w:p>
    <w:p w14:paraId="247D63E7" w14:textId="77777777" w:rsidR="00BB6DCE" w:rsidRPr="0093298B" w:rsidRDefault="00BB6DCE" w:rsidP="00BB6DCE">
      <w:pPr>
        <w:rPr>
          <w:rFonts w:cstheme="minorHAnsi"/>
          <w:sz w:val="22"/>
          <w:szCs w:val="22"/>
        </w:rPr>
      </w:pPr>
    </w:p>
    <w:p w14:paraId="14B9FD77" w14:textId="05CCD4FE" w:rsidR="004D2FA2" w:rsidRPr="0093298B" w:rsidRDefault="004D2FA2" w:rsidP="004D2FA2">
      <w:pPr>
        <w:pStyle w:val="ListParagraph"/>
        <w:numPr>
          <w:ilvl w:val="0"/>
          <w:numId w:val="50"/>
        </w:numPr>
        <w:rPr>
          <w:rFonts w:asciiTheme="minorHAnsi" w:hAnsiTheme="minorHAnsi" w:cstheme="minorHAnsi"/>
          <w:sz w:val="22"/>
          <w:szCs w:val="22"/>
        </w:rPr>
      </w:pPr>
      <w:r w:rsidRPr="0093298B">
        <w:rPr>
          <w:rFonts w:asciiTheme="minorHAnsi" w:hAnsiTheme="minorHAnsi" w:cstheme="minorHAnsi"/>
          <w:sz w:val="22"/>
          <w:szCs w:val="22"/>
        </w:rPr>
        <w:t>Training Process:</w:t>
      </w:r>
      <w:r w:rsidR="00BB6DCE" w:rsidRPr="0093298B">
        <w:rPr>
          <w:rFonts w:asciiTheme="minorHAnsi" w:hAnsiTheme="minorHAnsi" w:cstheme="minorHAnsi"/>
          <w:sz w:val="22"/>
          <w:szCs w:val="22"/>
        </w:rPr>
        <w:t xml:space="preserve">  </w:t>
      </w:r>
      <w:r w:rsidRPr="0093298B">
        <w:rPr>
          <w:rFonts w:asciiTheme="minorHAnsi" w:hAnsiTheme="minorHAnsi" w:cstheme="minorHAnsi"/>
          <w:sz w:val="22"/>
          <w:szCs w:val="22"/>
        </w:rPr>
        <w:t>The VAE and the adversary model are trained independently. The VAE learns to encode and decode data, while the adversary learns to predict membership.</w:t>
      </w:r>
    </w:p>
    <w:p w14:paraId="674B98FE" w14:textId="77777777" w:rsidR="00BB6DCE" w:rsidRPr="0093298B" w:rsidRDefault="00BB6DCE" w:rsidP="00BB6DCE">
      <w:pPr>
        <w:rPr>
          <w:rFonts w:cstheme="minorHAnsi"/>
          <w:sz w:val="22"/>
          <w:szCs w:val="22"/>
        </w:rPr>
      </w:pPr>
    </w:p>
    <w:p w14:paraId="5A0CA252" w14:textId="35BE099B" w:rsidR="004D2FA2" w:rsidRDefault="004D2FA2" w:rsidP="004D2FA2">
      <w:pPr>
        <w:pStyle w:val="ListParagraph"/>
        <w:numPr>
          <w:ilvl w:val="0"/>
          <w:numId w:val="50"/>
        </w:numPr>
        <w:rPr>
          <w:rFonts w:asciiTheme="minorHAnsi" w:hAnsiTheme="minorHAnsi" w:cstheme="minorHAnsi"/>
          <w:sz w:val="22"/>
          <w:szCs w:val="22"/>
        </w:rPr>
      </w:pPr>
      <w:r w:rsidRPr="0093298B">
        <w:rPr>
          <w:rFonts w:asciiTheme="minorHAnsi" w:hAnsiTheme="minorHAnsi" w:cstheme="minorHAnsi"/>
          <w:sz w:val="22"/>
          <w:szCs w:val="22"/>
        </w:rPr>
        <w:t>Membership Inference Attack:</w:t>
      </w:r>
      <w:r w:rsidR="00BB6DCE" w:rsidRPr="0093298B">
        <w:rPr>
          <w:rFonts w:asciiTheme="minorHAnsi" w:hAnsiTheme="minorHAnsi" w:cstheme="minorHAnsi"/>
          <w:sz w:val="22"/>
          <w:szCs w:val="22"/>
        </w:rPr>
        <w:t xml:space="preserve"> </w:t>
      </w:r>
      <w:r w:rsidRPr="0093298B">
        <w:rPr>
          <w:rFonts w:asciiTheme="minorHAnsi" w:hAnsiTheme="minorHAnsi" w:cstheme="minorHAnsi"/>
          <w:sz w:val="22"/>
          <w:szCs w:val="22"/>
        </w:rPr>
        <w:t xml:space="preserve">The membership inference attack function takes a target data point, encodes it using the VAE, and then uses the adversary model to </w:t>
      </w:r>
      <w:r w:rsidRPr="0093298B">
        <w:rPr>
          <w:rFonts w:asciiTheme="minorHAnsi" w:hAnsiTheme="minorHAnsi" w:cstheme="minorHAnsi"/>
          <w:sz w:val="22"/>
          <w:szCs w:val="22"/>
        </w:rPr>
        <w:lastRenderedPageBreak/>
        <w:t>predict whether the target data point is a member or non-member of the training dataset.</w:t>
      </w:r>
    </w:p>
    <w:p w14:paraId="6F541640" w14:textId="77777777" w:rsidR="00565001" w:rsidRPr="00565001" w:rsidRDefault="00565001" w:rsidP="00565001">
      <w:pPr>
        <w:rPr>
          <w:rFonts w:cstheme="minorHAnsi"/>
          <w:sz w:val="22"/>
          <w:szCs w:val="22"/>
        </w:rPr>
      </w:pPr>
    </w:p>
    <w:p w14:paraId="31BC1276" w14:textId="77777777" w:rsidR="004D2FA2" w:rsidRPr="00B67191" w:rsidRDefault="004D2FA2" w:rsidP="004D2FA2">
      <w:pPr>
        <w:rPr>
          <w:rFonts w:asciiTheme="minorHAnsi" w:hAnsiTheme="minorHAnsi" w:cstheme="minorHAnsi"/>
          <w:sz w:val="22"/>
          <w:szCs w:val="22"/>
        </w:rPr>
      </w:pPr>
      <w:r w:rsidRPr="00B67191">
        <w:rPr>
          <w:rFonts w:asciiTheme="minorHAnsi" w:hAnsiTheme="minorHAnsi" w:cstheme="minorHAnsi"/>
          <w:sz w:val="22"/>
          <w:szCs w:val="22"/>
        </w:rPr>
        <w:t>Code Components:</w:t>
      </w:r>
    </w:p>
    <w:p w14:paraId="171CF736" w14:textId="77777777" w:rsidR="004D2FA2" w:rsidRPr="00B67191" w:rsidRDefault="004D2FA2" w:rsidP="004D2FA2">
      <w:pPr>
        <w:rPr>
          <w:rFonts w:asciiTheme="minorHAnsi" w:hAnsiTheme="minorHAnsi" w:cstheme="minorHAnsi"/>
          <w:sz w:val="22"/>
          <w:szCs w:val="22"/>
        </w:rPr>
      </w:pPr>
    </w:p>
    <w:p w14:paraId="4D448AE3" w14:textId="6E6D403F" w:rsidR="004D2FA2" w:rsidRPr="00B67191" w:rsidRDefault="0077169E" w:rsidP="0077169E">
      <w:pPr>
        <w:pStyle w:val="ListParagraph"/>
        <w:numPr>
          <w:ilvl w:val="0"/>
          <w:numId w:val="51"/>
        </w:numPr>
        <w:rPr>
          <w:rFonts w:asciiTheme="minorHAnsi" w:hAnsiTheme="minorHAnsi" w:cstheme="minorHAnsi"/>
          <w:sz w:val="22"/>
          <w:szCs w:val="22"/>
        </w:rPr>
      </w:pPr>
      <w:r w:rsidRPr="00B67191">
        <w:rPr>
          <w:rFonts w:asciiTheme="minorHAnsi" w:hAnsiTheme="minorHAnsi" w:cstheme="minorHAnsi"/>
          <w:sz w:val="22"/>
          <w:szCs w:val="22"/>
        </w:rPr>
        <w:t xml:space="preserve">SampleGenModel </w:t>
      </w:r>
      <w:r w:rsidR="004D2FA2" w:rsidRPr="00B67191">
        <w:rPr>
          <w:rFonts w:asciiTheme="minorHAnsi" w:hAnsiTheme="minorHAnsi" w:cstheme="minorHAnsi"/>
          <w:sz w:val="22"/>
          <w:szCs w:val="22"/>
        </w:rPr>
        <w:t>Class: Defines the architecture of the Variational Autoencoder.</w:t>
      </w:r>
    </w:p>
    <w:p w14:paraId="5991101D" w14:textId="77777777" w:rsidR="004D2FA2" w:rsidRPr="00B67191" w:rsidRDefault="004D2FA2" w:rsidP="0077169E">
      <w:pPr>
        <w:pStyle w:val="ListParagraph"/>
        <w:numPr>
          <w:ilvl w:val="0"/>
          <w:numId w:val="51"/>
        </w:numPr>
        <w:rPr>
          <w:rFonts w:asciiTheme="minorHAnsi" w:hAnsiTheme="minorHAnsi" w:cstheme="minorHAnsi"/>
          <w:sz w:val="22"/>
          <w:szCs w:val="22"/>
        </w:rPr>
      </w:pPr>
      <w:r w:rsidRPr="00B67191">
        <w:rPr>
          <w:rFonts w:asciiTheme="minorHAnsi" w:hAnsiTheme="minorHAnsi" w:cstheme="minorHAnsi"/>
          <w:sz w:val="22"/>
          <w:szCs w:val="22"/>
        </w:rPr>
        <w:t>Adversary Class: Defines the architecture of the adversary model.</w:t>
      </w:r>
    </w:p>
    <w:p w14:paraId="2D2406B9" w14:textId="77777777" w:rsidR="004D2FA2" w:rsidRPr="00B67191" w:rsidRDefault="004D2FA2" w:rsidP="0077169E">
      <w:pPr>
        <w:pStyle w:val="ListParagraph"/>
        <w:numPr>
          <w:ilvl w:val="0"/>
          <w:numId w:val="51"/>
        </w:numPr>
        <w:rPr>
          <w:rFonts w:asciiTheme="minorHAnsi" w:hAnsiTheme="minorHAnsi" w:cstheme="minorHAnsi"/>
          <w:sz w:val="22"/>
          <w:szCs w:val="22"/>
        </w:rPr>
      </w:pPr>
      <w:r w:rsidRPr="00B67191">
        <w:rPr>
          <w:rFonts w:asciiTheme="minorHAnsi" w:hAnsiTheme="minorHAnsi" w:cstheme="minorHAnsi"/>
          <w:sz w:val="22"/>
          <w:szCs w:val="22"/>
        </w:rPr>
        <w:t>Data Generation: Generates synthetic binary data for training and testing.</w:t>
      </w:r>
    </w:p>
    <w:p w14:paraId="5A22A70B" w14:textId="47B2582F" w:rsidR="004D2FA2" w:rsidRPr="00B67191" w:rsidRDefault="004D2FA2" w:rsidP="0077169E">
      <w:pPr>
        <w:pStyle w:val="ListParagraph"/>
        <w:numPr>
          <w:ilvl w:val="0"/>
          <w:numId w:val="51"/>
        </w:numPr>
        <w:rPr>
          <w:rFonts w:asciiTheme="minorHAnsi" w:hAnsiTheme="minorHAnsi" w:cstheme="minorHAnsi"/>
          <w:sz w:val="22"/>
          <w:szCs w:val="22"/>
        </w:rPr>
      </w:pPr>
      <w:r w:rsidRPr="00B67191">
        <w:rPr>
          <w:rFonts w:asciiTheme="minorHAnsi" w:hAnsiTheme="minorHAnsi" w:cstheme="minorHAnsi"/>
          <w:sz w:val="22"/>
          <w:szCs w:val="22"/>
        </w:rPr>
        <w:t xml:space="preserve">Training: Training loops for the VAE </w:t>
      </w:r>
      <w:r w:rsidR="0077169E" w:rsidRPr="00B67191">
        <w:rPr>
          <w:rFonts w:asciiTheme="minorHAnsi" w:hAnsiTheme="minorHAnsi" w:cstheme="minorHAnsi"/>
          <w:sz w:val="22"/>
          <w:szCs w:val="22"/>
        </w:rPr>
        <w:t xml:space="preserve">based SampleGenModel </w:t>
      </w:r>
      <w:r w:rsidRPr="00B67191">
        <w:rPr>
          <w:rFonts w:asciiTheme="minorHAnsi" w:hAnsiTheme="minorHAnsi" w:cstheme="minorHAnsi"/>
          <w:sz w:val="22"/>
          <w:szCs w:val="22"/>
        </w:rPr>
        <w:t>and the adversary.</w:t>
      </w:r>
    </w:p>
    <w:p w14:paraId="7E6F47E7" w14:textId="77777777" w:rsidR="004D2FA2" w:rsidRPr="00B67191" w:rsidRDefault="004D2FA2" w:rsidP="0077169E">
      <w:pPr>
        <w:pStyle w:val="ListParagraph"/>
        <w:numPr>
          <w:ilvl w:val="0"/>
          <w:numId w:val="51"/>
        </w:numPr>
        <w:rPr>
          <w:rFonts w:asciiTheme="minorHAnsi" w:hAnsiTheme="minorHAnsi" w:cstheme="minorHAnsi"/>
          <w:sz w:val="22"/>
          <w:szCs w:val="22"/>
        </w:rPr>
      </w:pPr>
      <w:r w:rsidRPr="00B67191">
        <w:rPr>
          <w:rFonts w:asciiTheme="minorHAnsi" w:hAnsiTheme="minorHAnsi" w:cstheme="minorHAnsi"/>
          <w:sz w:val="22"/>
          <w:szCs w:val="22"/>
        </w:rPr>
        <w:t>Membership Inference Attack: The function for conducting the membership inference attack.</w:t>
      </w:r>
    </w:p>
    <w:p w14:paraId="0E26733D" w14:textId="77777777" w:rsidR="004D2FA2" w:rsidRPr="00B67191" w:rsidRDefault="004D2FA2" w:rsidP="0077169E">
      <w:pPr>
        <w:pStyle w:val="ListParagraph"/>
        <w:numPr>
          <w:ilvl w:val="0"/>
          <w:numId w:val="51"/>
        </w:numPr>
        <w:rPr>
          <w:rFonts w:asciiTheme="minorHAnsi" w:hAnsiTheme="minorHAnsi" w:cstheme="minorHAnsi"/>
          <w:sz w:val="22"/>
          <w:szCs w:val="22"/>
        </w:rPr>
      </w:pPr>
      <w:r w:rsidRPr="00B67191">
        <w:rPr>
          <w:rFonts w:asciiTheme="minorHAnsi" w:hAnsiTheme="minorHAnsi" w:cstheme="minorHAnsi"/>
          <w:sz w:val="22"/>
          <w:szCs w:val="22"/>
        </w:rPr>
        <w:t>Main Execution: Initializes the VAE, the adversary, and performs the attack on a target data point.</w:t>
      </w:r>
    </w:p>
    <w:p w14:paraId="00030DD2" w14:textId="77777777" w:rsidR="004D2FA2" w:rsidRDefault="004D2FA2" w:rsidP="004D2FA2"/>
    <w:p w14:paraId="12575BE4" w14:textId="77777777" w:rsidR="00EC5AC7" w:rsidRDefault="00EC5AC7" w:rsidP="00411D87"/>
    <w:p w14:paraId="24CB5265" w14:textId="77777777" w:rsidR="00EC5AC7" w:rsidRPr="00EC5AC7" w:rsidRDefault="00EC5AC7" w:rsidP="00EC5AC7">
      <w:pPr>
        <w:rPr>
          <w:rStyle w:val="P-Code"/>
        </w:rPr>
      </w:pPr>
      <w:r w:rsidRPr="00EC5AC7">
        <w:rPr>
          <w:rStyle w:val="P-Code"/>
        </w:rPr>
        <w:t>import torch</w:t>
      </w:r>
    </w:p>
    <w:p w14:paraId="2724B4D9" w14:textId="77777777" w:rsidR="00EC5AC7" w:rsidRPr="00EC5AC7" w:rsidRDefault="00EC5AC7" w:rsidP="00EC5AC7">
      <w:pPr>
        <w:rPr>
          <w:rStyle w:val="P-Code"/>
        </w:rPr>
      </w:pPr>
      <w:r w:rsidRPr="00EC5AC7">
        <w:rPr>
          <w:rStyle w:val="P-Code"/>
        </w:rPr>
        <w:t xml:space="preserve">import </w:t>
      </w:r>
      <w:proofErr w:type="spellStart"/>
      <w:r w:rsidRPr="00EC5AC7">
        <w:rPr>
          <w:rStyle w:val="P-Code"/>
        </w:rPr>
        <w:t>torch.nn</w:t>
      </w:r>
      <w:proofErr w:type="spellEnd"/>
      <w:r w:rsidRPr="00EC5AC7">
        <w:rPr>
          <w:rStyle w:val="P-Code"/>
        </w:rPr>
        <w:t xml:space="preserve"> as </w:t>
      </w:r>
      <w:proofErr w:type="spellStart"/>
      <w:r w:rsidRPr="00EC5AC7">
        <w:rPr>
          <w:rStyle w:val="P-Code"/>
        </w:rPr>
        <w:t>nn</w:t>
      </w:r>
      <w:proofErr w:type="spellEnd"/>
    </w:p>
    <w:p w14:paraId="463ABF99" w14:textId="77777777" w:rsidR="00EC5AC7" w:rsidRPr="00EC5AC7" w:rsidRDefault="00EC5AC7" w:rsidP="00EC5AC7">
      <w:pPr>
        <w:rPr>
          <w:rStyle w:val="P-Code"/>
        </w:rPr>
      </w:pPr>
      <w:r w:rsidRPr="00EC5AC7">
        <w:rPr>
          <w:rStyle w:val="P-Code"/>
        </w:rPr>
        <w:t xml:space="preserve">import </w:t>
      </w:r>
      <w:proofErr w:type="spellStart"/>
      <w:r w:rsidRPr="00EC5AC7">
        <w:rPr>
          <w:rStyle w:val="P-Code"/>
        </w:rPr>
        <w:t>torch.optim</w:t>
      </w:r>
      <w:proofErr w:type="spellEnd"/>
      <w:r w:rsidRPr="00EC5AC7">
        <w:rPr>
          <w:rStyle w:val="P-Code"/>
        </w:rPr>
        <w:t xml:space="preserve"> as </w:t>
      </w:r>
      <w:proofErr w:type="spellStart"/>
      <w:r w:rsidRPr="00EC5AC7">
        <w:rPr>
          <w:rStyle w:val="P-Code"/>
        </w:rPr>
        <w:t>optim</w:t>
      </w:r>
      <w:proofErr w:type="spellEnd"/>
    </w:p>
    <w:p w14:paraId="56D53775" w14:textId="77777777" w:rsidR="00EC5AC7" w:rsidRPr="00EC5AC7" w:rsidRDefault="00EC5AC7" w:rsidP="00EC5AC7">
      <w:pPr>
        <w:rPr>
          <w:rStyle w:val="P-Code"/>
        </w:rPr>
      </w:pPr>
      <w:r w:rsidRPr="00EC5AC7">
        <w:rPr>
          <w:rStyle w:val="P-Code"/>
        </w:rPr>
        <w:t xml:space="preserve">import </w:t>
      </w:r>
      <w:proofErr w:type="spellStart"/>
      <w:r w:rsidRPr="00EC5AC7">
        <w:rPr>
          <w:rStyle w:val="P-Code"/>
        </w:rPr>
        <w:t>numpy</w:t>
      </w:r>
      <w:proofErr w:type="spellEnd"/>
      <w:r w:rsidRPr="00EC5AC7">
        <w:rPr>
          <w:rStyle w:val="P-Code"/>
        </w:rPr>
        <w:t xml:space="preserve"> as np</w:t>
      </w:r>
    </w:p>
    <w:p w14:paraId="4CBD6C67" w14:textId="77777777" w:rsidR="00EC5AC7" w:rsidRPr="00EC5AC7" w:rsidRDefault="00EC5AC7" w:rsidP="00EC5AC7">
      <w:pPr>
        <w:rPr>
          <w:rStyle w:val="P-Code"/>
        </w:rPr>
      </w:pPr>
    </w:p>
    <w:p w14:paraId="19F490A6" w14:textId="77777777" w:rsidR="00EC5AC7" w:rsidRPr="00EC5AC7" w:rsidRDefault="00EC5AC7" w:rsidP="00EC5AC7">
      <w:pPr>
        <w:rPr>
          <w:rStyle w:val="P-Code"/>
        </w:rPr>
      </w:pPr>
      <w:r w:rsidRPr="00EC5AC7">
        <w:rPr>
          <w:rStyle w:val="P-Code"/>
        </w:rPr>
        <w:t># Define a simple  generative model</w:t>
      </w:r>
    </w:p>
    <w:p w14:paraId="565DF2FD" w14:textId="77777777" w:rsidR="00EC5AC7" w:rsidRPr="00EC5AC7" w:rsidRDefault="00EC5AC7" w:rsidP="00EC5AC7">
      <w:pPr>
        <w:rPr>
          <w:rStyle w:val="P-Code"/>
        </w:rPr>
      </w:pPr>
      <w:r w:rsidRPr="00EC5AC7">
        <w:rPr>
          <w:rStyle w:val="P-Code"/>
        </w:rPr>
        <w:t>class SampleGenModel(</w:t>
      </w:r>
      <w:proofErr w:type="spellStart"/>
      <w:r w:rsidRPr="00EC5AC7">
        <w:rPr>
          <w:rStyle w:val="P-Code"/>
        </w:rPr>
        <w:t>nn.Module</w:t>
      </w:r>
      <w:proofErr w:type="spellEnd"/>
      <w:r w:rsidRPr="00EC5AC7">
        <w:rPr>
          <w:rStyle w:val="P-Code"/>
        </w:rPr>
        <w:t>):</w:t>
      </w:r>
    </w:p>
    <w:p w14:paraId="6D3FC713" w14:textId="77777777" w:rsidR="00EC5AC7" w:rsidRPr="00EC5AC7" w:rsidRDefault="00EC5AC7" w:rsidP="00EC5AC7">
      <w:pPr>
        <w:rPr>
          <w:rStyle w:val="P-Code"/>
        </w:rPr>
      </w:pPr>
      <w:r w:rsidRPr="00EC5AC7">
        <w:rPr>
          <w:rStyle w:val="P-Code"/>
        </w:rPr>
        <w:t xml:space="preserve">    def __</w:t>
      </w:r>
      <w:proofErr w:type="spellStart"/>
      <w:r w:rsidRPr="00EC5AC7">
        <w:rPr>
          <w:rStyle w:val="P-Code"/>
        </w:rPr>
        <w:t>init</w:t>
      </w:r>
      <w:proofErr w:type="spellEnd"/>
      <w:r w:rsidRPr="00EC5AC7">
        <w:rPr>
          <w:rStyle w:val="P-Code"/>
        </w:rPr>
        <w:t xml:space="preserve">__(self, </w:t>
      </w:r>
      <w:proofErr w:type="spellStart"/>
      <w:r w:rsidRPr="00EC5AC7">
        <w:rPr>
          <w:rStyle w:val="P-Code"/>
        </w:rPr>
        <w:t>input_dim</w:t>
      </w:r>
      <w:proofErr w:type="spellEnd"/>
      <w:r w:rsidRPr="00EC5AC7">
        <w:rPr>
          <w:rStyle w:val="P-Code"/>
        </w:rPr>
        <w:t xml:space="preserve">, </w:t>
      </w:r>
      <w:proofErr w:type="spellStart"/>
      <w:r w:rsidRPr="00EC5AC7">
        <w:rPr>
          <w:rStyle w:val="P-Code"/>
        </w:rPr>
        <w:t>hidden_dim</w:t>
      </w:r>
      <w:proofErr w:type="spellEnd"/>
      <w:r w:rsidRPr="00EC5AC7">
        <w:rPr>
          <w:rStyle w:val="P-Code"/>
        </w:rPr>
        <w:t xml:space="preserve">, </w:t>
      </w:r>
      <w:proofErr w:type="spellStart"/>
      <w:r w:rsidRPr="00EC5AC7">
        <w:rPr>
          <w:rStyle w:val="P-Code"/>
        </w:rPr>
        <w:t>latent_dim</w:t>
      </w:r>
      <w:proofErr w:type="spellEnd"/>
      <w:r w:rsidRPr="00EC5AC7">
        <w:rPr>
          <w:rStyle w:val="P-Code"/>
        </w:rPr>
        <w:t>):</w:t>
      </w:r>
    </w:p>
    <w:p w14:paraId="42C504B6" w14:textId="77777777" w:rsidR="00EC5AC7" w:rsidRPr="00EC5AC7" w:rsidRDefault="00EC5AC7" w:rsidP="00EC5AC7">
      <w:pPr>
        <w:rPr>
          <w:rStyle w:val="P-Code"/>
        </w:rPr>
      </w:pPr>
      <w:r w:rsidRPr="00EC5AC7">
        <w:rPr>
          <w:rStyle w:val="P-Code"/>
        </w:rPr>
        <w:t xml:space="preserve">        super(SampleGenModel, self).__</w:t>
      </w:r>
      <w:proofErr w:type="spellStart"/>
      <w:r w:rsidRPr="00EC5AC7">
        <w:rPr>
          <w:rStyle w:val="P-Code"/>
        </w:rPr>
        <w:t>init</w:t>
      </w:r>
      <w:proofErr w:type="spellEnd"/>
      <w:r w:rsidRPr="00EC5AC7">
        <w:rPr>
          <w:rStyle w:val="P-Code"/>
        </w:rPr>
        <w:t>__()</w:t>
      </w:r>
    </w:p>
    <w:p w14:paraId="1B5287AC" w14:textId="77777777" w:rsidR="00EC5AC7" w:rsidRPr="00EC5AC7" w:rsidRDefault="00EC5AC7" w:rsidP="00EC5AC7">
      <w:pPr>
        <w:rPr>
          <w:rStyle w:val="P-Code"/>
        </w:rPr>
      </w:pPr>
      <w:r w:rsidRPr="00EC5AC7">
        <w:rPr>
          <w:rStyle w:val="P-Code"/>
        </w:rPr>
        <w:t xml:space="preserve">        </w:t>
      </w:r>
      <w:proofErr w:type="spellStart"/>
      <w:r w:rsidRPr="00EC5AC7">
        <w:rPr>
          <w:rStyle w:val="P-Code"/>
        </w:rPr>
        <w:t>self.encoder</w:t>
      </w:r>
      <w:proofErr w:type="spellEnd"/>
      <w:r w:rsidRPr="00EC5AC7">
        <w:rPr>
          <w:rStyle w:val="P-Code"/>
        </w:rPr>
        <w:t xml:space="preserve"> = </w:t>
      </w:r>
      <w:proofErr w:type="spellStart"/>
      <w:r w:rsidRPr="00EC5AC7">
        <w:rPr>
          <w:rStyle w:val="P-Code"/>
        </w:rPr>
        <w:t>nn.Sequential</w:t>
      </w:r>
      <w:proofErr w:type="spellEnd"/>
      <w:r w:rsidRPr="00EC5AC7">
        <w:rPr>
          <w:rStyle w:val="P-Code"/>
        </w:rPr>
        <w:t>(</w:t>
      </w:r>
    </w:p>
    <w:p w14:paraId="482B84E3" w14:textId="77777777" w:rsidR="00EC5AC7" w:rsidRPr="00EC5AC7" w:rsidRDefault="00EC5AC7" w:rsidP="00EC5AC7">
      <w:pPr>
        <w:rPr>
          <w:rStyle w:val="P-Code"/>
        </w:rPr>
      </w:pPr>
      <w:r w:rsidRPr="00EC5AC7">
        <w:rPr>
          <w:rStyle w:val="P-Code"/>
        </w:rPr>
        <w:t xml:space="preserve">            </w:t>
      </w:r>
      <w:proofErr w:type="spellStart"/>
      <w:r w:rsidRPr="00EC5AC7">
        <w:rPr>
          <w:rStyle w:val="P-Code"/>
        </w:rPr>
        <w:t>nn.Linear</w:t>
      </w:r>
      <w:proofErr w:type="spellEnd"/>
      <w:r w:rsidRPr="00EC5AC7">
        <w:rPr>
          <w:rStyle w:val="P-Code"/>
        </w:rPr>
        <w:t>(</w:t>
      </w:r>
      <w:proofErr w:type="spellStart"/>
      <w:r w:rsidRPr="00EC5AC7">
        <w:rPr>
          <w:rStyle w:val="P-Code"/>
        </w:rPr>
        <w:t>input_dim</w:t>
      </w:r>
      <w:proofErr w:type="spellEnd"/>
      <w:r w:rsidRPr="00EC5AC7">
        <w:rPr>
          <w:rStyle w:val="P-Code"/>
        </w:rPr>
        <w:t xml:space="preserve">, </w:t>
      </w:r>
      <w:proofErr w:type="spellStart"/>
      <w:r w:rsidRPr="00EC5AC7">
        <w:rPr>
          <w:rStyle w:val="P-Code"/>
        </w:rPr>
        <w:t>hidden_dim</w:t>
      </w:r>
      <w:proofErr w:type="spellEnd"/>
      <w:r w:rsidRPr="00EC5AC7">
        <w:rPr>
          <w:rStyle w:val="P-Code"/>
        </w:rPr>
        <w:t>),</w:t>
      </w:r>
    </w:p>
    <w:p w14:paraId="4895C32B" w14:textId="77777777" w:rsidR="00EC5AC7" w:rsidRPr="00EC5AC7" w:rsidRDefault="00EC5AC7" w:rsidP="00EC5AC7">
      <w:pPr>
        <w:rPr>
          <w:rStyle w:val="P-Code"/>
        </w:rPr>
      </w:pPr>
      <w:r w:rsidRPr="00EC5AC7">
        <w:rPr>
          <w:rStyle w:val="P-Code"/>
        </w:rPr>
        <w:t xml:space="preserve">            </w:t>
      </w:r>
      <w:proofErr w:type="spellStart"/>
      <w:r w:rsidRPr="00EC5AC7">
        <w:rPr>
          <w:rStyle w:val="P-Code"/>
        </w:rPr>
        <w:t>nn.ReLU</w:t>
      </w:r>
      <w:proofErr w:type="spellEnd"/>
      <w:r w:rsidRPr="00EC5AC7">
        <w:rPr>
          <w:rStyle w:val="P-Code"/>
        </w:rPr>
        <w:t>(),</w:t>
      </w:r>
    </w:p>
    <w:p w14:paraId="346D2622" w14:textId="77777777" w:rsidR="00EC5AC7" w:rsidRPr="00EC5AC7" w:rsidRDefault="00EC5AC7" w:rsidP="00EC5AC7">
      <w:pPr>
        <w:rPr>
          <w:rStyle w:val="P-Code"/>
        </w:rPr>
      </w:pPr>
      <w:r w:rsidRPr="00EC5AC7">
        <w:rPr>
          <w:rStyle w:val="P-Code"/>
        </w:rPr>
        <w:t xml:space="preserve">            </w:t>
      </w:r>
      <w:proofErr w:type="spellStart"/>
      <w:r w:rsidRPr="00EC5AC7">
        <w:rPr>
          <w:rStyle w:val="P-Code"/>
        </w:rPr>
        <w:t>nn.Linear</w:t>
      </w:r>
      <w:proofErr w:type="spellEnd"/>
      <w:r w:rsidRPr="00EC5AC7">
        <w:rPr>
          <w:rStyle w:val="P-Code"/>
        </w:rPr>
        <w:t>(</w:t>
      </w:r>
      <w:proofErr w:type="spellStart"/>
      <w:r w:rsidRPr="00EC5AC7">
        <w:rPr>
          <w:rStyle w:val="P-Code"/>
        </w:rPr>
        <w:t>hidden_dim</w:t>
      </w:r>
      <w:proofErr w:type="spellEnd"/>
      <w:r w:rsidRPr="00EC5AC7">
        <w:rPr>
          <w:rStyle w:val="P-Code"/>
        </w:rPr>
        <w:t xml:space="preserve">, </w:t>
      </w:r>
      <w:proofErr w:type="spellStart"/>
      <w:r w:rsidRPr="00EC5AC7">
        <w:rPr>
          <w:rStyle w:val="P-Code"/>
        </w:rPr>
        <w:t>latent_dim</w:t>
      </w:r>
      <w:proofErr w:type="spellEnd"/>
      <w:r w:rsidRPr="00EC5AC7">
        <w:rPr>
          <w:rStyle w:val="P-Code"/>
        </w:rPr>
        <w:t xml:space="preserve"> * 2)  # Two times </w:t>
      </w:r>
      <w:proofErr w:type="spellStart"/>
      <w:r w:rsidRPr="00EC5AC7">
        <w:rPr>
          <w:rStyle w:val="P-Code"/>
        </w:rPr>
        <w:t>latent_dim</w:t>
      </w:r>
      <w:proofErr w:type="spellEnd"/>
      <w:r w:rsidRPr="00EC5AC7">
        <w:rPr>
          <w:rStyle w:val="P-Code"/>
        </w:rPr>
        <w:t xml:space="preserve"> for mean and log-variance</w:t>
      </w:r>
    </w:p>
    <w:p w14:paraId="5A5CB433" w14:textId="77777777" w:rsidR="00EC5AC7" w:rsidRPr="00EC5AC7" w:rsidRDefault="00EC5AC7" w:rsidP="00EC5AC7">
      <w:pPr>
        <w:rPr>
          <w:rStyle w:val="P-Code"/>
        </w:rPr>
      </w:pPr>
      <w:r w:rsidRPr="00EC5AC7">
        <w:rPr>
          <w:rStyle w:val="P-Code"/>
        </w:rPr>
        <w:t xml:space="preserve">        )</w:t>
      </w:r>
    </w:p>
    <w:p w14:paraId="3179FE2A" w14:textId="77777777" w:rsidR="00EC5AC7" w:rsidRPr="00EC5AC7" w:rsidRDefault="00EC5AC7" w:rsidP="00EC5AC7">
      <w:pPr>
        <w:rPr>
          <w:rStyle w:val="P-Code"/>
        </w:rPr>
      </w:pPr>
      <w:r w:rsidRPr="00EC5AC7">
        <w:rPr>
          <w:rStyle w:val="P-Code"/>
        </w:rPr>
        <w:t xml:space="preserve">        </w:t>
      </w:r>
      <w:proofErr w:type="spellStart"/>
      <w:r w:rsidRPr="00EC5AC7">
        <w:rPr>
          <w:rStyle w:val="P-Code"/>
        </w:rPr>
        <w:t>self.decoder</w:t>
      </w:r>
      <w:proofErr w:type="spellEnd"/>
      <w:r w:rsidRPr="00EC5AC7">
        <w:rPr>
          <w:rStyle w:val="P-Code"/>
        </w:rPr>
        <w:t xml:space="preserve"> = </w:t>
      </w:r>
      <w:proofErr w:type="spellStart"/>
      <w:r w:rsidRPr="00EC5AC7">
        <w:rPr>
          <w:rStyle w:val="P-Code"/>
        </w:rPr>
        <w:t>nn.Sequential</w:t>
      </w:r>
      <w:proofErr w:type="spellEnd"/>
      <w:r w:rsidRPr="00EC5AC7">
        <w:rPr>
          <w:rStyle w:val="P-Code"/>
        </w:rPr>
        <w:t>(</w:t>
      </w:r>
    </w:p>
    <w:p w14:paraId="301871D7" w14:textId="77777777" w:rsidR="00EC5AC7" w:rsidRPr="00EC5AC7" w:rsidRDefault="00EC5AC7" w:rsidP="00EC5AC7">
      <w:pPr>
        <w:rPr>
          <w:rStyle w:val="P-Code"/>
        </w:rPr>
      </w:pPr>
      <w:r w:rsidRPr="00EC5AC7">
        <w:rPr>
          <w:rStyle w:val="P-Code"/>
        </w:rPr>
        <w:t xml:space="preserve">            </w:t>
      </w:r>
      <w:proofErr w:type="spellStart"/>
      <w:r w:rsidRPr="00EC5AC7">
        <w:rPr>
          <w:rStyle w:val="P-Code"/>
        </w:rPr>
        <w:t>nn.Linear</w:t>
      </w:r>
      <w:proofErr w:type="spellEnd"/>
      <w:r w:rsidRPr="00EC5AC7">
        <w:rPr>
          <w:rStyle w:val="P-Code"/>
        </w:rPr>
        <w:t>(</w:t>
      </w:r>
      <w:proofErr w:type="spellStart"/>
      <w:r w:rsidRPr="00EC5AC7">
        <w:rPr>
          <w:rStyle w:val="P-Code"/>
        </w:rPr>
        <w:t>latent_dim</w:t>
      </w:r>
      <w:proofErr w:type="spellEnd"/>
      <w:r w:rsidRPr="00EC5AC7">
        <w:rPr>
          <w:rStyle w:val="P-Code"/>
        </w:rPr>
        <w:t>, hidden_dim),</w:t>
      </w:r>
    </w:p>
    <w:p w14:paraId="34D4241E" w14:textId="77777777" w:rsidR="00EC5AC7" w:rsidRPr="00EC5AC7" w:rsidRDefault="00EC5AC7" w:rsidP="00EC5AC7">
      <w:pPr>
        <w:rPr>
          <w:rStyle w:val="P-Code"/>
        </w:rPr>
      </w:pPr>
      <w:r w:rsidRPr="00EC5AC7">
        <w:rPr>
          <w:rStyle w:val="P-Code"/>
        </w:rPr>
        <w:t xml:space="preserve">            </w:t>
      </w:r>
      <w:proofErr w:type="spellStart"/>
      <w:r w:rsidRPr="00EC5AC7">
        <w:rPr>
          <w:rStyle w:val="P-Code"/>
        </w:rPr>
        <w:t>nn.ReLU</w:t>
      </w:r>
      <w:proofErr w:type="spellEnd"/>
      <w:r w:rsidRPr="00EC5AC7">
        <w:rPr>
          <w:rStyle w:val="P-Code"/>
        </w:rPr>
        <w:t>(),</w:t>
      </w:r>
    </w:p>
    <w:p w14:paraId="497A52AA" w14:textId="77777777" w:rsidR="00EC5AC7" w:rsidRPr="00EC5AC7" w:rsidRDefault="00EC5AC7" w:rsidP="00EC5AC7">
      <w:pPr>
        <w:rPr>
          <w:rStyle w:val="P-Code"/>
        </w:rPr>
      </w:pPr>
      <w:r w:rsidRPr="00EC5AC7">
        <w:rPr>
          <w:rStyle w:val="P-Code"/>
        </w:rPr>
        <w:t xml:space="preserve">            </w:t>
      </w:r>
      <w:proofErr w:type="spellStart"/>
      <w:r w:rsidRPr="00EC5AC7">
        <w:rPr>
          <w:rStyle w:val="P-Code"/>
        </w:rPr>
        <w:t>nn.Linear</w:t>
      </w:r>
      <w:proofErr w:type="spellEnd"/>
      <w:r w:rsidRPr="00EC5AC7">
        <w:rPr>
          <w:rStyle w:val="P-Code"/>
        </w:rPr>
        <w:t>(</w:t>
      </w:r>
      <w:proofErr w:type="spellStart"/>
      <w:r w:rsidRPr="00EC5AC7">
        <w:rPr>
          <w:rStyle w:val="P-Code"/>
        </w:rPr>
        <w:t>hidden_dim</w:t>
      </w:r>
      <w:proofErr w:type="spellEnd"/>
      <w:r w:rsidRPr="00EC5AC7">
        <w:rPr>
          <w:rStyle w:val="P-Code"/>
        </w:rPr>
        <w:t xml:space="preserve">, </w:t>
      </w:r>
      <w:proofErr w:type="spellStart"/>
      <w:r w:rsidRPr="00EC5AC7">
        <w:rPr>
          <w:rStyle w:val="P-Code"/>
        </w:rPr>
        <w:t>input_dim</w:t>
      </w:r>
      <w:proofErr w:type="spellEnd"/>
      <w:r w:rsidRPr="00EC5AC7">
        <w:rPr>
          <w:rStyle w:val="P-Code"/>
        </w:rPr>
        <w:t>),</w:t>
      </w:r>
    </w:p>
    <w:p w14:paraId="74C20D56" w14:textId="77777777" w:rsidR="00EC5AC7" w:rsidRPr="00EC5AC7" w:rsidRDefault="00EC5AC7" w:rsidP="00EC5AC7">
      <w:pPr>
        <w:rPr>
          <w:rStyle w:val="P-Code"/>
        </w:rPr>
      </w:pPr>
      <w:r w:rsidRPr="00EC5AC7">
        <w:rPr>
          <w:rStyle w:val="P-Code"/>
        </w:rPr>
        <w:t xml:space="preserve">            </w:t>
      </w:r>
      <w:proofErr w:type="spellStart"/>
      <w:r w:rsidRPr="00EC5AC7">
        <w:rPr>
          <w:rStyle w:val="P-Code"/>
        </w:rPr>
        <w:t>nn.Sigmoid</w:t>
      </w:r>
      <w:proofErr w:type="spellEnd"/>
      <w:r w:rsidRPr="00EC5AC7">
        <w:rPr>
          <w:rStyle w:val="P-Code"/>
        </w:rPr>
        <w:t>()</w:t>
      </w:r>
    </w:p>
    <w:p w14:paraId="53868451" w14:textId="77777777" w:rsidR="00EC5AC7" w:rsidRPr="00EC5AC7" w:rsidRDefault="00EC5AC7" w:rsidP="00EC5AC7">
      <w:pPr>
        <w:rPr>
          <w:rStyle w:val="P-Code"/>
        </w:rPr>
      </w:pPr>
      <w:r w:rsidRPr="00EC5AC7">
        <w:rPr>
          <w:rStyle w:val="P-Code"/>
        </w:rPr>
        <w:t xml:space="preserve">        )</w:t>
      </w:r>
    </w:p>
    <w:p w14:paraId="6A8EFCCD" w14:textId="77777777" w:rsidR="00EC5AC7" w:rsidRPr="00EC5AC7" w:rsidRDefault="00EC5AC7" w:rsidP="00EC5AC7">
      <w:pPr>
        <w:rPr>
          <w:rStyle w:val="P-Code"/>
        </w:rPr>
      </w:pPr>
      <w:r w:rsidRPr="00EC5AC7">
        <w:rPr>
          <w:rStyle w:val="P-Code"/>
        </w:rPr>
        <w:t xml:space="preserve">    </w:t>
      </w:r>
    </w:p>
    <w:p w14:paraId="0A853B76" w14:textId="77777777" w:rsidR="00EC5AC7" w:rsidRPr="00EC5AC7" w:rsidRDefault="00EC5AC7" w:rsidP="00EC5AC7">
      <w:pPr>
        <w:rPr>
          <w:rStyle w:val="P-Code"/>
        </w:rPr>
      </w:pPr>
      <w:r w:rsidRPr="00EC5AC7">
        <w:rPr>
          <w:rStyle w:val="P-Code"/>
        </w:rPr>
        <w:t xml:space="preserve">    def </w:t>
      </w:r>
      <w:proofErr w:type="spellStart"/>
      <w:r w:rsidRPr="00EC5AC7">
        <w:rPr>
          <w:rStyle w:val="P-Code"/>
        </w:rPr>
        <w:t>reparameterize</w:t>
      </w:r>
      <w:proofErr w:type="spellEnd"/>
      <w:r w:rsidRPr="00EC5AC7">
        <w:rPr>
          <w:rStyle w:val="P-Code"/>
        </w:rPr>
        <w:t xml:space="preserve">(self, mu, </w:t>
      </w:r>
      <w:proofErr w:type="spellStart"/>
      <w:r w:rsidRPr="00EC5AC7">
        <w:rPr>
          <w:rStyle w:val="P-Code"/>
        </w:rPr>
        <w:t>log_var</w:t>
      </w:r>
      <w:proofErr w:type="spellEnd"/>
      <w:r w:rsidRPr="00EC5AC7">
        <w:rPr>
          <w:rStyle w:val="P-Code"/>
        </w:rPr>
        <w:t>):</w:t>
      </w:r>
    </w:p>
    <w:p w14:paraId="3446E26D" w14:textId="77777777" w:rsidR="00EC5AC7" w:rsidRPr="00EC5AC7" w:rsidRDefault="00EC5AC7" w:rsidP="00EC5AC7">
      <w:pPr>
        <w:rPr>
          <w:rStyle w:val="P-Code"/>
        </w:rPr>
      </w:pPr>
      <w:r w:rsidRPr="00EC5AC7">
        <w:rPr>
          <w:rStyle w:val="P-Code"/>
        </w:rPr>
        <w:t xml:space="preserve">        std = </w:t>
      </w:r>
      <w:proofErr w:type="spellStart"/>
      <w:r w:rsidRPr="00EC5AC7">
        <w:rPr>
          <w:rStyle w:val="P-Code"/>
        </w:rPr>
        <w:t>torch.exp</w:t>
      </w:r>
      <w:proofErr w:type="spellEnd"/>
      <w:r w:rsidRPr="00EC5AC7">
        <w:rPr>
          <w:rStyle w:val="P-Code"/>
        </w:rPr>
        <w:t xml:space="preserve">(0.5 * </w:t>
      </w:r>
      <w:proofErr w:type="spellStart"/>
      <w:r w:rsidRPr="00EC5AC7">
        <w:rPr>
          <w:rStyle w:val="P-Code"/>
        </w:rPr>
        <w:t>log_var</w:t>
      </w:r>
      <w:proofErr w:type="spellEnd"/>
      <w:r w:rsidRPr="00EC5AC7">
        <w:rPr>
          <w:rStyle w:val="P-Code"/>
        </w:rPr>
        <w:t>)</w:t>
      </w:r>
    </w:p>
    <w:p w14:paraId="1E695128" w14:textId="77777777" w:rsidR="00EC5AC7" w:rsidRPr="00EC5AC7" w:rsidRDefault="00EC5AC7" w:rsidP="00EC5AC7">
      <w:pPr>
        <w:rPr>
          <w:rStyle w:val="P-Code"/>
        </w:rPr>
      </w:pPr>
      <w:r w:rsidRPr="00EC5AC7">
        <w:rPr>
          <w:rStyle w:val="P-Code"/>
        </w:rPr>
        <w:t xml:space="preserve">        eps = </w:t>
      </w:r>
      <w:proofErr w:type="spellStart"/>
      <w:r w:rsidRPr="00EC5AC7">
        <w:rPr>
          <w:rStyle w:val="P-Code"/>
        </w:rPr>
        <w:t>torch.randn_like</w:t>
      </w:r>
      <w:proofErr w:type="spellEnd"/>
      <w:r w:rsidRPr="00EC5AC7">
        <w:rPr>
          <w:rStyle w:val="P-Code"/>
        </w:rPr>
        <w:t>(std)</w:t>
      </w:r>
    </w:p>
    <w:p w14:paraId="495B320A" w14:textId="77777777" w:rsidR="00EC5AC7" w:rsidRPr="00EC5AC7" w:rsidRDefault="00EC5AC7" w:rsidP="00EC5AC7">
      <w:pPr>
        <w:rPr>
          <w:rStyle w:val="P-Code"/>
        </w:rPr>
      </w:pPr>
      <w:r w:rsidRPr="00EC5AC7">
        <w:rPr>
          <w:rStyle w:val="P-Code"/>
        </w:rPr>
        <w:t xml:space="preserve">        return mu + eps * std</w:t>
      </w:r>
    </w:p>
    <w:p w14:paraId="4A9B808D" w14:textId="77777777" w:rsidR="00EC5AC7" w:rsidRPr="00EC5AC7" w:rsidRDefault="00EC5AC7" w:rsidP="00EC5AC7">
      <w:pPr>
        <w:rPr>
          <w:rStyle w:val="P-Code"/>
        </w:rPr>
      </w:pPr>
      <w:r w:rsidRPr="00EC5AC7">
        <w:rPr>
          <w:rStyle w:val="P-Code"/>
        </w:rPr>
        <w:t xml:space="preserve">    </w:t>
      </w:r>
    </w:p>
    <w:p w14:paraId="4A9F6FAC" w14:textId="77777777" w:rsidR="00EC5AC7" w:rsidRPr="00EC5AC7" w:rsidRDefault="00EC5AC7" w:rsidP="00EC5AC7">
      <w:pPr>
        <w:rPr>
          <w:rStyle w:val="P-Code"/>
        </w:rPr>
      </w:pPr>
      <w:r w:rsidRPr="00EC5AC7">
        <w:rPr>
          <w:rStyle w:val="P-Code"/>
        </w:rPr>
        <w:t xml:space="preserve">    def forward(self, x):</w:t>
      </w:r>
    </w:p>
    <w:p w14:paraId="618BFA24" w14:textId="77777777" w:rsidR="00EC5AC7" w:rsidRPr="00EC5AC7" w:rsidRDefault="00EC5AC7" w:rsidP="00EC5AC7">
      <w:pPr>
        <w:rPr>
          <w:rStyle w:val="P-Code"/>
        </w:rPr>
      </w:pPr>
      <w:r w:rsidRPr="00EC5AC7">
        <w:rPr>
          <w:rStyle w:val="P-Code"/>
        </w:rPr>
        <w:t xml:space="preserve">        x = </w:t>
      </w:r>
      <w:proofErr w:type="spellStart"/>
      <w:r w:rsidRPr="00EC5AC7">
        <w:rPr>
          <w:rStyle w:val="P-Code"/>
        </w:rPr>
        <w:t>self.encoder</w:t>
      </w:r>
      <w:proofErr w:type="spellEnd"/>
      <w:r w:rsidRPr="00EC5AC7">
        <w:rPr>
          <w:rStyle w:val="P-Code"/>
        </w:rPr>
        <w:t>(x)</w:t>
      </w:r>
    </w:p>
    <w:p w14:paraId="52081D0E" w14:textId="77777777" w:rsidR="00EC5AC7" w:rsidRPr="00EC5AC7" w:rsidRDefault="00EC5AC7" w:rsidP="00EC5AC7">
      <w:pPr>
        <w:rPr>
          <w:rStyle w:val="P-Code"/>
        </w:rPr>
      </w:pPr>
      <w:r w:rsidRPr="00EC5AC7">
        <w:rPr>
          <w:rStyle w:val="P-Code"/>
        </w:rPr>
        <w:t xml:space="preserve">        mu, </w:t>
      </w:r>
      <w:proofErr w:type="spellStart"/>
      <w:r w:rsidRPr="00EC5AC7">
        <w:rPr>
          <w:rStyle w:val="P-Code"/>
        </w:rPr>
        <w:t>log_var</w:t>
      </w:r>
      <w:proofErr w:type="spellEnd"/>
      <w:r w:rsidRPr="00EC5AC7">
        <w:rPr>
          <w:rStyle w:val="P-Code"/>
        </w:rPr>
        <w:t xml:space="preserve"> = x[:, :</w:t>
      </w:r>
      <w:proofErr w:type="spellStart"/>
      <w:r w:rsidRPr="00EC5AC7">
        <w:rPr>
          <w:rStyle w:val="P-Code"/>
        </w:rPr>
        <w:t>latent_dim</w:t>
      </w:r>
      <w:proofErr w:type="spellEnd"/>
      <w:r w:rsidRPr="00EC5AC7">
        <w:rPr>
          <w:rStyle w:val="P-Code"/>
        </w:rPr>
        <w:t xml:space="preserve">], x[:, </w:t>
      </w:r>
      <w:proofErr w:type="spellStart"/>
      <w:r w:rsidRPr="00EC5AC7">
        <w:rPr>
          <w:rStyle w:val="P-Code"/>
        </w:rPr>
        <w:t>latent_dim</w:t>
      </w:r>
      <w:proofErr w:type="spellEnd"/>
      <w:r w:rsidRPr="00EC5AC7">
        <w:rPr>
          <w:rStyle w:val="P-Code"/>
        </w:rPr>
        <w:t>:]</w:t>
      </w:r>
    </w:p>
    <w:p w14:paraId="1C4F8418" w14:textId="77777777" w:rsidR="00EC5AC7" w:rsidRPr="00EC5AC7" w:rsidRDefault="00EC5AC7" w:rsidP="00EC5AC7">
      <w:pPr>
        <w:rPr>
          <w:rStyle w:val="P-Code"/>
        </w:rPr>
      </w:pPr>
      <w:r w:rsidRPr="00EC5AC7">
        <w:rPr>
          <w:rStyle w:val="P-Code"/>
        </w:rPr>
        <w:lastRenderedPageBreak/>
        <w:t xml:space="preserve">        z = </w:t>
      </w:r>
      <w:proofErr w:type="spellStart"/>
      <w:r w:rsidRPr="00EC5AC7">
        <w:rPr>
          <w:rStyle w:val="P-Code"/>
        </w:rPr>
        <w:t>self.reparameterize</w:t>
      </w:r>
      <w:proofErr w:type="spellEnd"/>
      <w:r w:rsidRPr="00EC5AC7">
        <w:rPr>
          <w:rStyle w:val="P-Code"/>
        </w:rPr>
        <w:t xml:space="preserve">(mu, </w:t>
      </w:r>
      <w:proofErr w:type="spellStart"/>
      <w:r w:rsidRPr="00EC5AC7">
        <w:rPr>
          <w:rStyle w:val="P-Code"/>
        </w:rPr>
        <w:t>log_var</w:t>
      </w:r>
      <w:proofErr w:type="spellEnd"/>
      <w:r w:rsidRPr="00EC5AC7">
        <w:rPr>
          <w:rStyle w:val="P-Code"/>
        </w:rPr>
        <w:t>)</w:t>
      </w:r>
    </w:p>
    <w:p w14:paraId="318B56AD" w14:textId="77777777" w:rsidR="00EC5AC7" w:rsidRPr="00EC5AC7" w:rsidRDefault="00EC5AC7" w:rsidP="00EC5AC7">
      <w:pPr>
        <w:rPr>
          <w:rStyle w:val="P-Code"/>
        </w:rPr>
      </w:pPr>
      <w:r w:rsidRPr="00EC5AC7">
        <w:rPr>
          <w:rStyle w:val="P-Code"/>
        </w:rPr>
        <w:t xml:space="preserve">        reconstructed = </w:t>
      </w:r>
      <w:proofErr w:type="spellStart"/>
      <w:r w:rsidRPr="00EC5AC7">
        <w:rPr>
          <w:rStyle w:val="P-Code"/>
        </w:rPr>
        <w:t>self.decoder</w:t>
      </w:r>
      <w:proofErr w:type="spellEnd"/>
      <w:r w:rsidRPr="00EC5AC7">
        <w:rPr>
          <w:rStyle w:val="P-Code"/>
        </w:rPr>
        <w:t>(z)</w:t>
      </w:r>
    </w:p>
    <w:p w14:paraId="4988E90A" w14:textId="77777777" w:rsidR="00EC5AC7" w:rsidRPr="00EC5AC7" w:rsidRDefault="00EC5AC7" w:rsidP="00EC5AC7">
      <w:pPr>
        <w:rPr>
          <w:rStyle w:val="P-Code"/>
        </w:rPr>
      </w:pPr>
      <w:r w:rsidRPr="00EC5AC7">
        <w:rPr>
          <w:rStyle w:val="P-Code"/>
        </w:rPr>
        <w:t xml:space="preserve">        return reconstructed, mu, </w:t>
      </w:r>
      <w:proofErr w:type="spellStart"/>
      <w:r w:rsidRPr="00EC5AC7">
        <w:rPr>
          <w:rStyle w:val="P-Code"/>
        </w:rPr>
        <w:t>log_var</w:t>
      </w:r>
      <w:proofErr w:type="spellEnd"/>
    </w:p>
    <w:p w14:paraId="2460F555" w14:textId="77777777" w:rsidR="00EC5AC7" w:rsidRPr="00EC5AC7" w:rsidRDefault="00EC5AC7" w:rsidP="00EC5AC7">
      <w:pPr>
        <w:rPr>
          <w:rStyle w:val="P-Code"/>
        </w:rPr>
      </w:pPr>
    </w:p>
    <w:p w14:paraId="36B08968" w14:textId="77777777" w:rsidR="00EC5AC7" w:rsidRPr="00EC5AC7" w:rsidRDefault="00EC5AC7" w:rsidP="00EC5AC7">
      <w:pPr>
        <w:rPr>
          <w:rStyle w:val="P-Code"/>
        </w:rPr>
      </w:pPr>
      <w:r w:rsidRPr="00EC5AC7">
        <w:rPr>
          <w:rStyle w:val="P-Code"/>
        </w:rPr>
        <w:t xml:space="preserve"># Generate synthetic data for demonstration </w:t>
      </w:r>
    </w:p>
    <w:p w14:paraId="2D943838" w14:textId="77777777" w:rsidR="00EC5AC7" w:rsidRPr="00EC5AC7" w:rsidRDefault="00EC5AC7" w:rsidP="00EC5AC7">
      <w:pPr>
        <w:rPr>
          <w:rStyle w:val="P-Code"/>
        </w:rPr>
      </w:pPr>
      <w:proofErr w:type="spellStart"/>
      <w:r w:rsidRPr="00EC5AC7">
        <w:rPr>
          <w:rStyle w:val="P-Code"/>
        </w:rPr>
        <w:t>num_samples</w:t>
      </w:r>
      <w:proofErr w:type="spellEnd"/>
      <w:r w:rsidRPr="00EC5AC7">
        <w:rPr>
          <w:rStyle w:val="P-Code"/>
        </w:rPr>
        <w:t xml:space="preserve"> = 1000</w:t>
      </w:r>
    </w:p>
    <w:p w14:paraId="2A3D833A" w14:textId="77777777" w:rsidR="00EC5AC7" w:rsidRPr="00EC5AC7" w:rsidRDefault="00EC5AC7" w:rsidP="00EC5AC7">
      <w:pPr>
        <w:rPr>
          <w:rStyle w:val="P-Code"/>
        </w:rPr>
      </w:pPr>
      <w:proofErr w:type="spellStart"/>
      <w:r w:rsidRPr="00EC5AC7">
        <w:rPr>
          <w:rStyle w:val="P-Code"/>
        </w:rPr>
        <w:t>data_dim</w:t>
      </w:r>
      <w:proofErr w:type="spellEnd"/>
      <w:r w:rsidRPr="00EC5AC7">
        <w:rPr>
          <w:rStyle w:val="P-Code"/>
        </w:rPr>
        <w:t xml:space="preserve"> = 20</w:t>
      </w:r>
    </w:p>
    <w:p w14:paraId="14E01B78" w14:textId="77777777" w:rsidR="00EC5AC7" w:rsidRPr="00EC5AC7" w:rsidRDefault="00EC5AC7" w:rsidP="00EC5AC7">
      <w:pPr>
        <w:rPr>
          <w:rStyle w:val="P-Code"/>
        </w:rPr>
      </w:pPr>
      <w:r w:rsidRPr="00EC5AC7">
        <w:rPr>
          <w:rStyle w:val="P-Code"/>
        </w:rPr>
        <w:t xml:space="preserve">data = </w:t>
      </w:r>
      <w:proofErr w:type="spellStart"/>
      <w:r w:rsidRPr="00EC5AC7">
        <w:rPr>
          <w:rStyle w:val="P-Code"/>
        </w:rPr>
        <w:t>torch.tensor</w:t>
      </w:r>
      <w:proofErr w:type="spellEnd"/>
      <w:r w:rsidRPr="00EC5AC7">
        <w:rPr>
          <w:rStyle w:val="P-Code"/>
        </w:rPr>
        <w:t>(</w:t>
      </w:r>
      <w:proofErr w:type="spellStart"/>
      <w:r w:rsidRPr="00EC5AC7">
        <w:rPr>
          <w:rStyle w:val="P-Code"/>
        </w:rPr>
        <w:t>np.random.randint</w:t>
      </w:r>
      <w:proofErr w:type="spellEnd"/>
      <w:r w:rsidRPr="00EC5AC7">
        <w:rPr>
          <w:rStyle w:val="P-Code"/>
        </w:rPr>
        <w:t>(2, size=(</w:t>
      </w:r>
      <w:proofErr w:type="spellStart"/>
      <w:r w:rsidRPr="00EC5AC7">
        <w:rPr>
          <w:rStyle w:val="P-Code"/>
        </w:rPr>
        <w:t>num_samples</w:t>
      </w:r>
      <w:proofErr w:type="spellEnd"/>
      <w:r w:rsidRPr="00EC5AC7">
        <w:rPr>
          <w:rStyle w:val="P-Code"/>
        </w:rPr>
        <w:t xml:space="preserve">, </w:t>
      </w:r>
      <w:proofErr w:type="spellStart"/>
      <w:r w:rsidRPr="00EC5AC7">
        <w:rPr>
          <w:rStyle w:val="P-Code"/>
        </w:rPr>
        <w:t>data_dim</w:t>
      </w:r>
      <w:proofErr w:type="spellEnd"/>
      <w:r w:rsidRPr="00EC5AC7">
        <w:rPr>
          <w:rStyle w:val="P-Code"/>
        </w:rPr>
        <w:t xml:space="preserve">)), </w:t>
      </w:r>
      <w:proofErr w:type="spellStart"/>
      <w:r w:rsidRPr="00EC5AC7">
        <w:rPr>
          <w:rStyle w:val="P-Code"/>
        </w:rPr>
        <w:t>dtype</w:t>
      </w:r>
      <w:proofErr w:type="spellEnd"/>
      <w:r w:rsidRPr="00EC5AC7">
        <w:rPr>
          <w:rStyle w:val="P-Code"/>
        </w:rPr>
        <w:t>=torch.float32)</w:t>
      </w:r>
    </w:p>
    <w:p w14:paraId="748A846F" w14:textId="77777777" w:rsidR="00EC5AC7" w:rsidRPr="00EC5AC7" w:rsidRDefault="00EC5AC7" w:rsidP="00EC5AC7">
      <w:pPr>
        <w:rPr>
          <w:rStyle w:val="P-Code"/>
        </w:rPr>
      </w:pPr>
    </w:p>
    <w:p w14:paraId="01079F39" w14:textId="77777777" w:rsidR="00EC5AC7" w:rsidRPr="00EC5AC7" w:rsidRDefault="00EC5AC7" w:rsidP="00EC5AC7">
      <w:pPr>
        <w:rPr>
          <w:rStyle w:val="P-Code"/>
        </w:rPr>
      </w:pPr>
      <w:r w:rsidRPr="00EC5AC7">
        <w:rPr>
          <w:rStyle w:val="P-Code"/>
        </w:rPr>
        <w:t>print(data)</w:t>
      </w:r>
    </w:p>
    <w:p w14:paraId="1C73FBCA" w14:textId="77777777" w:rsidR="00EC5AC7" w:rsidRPr="00EC5AC7" w:rsidRDefault="00EC5AC7" w:rsidP="00EC5AC7">
      <w:pPr>
        <w:rPr>
          <w:rStyle w:val="P-Code"/>
        </w:rPr>
      </w:pPr>
    </w:p>
    <w:p w14:paraId="288F430F" w14:textId="77777777" w:rsidR="00EC5AC7" w:rsidRPr="00EC5AC7" w:rsidRDefault="00EC5AC7" w:rsidP="00EC5AC7">
      <w:pPr>
        <w:rPr>
          <w:rStyle w:val="P-Code"/>
        </w:rPr>
      </w:pPr>
      <w:r w:rsidRPr="00EC5AC7">
        <w:rPr>
          <w:rStyle w:val="P-Code"/>
        </w:rPr>
        <w:t xml:space="preserve"># Initialize the SampleGenModel </w:t>
      </w:r>
    </w:p>
    <w:p w14:paraId="1B0C7127" w14:textId="77777777" w:rsidR="00EC5AC7" w:rsidRPr="00EC5AC7" w:rsidRDefault="00EC5AC7" w:rsidP="00EC5AC7">
      <w:pPr>
        <w:rPr>
          <w:rStyle w:val="P-Code"/>
        </w:rPr>
      </w:pPr>
      <w:proofErr w:type="spellStart"/>
      <w:r w:rsidRPr="00EC5AC7">
        <w:rPr>
          <w:rStyle w:val="P-Code"/>
        </w:rPr>
        <w:t>input_dim</w:t>
      </w:r>
      <w:proofErr w:type="spellEnd"/>
      <w:r w:rsidRPr="00EC5AC7">
        <w:rPr>
          <w:rStyle w:val="P-Code"/>
        </w:rPr>
        <w:t xml:space="preserve"> = </w:t>
      </w:r>
      <w:proofErr w:type="spellStart"/>
      <w:r w:rsidRPr="00EC5AC7">
        <w:rPr>
          <w:rStyle w:val="P-Code"/>
        </w:rPr>
        <w:t>data_dim</w:t>
      </w:r>
      <w:proofErr w:type="spellEnd"/>
    </w:p>
    <w:p w14:paraId="475DA711" w14:textId="77777777" w:rsidR="00EC5AC7" w:rsidRPr="00EC5AC7" w:rsidRDefault="00EC5AC7" w:rsidP="00EC5AC7">
      <w:pPr>
        <w:rPr>
          <w:rStyle w:val="P-Code"/>
        </w:rPr>
      </w:pPr>
      <w:proofErr w:type="spellStart"/>
      <w:r w:rsidRPr="00EC5AC7">
        <w:rPr>
          <w:rStyle w:val="P-Code"/>
        </w:rPr>
        <w:t>hidden_dim</w:t>
      </w:r>
      <w:proofErr w:type="spellEnd"/>
      <w:r w:rsidRPr="00EC5AC7">
        <w:rPr>
          <w:rStyle w:val="P-Code"/>
        </w:rPr>
        <w:t xml:space="preserve"> = 64</w:t>
      </w:r>
    </w:p>
    <w:p w14:paraId="6EDF1AB7" w14:textId="77777777" w:rsidR="00EC5AC7" w:rsidRPr="00EC5AC7" w:rsidRDefault="00EC5AC7" w:rsidP="00EC5AC7">
      <w:pPr>
        <w:rPr>
          <w:rStyle w:val="P-Code"/>
        </w:rPr>
      </w:pPr>
      <w:proofErr w:type="spellStart"/>
      <w:r w:rsidRPr="00EC5AC7">
        <w:rPr>
          <w:rStyle w:val="P-Code"/>
        </w:rPr>
        <w:t>latent_dim</w:t>
      </w:r>
      <w:proofErr w:type="spellEnd"/>
      <w:r w:rsidRPr="00EC5AC7">
        <w:rPr>
          <w:rStyle w:val="P-Code"/>
        </w:rPr>
        <w:t xml:space="preserve"> = 16</w:t>
      </w:r>
    </w:p>
    <w:p w14:paraId="0010D76B" w14:textId="77777777" w:rsidR="00EC5AC7" w:rsidRPr="00EC5AC7" w:rsidRDefault="00EC5AC7" w:rsidP="00EC5AC7">
      <w:pPr>
        <w:rPr>
          <w:rStyle w:val="P-Code"/>
        </w:rPr>
      </w:pPr>
      <w:proofErr w:type="spellStart"/>
      <w:r w:rsidRPr="00EC5AC7">
        <w:rPr>
          <w:rStyle w:val="P-Code"/>
        </w:rPr>
        <w:t>vae</w:t>
      </w:r>
      <w:proofErr w:type="spellEnd"/>
      <w:r w:rsidRPr="00EC5AC7">
        <w:rPr>
          <w:rStyle w:val="P-Code"/>
        </w:rPr>
        <w:t xml:space="preserve"> = SampleGenModel(</w:t>
      </w:r>
      <w:proofErr w:type="spellStart"/>
      <w:r w:rsidRPr="00EC5AC7">
        <w:rPr>
          <w:rStyle w:val="P-Code"/>
        </w:rPr>
        <w:t>input_dim</w:t>
      </w:r>
      <w:proofErr w:type="spellEnd"/>
      <w:r w:rsidRPr="00EC5AC7">
        <w:rPr>
          <w:rStyle w:val="P-Code"/>
        </w:rPr>
        <w:t xml:space="preserve">, </w:t>
      </w:r>
      <w:proofErr w:type="spellStart"/>
      <w:r w:rsidRPr="00EC5AC7">
        <w:rPr>
          <w:rStyle w:val="P-Code"/>
        </w:rPr>
        <w:t>hidden_dim</w:t>
      </w:r>
      <w:proofErr w:type="spellEnd"/>
      <w:r w:rsidRPr="00EC5AC7">
        <w:rPr>
          <w:rStyle w:val="P-Code"/>
        </w:rPr>
        <w:t xml:space="preserve">, </w:t>
      </w:r>
      <w:proofErr w:type="spellStart"/>
      <w:r w:rsidRPr="00EC5AC7">
        <w:rPr>
          <w:rStyle w:val="P-Code"/>
        </w:rPr>
        <w:t>latent_dim</w:t>
      </w:r>
      <w:proofErr w:type="spellEnd"/>
      <w:r w:rsidRPr="00EC5AC7">
        <w:rPr>
          <w:rStyle w:val="P-Code"/>
        </w:rPr>
        <w:t>)</w:t>
      </w:r>
    </w:p>
    <w:p w14:paraId="2124DDF1" w14:textId="77777777" w:rsidR="00EC5AC7" w:rsidRPr="00EC5AC7" w:rsidRDefault="00EC5AC7" w:rsidP="00EC5AC7">
      <w:pPr>
        <w:rPr>
          <w:rStyle w:val="P-Code"/>
        </w:rPr>
      </w:pPr>
    </w:p>
    <w:p w14:paraId="1E6337A1" w14:textId="77777777" w:rsidR="00EC5AC7" w:rsidRDefault="00EC5AC7" w:rsidP="00EC5AC7">
      <w:pPr>
        <w:rPr>
          <w:rStyle w:val="P-Code"/>
        </w:rPr>
      </w:pPr>
      <w:r w:rsidRPr="00EC5AC7">
        <w:rPr>
          <w:rStyle w:val="P-Code"/>
        </w:rPr>
        <w:t># Define an adversary model (a simple feedforward neural network)</w:t>
      </w:r>
    </w:p>
    <w:p w14:paraId="02AE3548" w14:textId="77777777" w:rsidR="0077169E" w:rsidRPr="00EC5AC7" w:rsidRDefault="0077169E" w:rsidP="00EC5AC7">
      <w:pPr>
        <w:rPr>
          <w:rStyle w:val="P-Code"/>
        </w:rPr>
      </w:pPr>
    </w:p>
    <w:p w14:paraId="5F59CAC4" w14:textId="77777777" w:rsidR="00EC5AC7" w:rsidRDefault="00EC5AC7" w:rsidP="00EC5AC7">
      <w:pPr>
        <w:rPr>
          <w:rStyle w:val="P-Code"/>
        </w:rPr>
      </w:pPr>
      <w:r w:rsidRPr="00EC5AC7">
        <w:rPr>
          <w:rStyle w:val="P-Code"/>
        </w:rPr>
        <w:t>class Adversary(</w:t>
      </w:r>
      <w:proofErr w:type="spellStart"/>
      <w:r w:rsidRPr="00EC5AC7">
        <w:rPr>
          <w:rStyle w:val="P-Code"/>
        </w:rPr>
        <w:t>nn.Module</w:t>
      </w:r>
      <w:proofErr w:type="spellEnd"/>
      <w:r w:rsidRPr="00EC5AC7">
        <w:rPr>
          <w:rStyle w:val="P-Code"/>
        </w:rPr>
        <w:t>):</w:t>
      </w:r>
    </w:p>
    <w:p w14:paraId="70254A65" w14:textId="77777777" w:rsidR="0093298B" w:rsidRPr="00EC5AC7" w:rsidRDefault="0093298B" w:rsidP="00EC5AC7">
      <w:pPr>
        <w:rPr>
          <w:rStyle w:val="P-Code"/>
        </w:rPr>
      </w:pPr>
    </w:p>
    <w:p w14:paraId="12C4B2A6" w14:textId="77777777" w:rsidR="00EC5AC7" w:rsidRPr="00EC5AC7" w:rsidRDefault="00EC5AC7" w:rsidP="00EC5AC7">
      <w:pPr>
        <w:rPr>
          <w:rStyle w:val="P-Code"/>
        </w:rPr>
      </w:pPr>
      <w:r w:rsidRPr="00EC5AC7">
        <w:rPr>
          <w:rStyle w:val="P-Code"/>
        </w:rPr>
        <w:t xml:space="preserve">    def __</w:t>
      </w:r>
      <w:proofErr w:type="spellStart"/>
      <w:r w:rsidRPr="00EC5AC7">
        <w:rPr>
          <w:rStyle w:val="P-Code"/>
        </w:rPr>
        <w:t>init</w:t>
      </w:r>
      <w:proofErr w:type="spellEnd"/>
      <w:r w:rsidRPr="00EC5AC7">
        <w:rPr>
          <w:rStyle w:val="P-Code"/>
        </w:rPr>
        <w:t xml:space="preserve">__(self, </w:t>
      </w:r>
      <w:proofErr w:type="spellStart"/>
      <w:r w:rsidRPr="00EC5AC7">
        <w:rPr>
          <w:rStyle w:val="P-Code"/>
        </w:rPr>
        <w:t>input_dim</w:t>
      </w:r>
      <w:proofErr w:type="spellEnd"/>
      <w:r w:rsidRPr="00EC5AC7">
        <w:rPr>
          <w:rStyle w:val="P-Code"/>
        </w:rPr>
        <w:t>):</w:t>
      </w:r>
    </w:p>
    <w:p w14:paraId="1F063DEF" w14:textId="77777777" w:rsidR="00EC5AC7" w:rsidRPr="00EC5AC7" w:rsidRDefault="00EC5AC7" w:rsidP="00EC5AC7">
      <w:pPr>
        <w:rPr>
          <w:rStyle w:val="P-Code"/>
        </w:rPr>
      </w:pPr>
      <w:r w:rsidRPr="00EC5AC7">
        <w:rPr>
          <w:rStyle w:val="P-Code"/>
        </w:rPr>
        <w:t xml:space="preserve">        super(Adversary, self).__</w:t>
      </w:r>
      <w:proofErr w:type="spellStart"/>
      <w:r w:rsidRPr="00EC5AC7">
        <w:rPr>
          <w:rStyle w:val="P-Code"/>
        </w:rPr>
        <w:t>init</w:t>
      </w:r>
      <w:proofErr w:type="spellEnd"/>
      <w:r w:rsidRPr="00EC5AC7">
        <w:rPr>
          <w:rStyle w:val="P-Code"/>
        </w:rPr>
        <w:t>__()</w:t>
      </w:r>
    </w:p>
    <w:p w14:paraId="4D82B312" w14:textId="77777777" w:rsidR="00EC5AC7" w:rsidRPr="00EC5AC7" w:rsidRDefault="00EC5AC7" w:rsidP="00EC5AC7">
      <w:pPr>
        <w:rPr>
          <w:rStyle w:val="P-Code"/>
        </w:rPr>
      </w:pPr>
      <w:r w:rsidRPr="00EC5AC7">
        <w:rPr>
          <w:rStyle w:val="P-Code"/>
        </w:rPr>
        <w:t xml:space="preserve">        </w:t>
      </w:r>
      <w:proofErr w:type="spellStart"/>
      <w:r w:rsidRPr="00EC5AC7">
        <w:rPr>
          <w:rStyle w:val="P-Code"/>
        </w:rPr>
        <w:t>self.fc</w:t>
      </w:r>
      <w:proofErr w:type="spellEnd"/>
      <w:r w:rsidRPr="00EC5AC7">
        <w:rPr>
          <w:rStyle w:val="P-Code"/>
        </w:rPr>
        <w:t xml:space="preserve"> = </w:t>
      </w:r>
      <w:proofErr w:type="spellStart"/>
      <w:r w:rsidRPr="00EC5AC7">
        <w:rPr>
          <w:rStyle w:val="P-Code"/>
        </w:rPr>
        <w:t>nn.Sequential</w:t>
      </w:r>
      <w:proofErr w:type="spellEnd"/>
      <w:r w:rsidRPr="00EC5AC7">
        <w:rPr>
          <w:rStyle w:val="P-Code"/>
        </w:rPr>
        <w:t>(</w:t>
      </w:r>
    </w:p>
    <w:p w14:paraId="2A1C8AB0" w14:textId="77777777" w:rsidR="00EC5AC7" w:rsidRPr="00EC5AC7" w:rsidRDefault="00EC5AC7" w:rsidP="00EC5AC7">
      <w:pPr>
        <w:rPr>
          <w:rStyle w:val="P-Code"/>
        </w:rPr>
      </w:pPr>
      <w:r w:rsidRPr="00EC5AC7">
        <w:rPr>
          <w:rStyle w:val="P-Code"/>
        </w:rPr>
        <w:t xml:space="preserve">            </w:t>
      </w:r>
      <w:proofErr w:type="spellStart"/>
      <w:r w:rsidRPr="00EC5AC7">
        <w:rPr>
          <w:rStyle w:val="P-Code"/>
        </w:rPr>
        <w:t>nn.Linear</w:t>
      </w:r>
      <w:proofErr w:type="spellEnd"/>
      <w:r w:rsidRPr="00EC5AC7">
        <w:rPr>
          <w:rStyle w:val="P-Code"/>
        </w:rPr>
        <w:t>(</w:t>
      </w:r>
      <w:proofErr w:type="spellStart"/>
      <w:r w:rsidRPr="00EC5AC7">
        <w:rPr>
          <w:rStyle w:val="P-Code"/>
        </w:rPr>
        <w:t>input_dim</w:t>
      </w:r>
      <w:proofErr w:type="spellEnd"/>
      <w:r w:rsidRPr="00EC5AC7">
        <w:rPr>
          <w:rStyle w:val="P-Code"/>
        </w:rPr>
        <w:t>, 32),</w:t>
      </w:r>
    </w:p>
    <w:p w14:paraId="240150EA" w14:textId="77777777" w:rsidR="00EC5AC7" w:rsidRPr="00EC5AC7" w:rsidRDefault="00EC5AC7" w:rsidP="00EC5AC7">
      <w:pPr>
        <w:rPr>
          <w:rStyle w:val="P-Code"/>
        </w:rPr>
      </w:pPr>
      <w:r w:rsidRPr="00EC5AC7">
        <w:rPr>
          <w:rStyle w:val="P-Code"/>
        </w:rPr>
        <w:t xml:space="preserve">            </w:t>
      </w:r>
      <w:proofErr w:type="spellStart"/>
      <w:r w:rsidRPr="00EC5AC7">
        <w:rPr>
          <w:rStyle w:val="P-Code"/>
        </w:rPr>
        <w:t>nn.ReLU</w:t>
      </w:r>
      <w:proofErr w:type="spellEnd"/>
      <w:r w:rsidRPr="00EC5AC7">
        <w:rPr>
          <w:rStyle w:val="P-Code"/>
        </w:rPr>
        <w:t>(),</w:t>
      </w:r>
    </w:p>
    <w:p w14:paraId="6189E5B7" w14:textId="77777777" w:rsidR="00EC5AC7" w:rsidRPr="00EC5AC7" w:rsidRDefault="00EC5AC7" w:rsidP="00EC5AC7">
      <w:pPr>
        <w:rPr>
          <w:rStyle w:val="P-Code"/>
        </w:rPr>
      </w:pPr>
      <w:r w:rsidRPr="00EC5AC7">
        <w:rPr>
          <w:rStyle w:val="P-Code"/>
        </w:rPr>
        <w:t xml:space="preserve">            </w:t>
      </w:r>
      <w:proofErr w:type="spellStart"/>
      <w:r w:rsidRPr="00EC5AC7">
        <w:rPr>
          <w:rStyle w:val="P-Code"/>
        </w:rPr>
        <w:t>nn.Linear</w:t>
      </w:r>
      <w:proofErr w:type="spellEnd"/>
      <w:r w:rsidRPr="00EC5AC7">
        <w:rPr>
          <w:rStyle w:val="P-Code"/>
        </w:rPr>
        <w:t>(32, 1),</w:t>
      </w:r>
    </w:p>
    <w:p w14:paraId="023E8CFA" w14:textId="77777777" w:rsidR="00EC5AC7" w:rsidRPr="00EC5AC7" w:rsidRDefault="00EC5AC7" w:rsidP="00EC5AC7">
      <w:pPr>
        <w:rPr>
          <w:rStyle w:val="P-Code"/>
        </w:rPr>
      </w:pPr>
      <w:r w:rsidRPr="00EC5AC7">
        <w:rPr>
          <w:rStyle w:val="P-Code"/>
        </w:rPr>
        <w:t xml:space="preserve">            </w:t>
      </w:r>
      <w:proofErr w:type="spellStart"/>
      <w:r w:rsidRPr="00EC5AC7">
        <w:rPr>
          <w:rStyle w:val="P-Code"/>
        </w:rPr>
        <w:t>nn.Sigmoid</w:t>
      </w:r>
      <w:proofErr w:type="spellEnd"/>
      <w:r w:rsidRPr="00EC5AC7">
        <w:rPr>
          <w:rStyle w:val="P-Code"/>
        </w:rPr>
        <w:t>()</w:t>
      </w:r>
    </w:p>
    <w:p w14:paraId="34B31116" w14:textId="77777777" w:rsidR="00EC5AC7" w:rsidRPr="00EC5AC7" w:rsidRDefault="00EC5AC7" w:rsidP="00EC5AC7">
      <w:pPr>
        <w:rPr>
          <w:rStyle w:val="P-Code"/>
        </w:rPr>
      </w:pPr>
      <w:r w:rsidRPr="00EC5AC7">
        <w:rPr>
          <w:rStyle w:val="P-Code"/>
        </w:rPr>
        <w:t xml:space="preserve">        )</w:t>
      </w:r>
    </w:p>
    <w:p w14:paraId="54A350A9" w14:textId="77777777" w:rsidR="00EC5AC7" w:rsidRPr="00EC5AC7" w:rsidRDefault="00EC5AC7" w:rsidP="00EC5AC7">
      <w:pPr>
        <w:rPr>
          <w:rStyle w:val="P-Code"/>
        </w:rPr>
      </w:pPr>
      <w:r w:rsidRPr="00EC5AC7">
        <w:rPr>
          <w:rStyle w:val="P-Code"/>
        </w:rPr>
        <w:t xml:space="preserve">    </w:t>
      </w:r>
    </w:p>
    <w:p w14:paraId="185A41CF" w14:textId="77777777" w:rsidR="00EC5AC7" w:rsidRPr="00EC5AC7" w:rsidRDefault="00EC5AC7" w:rsidP="00EC5AC7">
      <w:pPr>
        <w:rPr>
          <w:rStyle w:val="P-Code"/>
        </w:rPr>
      </w:pPr>
      <w:r w:rsidRPr="00EC5AC7">
        <w:rPr>
          <w:rStyle w:val="P-Code"/>
        </w:rPr>
        <w:t xml:space="preserve">    def forward(self, x):</w:t>
      </w:r>
    </w:p>
    <w:p w14:paraId="599B5094" w14:textId="77777777" w:rsidR="00EC5AC7" w:rsidRPr="00EC5AC7" w:rsidRDefault="00EC5AC7" w:rsidP="00EC5AC7">
      <w:pPr>
        <w:rPr>
          <w:rStyle w:val="P-Code"/>
        </w:rPr>
      </w:pPr>
      <w:r w:rsidRPr="00EC5AC7">
        <w:rPr>
          <w:rStyle w:val="P-Code"/>
        </w:rPr>
        <w:t xml:space="preserve">        return </w:t>
      </w:r>
      <w:proofErr w:type="spellStart"/>
      <w:r w:rsidRPr="00EC5AC7">
        <w:rPr>
          <w:rStyle w:val="P-Code"/>
        </w:rPr>
        <w:t>self.fc</w:t>
      </w:r>
      <w:proofErr w:type="spellEnd"/>
      <w:r w:rsidRPr="00EC5AC7">
        <w:rPr>
          <w:rStyle w:val="P-Code"/>
        </w:rPr>
        <w:t>(x)</w:t>
      </w:r>
    </w:p>
    <w:p w14:paraId="366F2851" w14:textId="77777777" w:rsidR="00EC5AC7" w:rsidRPr="00EC5AC7" w:rsidRDefault="00EC5AC7" w:rsidP="00EC5AC7">
      <w:pPr>
        <w:rPr>
          <w:rStyle w:val="P-Code"/>
        </w:rPr>
      </w:pPr>
    </w:p>
    <w:p w14:paraId="616A6A24" w14:textId="77777777" w:rsidR="00EC5AC7" w:rsidRPr="00EC5AC7" w:rsidRDefault="00EC5AC7" w:rsidP="00EC5AC7">
      <w:pPr>
        <w:rPr>
          <w:rStyle w:val="P-Code"/>
        </w:rPr>
      </w:pPr>
      <w:r w:rsidRPr="00EC5AC7">
        <w:rPr>
          <w:rStyle w:val="P-Code"/>
        </w:rPr>
        <w:t xml:space="preserve"># Train the SampleGenModel </w:t>
      </w:r>
    </w:p>
    <w:p w14:paraId="4A76C231" w14:textId="77777777" w:rsidR="00EC5AC7" w:rsidRDefault="00EC5AC7" w:rsidP="00EC5AC7">
      <w:pPr>
        <w:rPr>
          <w:rStyle w:val="P-Code"/>
        </w:rPr>
      </w:pPr>
      <w:r w:rsidRPr="00EC5AC7">
        <w:rPr>
          <w:rStyle w:val="P-Code"/>
        </w:rPr>
        <w:t># Train the adversary model</w:t>
      </w:r>
    </w:p>
    <w:p w14:paraId="324B9A9E" w14:textId="77777777" w:rsidR="00EC5AC7" w:rsidRPr="00EC5AC7" w:rsidRDefault="00EC5AC7" w:rsidP="00EC5AC7">
      <w:pPr>
        <w:rPr>
          <w:rStyle w:val="P-Code"/>
        </w:rPr>
      </w:pPr>
    </w:p>
    <w:p w14:paraId="4904A6D8" w14:textId="77777777" w:rsidR="00EC5AC7" w:rsidRPr="00EC5AC7" w:rsidRDefault="00EC5AC7" w:rsidP="00EC5AC7">
      <w:pPr>
        <w:rPr>
          <w:rStyle w:val="P-Code"/>
        </w:rPr>
      </w:pPr>
      <w:r w:rsidRPr="00EC5AC7">
        <w:rPr>
          <w:rStyle w:val="P-Code"/>
        </w:rPr>
        <w:t>adversary = Adversary(</w:t>
      </w:r>
      <w:proofErr w:type="spellStart"/>
      <w:r w:rsidRPr="00EC5AC7">
        <w:rPr>
          <w:rStyle w:val="P-Code"/>
        </w:rPr>
        <w:t>latent_dim</w:t>
      </w:r>
      <w:proofErr w:type="spellEnd"/>
      <w:r w:rsidRPr="00EC5AC7">
        <w:rPr>
          <w:rStyle w:val="P-Code"/>
        </w:rPr>
        <w:t>)</w:t>
      </w:r>
    </w:p>
    <w:p w14:paraId="52818C87" w14:textId="77777777" w:rsidR="00EC5AC7" w:rsidRPr="00EC5AC7" w:rsidRDefault="00EC5AC7" w:rsidP="00EC5AC7">
      <w:pPr>
        <w:rPr>
          <w:rStyle w:val="P-Code"/>
        </w:rPr>
      </w:pPr>
      <w:r w:rsidRPr="00EC5AC7">
        <w:rPr>
          <w:rStyle w:val="P-Code"/>
        </w:rPr>
        <w:t xml:space="preserve">optimizer = </w:t>
      </w:r>
      <w:proofErr w:type="spellStart"/>
      <w:r w:rsidRPr="00EC5AC7">
        <w:rPr>
          <w:rStyle w:val="P-Code"/>
        </w:rPr>
        <w:t>optim.Adam</w:t>
      </w:r>
      <w:proofErr w:type="spellEnd"/>
      <w:r w:rsidRPr="00EC5AC7">
        <w:rPr>
          <w:rStyle w:val="P-Code"/>
        </w:rPr>
        <w:t>(</w:t>
      </w:r>
      <w:proofErr w:type="spellStart"/>
      <w:r w:rsidRPr="00EC5AC7">
        <w:rPr>
          <w:rStyle w:val="P-Code"/>
        </w:rPr>
        <w:t>adversary.parameters</w:t>
      </w:r>
      <w:proofErr w:type="spellEnd"/>
      <w:r w:rsidRPr="00EC5AC7">
        <w:rPr>
          <w:rStyle w:val="P-Code"/>
        </w:rPr>
        <w:t xml:space="preserve">(), </w:t>
      </w:r>
      <w:proofErr w:type="spellStart"/>
      <w:r w:rsidRPr="00EC5AC7">
        <w:rPr>
          <w:rStyle w:val="P-Code"/>
        </w:rPr>
        <w:t>lr</w:t>
      </w:r>
      <w:proofErr w:type="spellEnd"/>
      <w:r w:rsidRPr="00EC5AC7">
        <w:rPr>
          <w:rStyle w:val="P-Code"/>
        </w:rPr>
        <w:t>=0.001)</w:t>
      </w:r>
    </w:p>
    <w:p w14:paraId="4EF8EBA3" w14:textId="77777777" w:rsidR="00EC5AC7" w:rsidRPr="00EC5AC7" w:rsidRDefault="00EC5AC7" w:rsidP="00EC5AC7">
      <w:pPr>
        <w:rPr>
          <w:rStyle w:val="P-Code"/>
        </w:rPr>
      </w:pPr>
      <w:r w:rsidRPr="00EC5AC7">
        <w:rPr>
          <w:rStyle w:val="P-Code"/>
        </w:rPr>
        <w:t xml:space="preserve">criterion = </w:t>
      </w:r>
      <w:proofErr w:type="spellStart"/>
      <w:r w:rsidRPr="00EC5AC7">
        <w:rPr>
          <w:rStyle w:val="P-Code"/>
        </w:rPr>
        <w:t>nn.BCELoss</w:t>
      </w:r>
      <w:proofErr w:type="spellEnd"/>
      <w:r w:rsidRPr="00EC5AC7">
        <w:rPr>
          <w:rStyle w:val="P-Code"/>
        </w:rPr>
        <w:t>()</w:t>
      </w:r>
    </w:p>
    <w:p w14:paraId="3E74A8D4" w14:textId="77777777" w:rsidR="00EC5AC7" w:rsidRPr="00EC5AC7" w:rsidRDefault="00EC5AC7" w:rsidP="00EC5AC7">
      <w:pPr>
        <w:rPr>
          <w:rStyle w:val="P-Code"/>
        </w:rPr>
      </w:pPr>
    </w:p>
    <w:p w14:paraId="1C7D93FA" w14:textId="77777777" w:rsidR="00EC5AC7" w:rsidRPr="00EC5AC7" w:rsidRDefault="00EC5AC7" w:rsidP="00EC5AC7">
      <w:pPr>
        <w:rPr>
          <w:rStyle w:val="P-Code"/>
        </w:rPr>
      </w:pPr>
      <w:r w:rsidRPr="00EC5AC7">
        <w:rPr>
          <w:rStyle w:val="P-Code"/>
        </w:rPr>
        <w:t># Prepare target data for the membership inference attack</w:t>
      </w:r>
    </w:p>
    <w:p w14:paraId="18A291D3" w14:textId="77777777" w:rsidR="00EC5AC7" w:rsidRPr="00EC5AC7" w:rsidRDefault="00EC5AC7" w:rsidP="00EC5AC7">
      <w:pPr>
        <w:rPr>
          <w:rStyle w:val="P-Code"/>
        </w:rPr>
      </w:pPr>
      <w:proofErr w:type="spellStart"/>
      <w:r w:rsidRPr="00EC5AC7">
        <w:rPr>
          <w:rStyle w:val="P-Code"/>
        </w:rPr>
        <w:t>target_data_point</w:t>
      </w:r>
      <w:proofErr w:type="spellEnd"/>
      <w:r w:rsidRPr="00EC5AC7">
        <w:rPr>
          <w:rStyle w:val="P-Code"/>
        </w:rPr>
        <w:t xml:space="preserve"> = </w:t>
      </w:r>
      <w:proofErr w:type="spellStart"/>
      <w:r w:rsidRPr="00EC5AC7">
        <w:rPr>
          <w:rStyle w:val="P-Code"/>
        </w:rPr>
        <w:t>torch.tensor</w:t>
      </w:r>
      <w:proofErr w:type="spellEnd"/>
      <w:r w:rsidRPr="00EC5AC7">
        <w:rPr>
          <w:rStyle w:val="P-Code"/>
        </w:rPr>
        <w:t>(</w:t>
      </w:r>
      <w:proofErr w:type="spellStart"/>
      <w:r w:rsidRPr="00EC5AC7">
        <w:rPr>
          <w:rStyle w:val="P-Code"/>
        </w:rPr>
        <w:t>np.random.randint</w:t>
      </w:r>
      <w:proofErr w:type="spellEnd"/>
      <w:r w:rsidRPr="00EC5AC7">
        <w:rPr>
          <w:rStyle w:val="P-Code"/>
        </w:rPr>
        <w:t>(2, size=</w:t>
      </w:r>
      <w:proofErr w:type="spellStart"/>
      <w:r w:rsidRPr="00EC5AC7">
        <w:rPr>
          <w:rStyle w:val="P-Code"/>
        </w:rPr>
        <w:t>data_dim</w:t>
      </w:r>
      <w:proofErr w:type="spellEnd"/>
      <w:r w:rsidRPr="00EC5AC7">
        <w:rPr>
          <w:rStyle w:val="P-Code"/>
        </w:rPr>
        <w:t xml:space="preserve">), </w:t>
      </w:r>
      <w:proofErr w:type="spellStart"/>
      <w:r w:rsidRPr="00EC5AC7">
        <w:rPr>
          <w:rStyle w:val="P-Code"/>
        </w:rPr>
        <w:t>dtype</w:t>
      </w:r>
      <w:proofErr w:type="spellEnd"/>
      <w:r w:rsidRPr="00EC5AC7">
        <w:rPr>
          <w:rStyle w:val="P-Code"/>
        </w:rPr>
        <w:t>=torch.float32)</w:t>
      </w:r>
    </w:p>
    <w:p w14:paraId="2FC10161" w14:textId="77777777" w:rsidR="00EC5AC7" w:rsidRPr="00EC5AC7" w:rsidRDefault="00EC5AC7" w:rsidP="00EC5AC7">
      <w:pPr>
        <w:rPr>
          <w:rStyle w:val="P-Code"/>
        </w:rPr>
      </w:pPr>
    </w:p>
    <w:p w14:paraId="1A5EA2C8" w14:textId="77777777" w:rsidR="00EC5AC7" w:rsidRPr="00EC5AC7" w:rsidRDefault="00EC5AC7" w:rsidP="00EC5AC7">
      <w:pPr>
        <w:rPr>
          <w:rStyle w:val="P-Code"/>
        </w:rPr>
      </w:pPr>
      <w:r w:rsidRPr="00EC5AC7">
        <w:rPr>
          <w:rStyle w:val="P-Code"/>
        </w:rPr>
        <w:t># Membership inference attack function</w:t>
      </w:r>
    </w:p>
    <w:p w14:paraId="3B97A381" w14:textId="77777777" w:rsidR="00EC5AC7" w:rsidRPr="00EC5AC7" w:rsidRDefault="00EC5AC7" w:rsidP="00EC5AC7">
      <w:pPr>
        <w:rPr>
          <w:rStyle w:val="P-Code"/>
        </w:rPr>
      </w:pPr>
      <w:r w:rsidRPr="00EC5AC7">
        <w:rPr>
          <w:rStyle w:val="P-Code"/>
        </w:rPr>
        <w:lastRenderedPageBreak/>
        <w:t xml:space="preserve">def </w:t>
      </w:r>
      <w:proofErr w:type="spellStart"/>
      <w:r w:rsidRPr="00EC5AC7">
        <w:rPr>
          <w:rStyle w:val="P-Code"/>
        </w:rPr>
        <w:t>membership_inference_attack</w:t>
      </w:r>
      <w:proofErr w:type="spellEnd"/>
      <w:r w:rsidRPr="00EC5AC7">
        <w:rPr>
          <w:rStyle w:val="P-Code"/>
        </w:rPr>
        <w:t>(</w:t>
      </w:r>
      <w:proofErr w:type="spellStart"/>
      <w:r w:rsidRPr="00EC5AC7">
        <w:rPr>
          <w:rStyle w:val="P-Code"/>
        </w:rPr>
        <w:t>vae</w:t>
      </w:r>
      <w:proofErr w:type="spellEnd"/>
      <w:r w:rsidRPr="00EC5AC7">
        <w:rPr>
          <w:rStyle w:val="P-Code"/>
        </w:rPr>
        <w:t xml:space="preserve">, adversary, </w:t>
      </w:r>
      <w:proofErr w:type="spellStart"/>
      <w:r w:rsidRPr="00EC5AC7">
        <w:rPr>
          <w:rStyle w:val="P-Code"/>
        </w:rPr>
        <w:t>target_data_point</w:t>
      </w:r>
      <w:proofErr w:type="spellEnd"/>
      <w:r w:rsidRPr="00EC5AC7">
        <w:rPr>
          <w:rStyle w:val="P-Code"/>
        </w:rPr>
        <w:t>):</w:t>
      </w:r>
    </w:p>
    <w:p w14:paraId="43686554" w14:textId="77777777" w:rsidR="00EC5AC7" w:rsidRPr="00EC5AC7" w:rsidRDefault="00EC5AC7" w:rsidP="00EC5AC7">
      <w:pPr>
        <w:rPr>
          <w:rStyle w:val="P-Code"/>
        </w:rPr>
      </w:pPr>
      <w:r w:rsidRPr="00EC5AC7">
        <w:rPr>
          <w:rStyle w:val="P-Code"/>
        </w:rPr>
        <w:t xml:space="preserve">    # Encode the target data point using the VAE</w:t>
      </w:r>
    </w:p>
    <w:p w14:paraId="17041CB6" w14:textId="77777777" w:rsidR="00EC5AC7" w:rsidRPr="00EC5AC7" w:rsidRDefault="00EC5AC7" w:rsidP="00EC5AC7">
      <w:pPr>
        <w:rPr>
          <w:rStyle w:val="P-Code"/>
        </w:rPr>
      </w:pPr>
      <w:r w:rsidRPr="00EC5AC7">
        <w:rPr>
          <w:rStyle w:val="P-Code"/>
        </w:rPr>
        <w:t xml:space="preserve">    with </w:t>
      </w:r>
      <w:proofErr w:type="spellStart"/>
      <w:r w:rsidRPr="00EC5AC7">
        <w:rPr>
          <w:rStyle w:val="P-Code"/>
        </w:rPr>
        <w:t>torch.no_grad</w:t>
      </w:r>
      <w:proofErr w:type="spellEnd"/>
      <w:r w:rsidRPr="00EC5AC7">
        <w:rPr>
          <w:rStyle w:val="P-Code"/>
        </w:rPr>
        <w:t>():</w:t>
      </w:r>
    </w:p>
    <w:p w14:paraId="13CE39C0" w14:textId="77777777" w:rsidR="00EC5AC7" w:rsidRPr="00EC5AC7" w:rsidRDefault="00EC5AC7" w:rsidP="00EC5AC7">
      <w:pPr>
        <w:rPr>
          <w:rStyle w:val="P-Code"/>
        </w:rPr>
      </w:pPr>
      <w:r w:rsidRPr="00EC5AC7">
        <w:rPr>
          <w:rStyle w:val="P-Code"/>
        </w:rPr>
        <w:t xml:space="preserve">        </w:t>
      </w:r>
      <w:proofErr w:type="spellStart"/>
      <w:r w:rsidRPr="00EC5AC7">
        <w:rPr>
          <w:rStyle w:val="P-Code"/>
        </w:rPr>
        <w:t>target_data_point</w:t>
      </w:r>
      <w:proofErr w:type="spellEnd"/>
      <w:r w:rsidRPr="00EC5AC7">
        <w:rPr>
          <w:rStyle w:val="P-Code"/>
        </w:rPr>
        <w:t xml:space="preserve"> = </w:t>
      </w:r>
      <w:proofErr w:type="spellStart"/>
      <w:r w:rsidRPr="00EC5AC7">
        <w:rPr>
          <w:rStyle w:val="P-Code"/>
        </w:rPr>
        <w:t>target_data_point.unsqueeze</w:t>
      </w:r>
      <w:proofErr w:type="spellEnd"/>
      <w:r w:rsidRPr="00EC5AC7">
        <w:rPr>
          <w:rStyle w:val="P-Code"/>
        </w:rPr>
        <w:t>(0)  # Add batch dimension</w:t>
      </w:r>
    </w:p>
    <w:p w14:paraId="698A471A" w14:textId="77777777" w:rsidR="00EC5AC7" w:rsidRPr="00EC5AC7" w:rsidRDefault="00EC5AC7" w:rsidP="00EC5AC7">
      <w:pPr>
        <w:rPr>
          <w:rStyle w:val="P-Code"/>
        </w:rPr>
      </w:pPr>
      <w:r w:rsidRPr="00EC5AC7">
        <w:rPr>
          <w:rStyle w:val="P-Code"/>
        </w:rPr>
        <w:t xml:space="preserve">        reconstructed, mu, </w:t>
      </w:r>
      <w:proofErr w:type="spellStart"/>
      <w:r w:rsidRPr="00EC5AC7">
        <w:rPr>
          <w:rStyle w:val="P-Code"/>
        </w:rPr>
        <w:t>log_var</w:t>
      </w:r>
      <w:proofErr w:type="spellEnd"/>
      <w:r w:rsidRPr="00EC5AC7">
        <w:rPr>
          <w:rStyle w:val="P-Code"/>
        </w:rPr>
        <w:t xml:space="preserve"> = </w:t>
      </w:r>
      <w:proofErr w:type="spellStart"/>
      <w:r w:rsidRPr="00EC5AC7">
        <w:rPr>
          <w:rStyle w:val="P-Code"/>
        </w:rPr>
        <w:t>vae</w:t>
      </w:r>
      <w:proofErr w:type="spellEnd"/>
      <w:r w:rsidRPr="00EC5AC7">
        <w:rPr>
          <w:rStyle w:val="P-Code"/>
        </w:rPr>
        <w:t>(</w:t>
      </w:r>
      <w:proofErr w:type="spellStart"/>
      <w:r w:rsidRPr="00EC5AC7">
        <w:rPr>
          <w:rStyle w:val="P-Code"/>
        </w:rPr>
        <w:t>target_data_point</w:t>
      </w:r>
      <w:proofErr w:type="spellEnd"/>
      <w:r w:rsidRPr="00EC5AC7">
        <w:rPr>
          <w:rStyle w:val="P-Code"/>
        </w:rPr>
        <w:t>)</w:t>
      </w:r>
    </w:p>
    <w:p w14:paraId="78D68DCE" w14:textId="77777777" w:rsidR="00EC5AC7" w:rsidRPr="00EC5AC7" w:rsidRDefault="00EC5AC7" w:rsidP="00EC5AC7">
      <w:pPr>
        <w:rPr>
          <w:rStyle w:val="P-Code"/>
        </w:rPr>
      </w:pPr>
      <w:r w:rsidRPr="00EC5AC7">
        <w:rPr>
          <w:rStyle w:val="P-Code"/>
        </w:rPr>
        <w:t xml:space="preserve">    </w:t>
      </w:r>
    </w:p>
    <w:p w14:paraId="5A0AFE1D" w14:textId="77777777" w:rsidR="00EC5AC7" w:rsidRPr="00EC5AC7" w:rsidRDefault="00EC5AC7" w:rsidP="00EC5AC7">
      <w:pPr>
        <w:rPr>
          <w:rStyle w:val="P-Code"/>
        </w:rPr>
      </w:pPr>
      <w:r w:rsidRPr="00EC5AC7">
        <w:rPr>
          <w:rStyle w:val="P-Code"/>
        </w:rPr>
        <w:t xml:space="preserve">    # Use the adversary to predict membership</w:t>
      </w:r>
    </w:p>
    <w:p w14:paraId="72C37620" w14:textId="77777777" w:rsidR="00EC5AC7" w:rsidRPr="00EC5AC7" w:rsidRDefault="00EC5AC7" w:rsidP="00EC5AC7">
      <w:pPr>
        <w:rPr>
          <w:rStyle w:val="P-Code"/>
        </w:rPr>
      </w:pPr>
      <w:r w:rsidRPr="00EC5AC7">
        <w:rPr>
          <w:rStyle w:val="P-Code"/>
        </w:rPr>
        <w:t xml:space="preserve">    prediction = adversary(mu)</w:t>
      </w:r>
    </w:p>
    <w:p w14:paraId="4F97906D" w14:textId="77777777" w:rsidR="00EC5AC7" w:rsidRPr="00EC5AC7" w:rsidRDefault="00EC5AC7" w:rsidP="00EC5AC7">
      <w:pPr>
        <w:rPr>
          <w:rStyle w:val="P-Code"/>
        </w:rPr>
      </w:pPr>
      <w:r w:rsidRPr="00EC5AC7">
        <w:rPr>
          <w:rStyle w:val="P-Code"/>
        </w:rPr>
        <w:t xml:space="preserve">    </w:t>
      </w:r>
    </w:p>
    <w:p w14:paraId="048C8788" w14:textId="77777777" w:rsidR="00EC5AC7" w:rsidRPr="00EC5AC7" w:rsidRDefault="00EC5AC7" w:rsidP="00EC5AC7">
      <w:pPr>
        <w:rPr>
          <w:rStyle w:val="P-Code"/>
        </w:rPr>
      </w:pPr>
      <w:r w:rsidRPr="00EC5AC7">
        <w:rPr>
          <w:rStyle w:val="P-Code"/>
        </w:rPr>
        <w:t xml:space="preserve">    # If the prediction is close to 1, the target data point is likely a member</w:t>
      </w:r>
    </w:p>
    <w:p w14:paraId="1E382F65" w14:textId="77777777" w:rsidR="00EC5AC7" w:rsidRPr="00EC5AC7" w:rsidRDefault="00EC5AC7" w:rsidP="00EC5AC7">
      <w:pPr>
        <w:rPr>
          <w:rStyle w:val="P-Code"/>
        </w:rPr>
      </w:pPr>
      <w:r w:rsidRPr="00EC5AC7">
        <w:rPr>
          <w:rStyle w:val="P-Code"/>
        </w:rPr>
        <w:t xml:space="preserve">    if </w:t>
      </w:r>
      <w:proofErr w:type="spellStart"/>
      <w:r w:rsidRPr="00EC5AC7">
        <w:rPr>
          <w:rStyle w:val="P-Code"/>
        </w:rPr>
        <w:t>prediction.item</w:t>
      </w:r>
      <w:proofErr w:type="spellEnd"/>
      <w:r w:rsidRPr="00EC5AC7">
        <w:rPr>
          <w:rStyle w:val="P-Code"/>
        </w:rPr>
        <w:t>() &gt; 0.5:</w:t>
      </w:r>
    </w:p>
    <w:p w14:paraId="6C7EF800" w14:textId="77777777" w:rsidR="00EC5AC7" w:rsidRPr="00EC5AC7" w:rsidRDefault="00EC5AC7" w:rsidP="00EC5AC7">
      <w:pPr>
        <w:rPr>
          <w:rStyle w:val="P-Code"/>
        </w:rPr>
      </w:pPr>
      <w:r w:rsidRPr="00EC5AC7">
        <w:rPr>
          <w:rStyle w:val="P-Code"/>
        </w:rPr>
        <w:t xml:space="preserve">        return "Member"</w:t>
      </w:r>
    </w:p>
    <w:p w14:paraId="5DFD0EAF" w14:textId="77777777" w:rsidR="00EC5AC7" w:rsidRPr="00EC5AC7" w:rsidRDefault="00EC5AC7" w:rsidP="00EC5AC7">
      <w:pPr>
        <w:rPr>
          <w:rStyle w:val="P-Code"/>
        </w:rPr>
      </w:pPr>
      <w:r w:rsidRPr="00EC5AC7">
        <w:rPr>
          <w:rStyle w:val="P-Code"/>
        </w:rPr>
        <w:t xml:space="preserve">    else:</w:t>
      </w:r>
    </w:p>
    <w:p w14:paraId="502944FC" w14:textId="77777777" w:rsidR="00EC5AC7" w:rsidRPr="00EC5AC7" w:rsidRDefault="00EC5AC7" w:rsidP="00EC5AC7">
      <w:pPr>
        <w:rPr>
          <w:rStyle w:val="P-Code"/>
        </w:rPr>
      </w:pPr>
      <w:r w:rsidRPr="00EC5AC7">
        <w:rPr>
          <w:rStyle w:val="P-Code"/>
        </w:rPr>
        <w:t xml:space="preserve">        return "Non-Member"</w:t>
      </w:r>
    </w:p>
    <w:p w14:paraId="5A486996" w14:textId="77777777" w:rsidR="00EC5AC7" w:rsidRPr="00EC5AC7" w:rsidRDefault="00EC5AC7" w:rsidP="00EC5AC7">
      <w:pPr>
        <w:rPr>
          <w:rStyle w:val="P-Code"/>
        </w:rPr>
      </w:pPr>
    </w:p>
    <w:p w14:paraId="27078ADE" w14:textId="77777777" w:rsidR="00EC5AC7" w:rsidRPr="00EC5AC7" w:rsidRDefault="00EC5AC7" w:rsidP="00EC5AC7">
      <w:pPr>
        <w:rPr>
          <w:rStyle w:val="P-Code"/>
        </w:rPr>
      </w:pPr>
      <w:r w:rsidRPr="00EC5AC7">
        <w:rPr>
          <w:rStyle w:val="P-Code"/>
        </w:rPr>
        <w:t># Perform the membership inference attack</w:t>
      </w:r>
    </w:p>
    <w:p w14:paraId="67672549" w14:textId="77777777" w:rsidR="00EC5AC7" w:rsidRPr="00EC5AC7" w:rsidRDefault="00EC5AC7" w:rsidP="00EC5AC7">
      <w:pPr>
        <w:rPr>
          <w:rStyle w:val="P-Code"/>
        </w:rPr>
      </w:pPr>
      <w:r w:rsidRPr="00EC5AC7">
        <w:rPr>
          <w:rStyle w:val="P-Code"/>
        </w:rPr>
        <w:t xml:space="preserve">result = </w:t>
      </w:r>
      <w:proofErr w:type="spellStart"/>
      <w:r w:rsidRPr="00EC5AC7">
        <w:rPr>
          <w:rStyle w:val="P-Code"/>
        </w:rPr>
        <w:t>membership_inference_attack</w:t>
      </w:r>
      <w:proofErr w:type="spellEnd"/>
      <w:r w:rsidRPr="00EC5AC7">
        <w:rPr>
          <w:rStyle w:val="P-Code"/>
        </w:rPr>
        <w:t>(</w:t>
      </w:r>
      <w:proofErr w:type="spellStart"/>
      <w:r w:rsidRPr="00EC5AC7">
        <w:rPr>
          <w:rStyle w:val="P-Code"/>
        </w:rPr>
        <w:t>vae</w:t>
      </w:r>
      <w:proofErr w:type="spellEnd"/>
      <w:r w:rsidRPr="00EC5AC7">
        <w:rPr>
          <w:rStyle w:val="P-Code"/>
        </w:rPr>
        <w:t xml:space="preserve">, adversary, </w:t>
      </w:r>
      <w:proofErr w:type="spellStart"/>
      <w:r w:rsidRPr="00EC5AC7">
        <w:rPr>
          <w:rStyle w:val="P-Code"/>
        </w:rPr>
        <w:t>target_data_point</w:t>
      </w:r>
      <w:proofErr w:type="spellEnd"/>
      <w:r w:rsidRPr="00EC5AC7">
        <w:rPr>
          <w:rStyle w:val="P-Code"/>
        </w:rPr>
        <w:t>)</w:t>
      </w:r>
    </w:p>
    <w:p w14:paraId="7B0E5C06" w14:textId="77777777" w:rsidR="00EC5AC7" w:rsidRPr="00EC5AC7" w:rsidRDefault="00EC5AC7" w:rsidP="00EC5AC7">
      <w:pPr>
        <w:rPr>
          <w:rStyle w:val="P-Code"/>
        </w:rPr>
      </w:pPr>
    </w:p>
    <w:p w14:paraId="70ED51B4" w14:textId="77777777" w:rsidR="00EC5AC7" w:rsidRDefault="00EC5AC7" w:rsidP="00EC5AC7">
      <w:pPr>
        <w:rPr>
          <w:rStyle w:val="P-Code"/>
        </w:rPr>
      </w:pPr>
      <w:r w:rsidRPr="00EC5AC7">
        <w:rPr>
          <w:rStyle w:val="P-Code"/>
        </w:rPr>
        <w:t># Output the result</w:t>
      </w:r>
    </w:p>
    <w:p w14:paraId="10A0D882" w14:textId="77777777" w:rsidR="00EC5AC7" w:rsidRPr="00EC5AC7" w:rsidRDefault="00EC5AC7" w:rsidP="00EC5AC7">
      <w:pPr>
        <w:rPr>
          <w:rStyle w:val="P-Code"/>
        </w:rPr>
      </w:pPr>
    </w:p>
    <w:p w14:paraId="3A40165A" w14:textId="5B646C96" w:rsidR="00EC5AC7" w:rsidRPr="00EC5AC7" w:rsidRDefault="00EC5AC7" w:rsidP="00EC5AC7">
      <w:pPr>
        <w:rPr>
          <w:rStyle w:val="P-Code"/>
        </w:rPr>
      </w:pPr>
      <w:r w:rsidRPr="00EC5AC7">
        <w:rPr>
          <w:rStyle w:val="P-Code"/>
        </w:rPr>
        <w:t>print("Membership Inference Result:", result)</w:t>
      </w:r>
    </w:p>
    <w:p w14:paraId="1723A77F" w14:textId="77777777" w:rsidR="001D239E" w:rsidRPr="00716FB0" w:rsidRDefault="001D239E" w:rsidP="00716FB0">
      <w:pPr>
        <w:pStyle w:val="Default"/>
        <w:rPr>
          <w:rFonts w:asciiTheme="minorHAnsi" w:hAnsiTheme="minorHAnsi" w:cstheme="minorHAnsi"/>
          <w:sz w:val="22"/>
          <w:szCs w:val="22"/>
        </w:rPr>
      </w:pPr>
    </w:p>
    <w:p w14:paraId="00D06F0B" w14:textId="77777777" w:rsidR="004D2FA2" w:rsidRPr="004D2FA2" w:rsidRDefault="004D2FA2" w:rsidP="004D2FA2">
      <w:pPr>
        <w:pStyle w:val="HTMLPreformatted"/>
        <w:shd w:val="clear" w:color="auto" w:fill="FFFFFF"/>
        <w:wordWrap w:val="0"/>
        <w:rPr>
          <w:rStyle w:val="P-Italics"/>
        </w:rPr>
      </w:pPr>
      <w:r w:rsidRPr="004D2FA2">
        <w:rPr>
          <w:rStyle w:val="P-Italics"/>
        </w:rPr>
        <w:t>tensor([[0., 0., 1.,  ..., 1., 0., 1.],</w:t>
      </w:r>
    </w:p>
    <w:p w14:paraId="5740B89C" w14:textId="77777777" w:rsidR="004D2FA2" w:rsidRPr="004D2FA2" w:rsidRDefault="004D2FA2" w:rsidP="004D2FA2">
      <w:pPr>
        <w:pStyle w:val="HTMLPreformatted"/>
        <w:shd w:val="clear" w:color="auto" w:fill="FFFFFF"/>
        <w:wordWrap w:val="0"/>
        <w:rPr>
          <w:rStyle w:val="P-Italics"/>
        </w:rPr>
      </w:pPr>
      <w:r w:rsidRPr="004D2FA2">
        <w:rPr>
          <w:rStyle w:val="P-Italics"/>
        </w:rPr>
        <w:t xml:space="preserve">        [0., 1., 1.,  ..., 0., 0., 1.],</w:t>
      </w:r>
    </w:p>
    <w:p w14:paraId="68F71AAD" w14:textId="77777777" w:rsidR="004D2FA2" w:rsidRPr="004D2FA2" w:rsidRDefault="004D2FA2" w:rsidP="004D2FA2">
      <w:pPr>
        <w:pStyle w:val="HTMLPreformatted"/>
        <w:shd w:val="clear" w:color="auto" w:fill="FFFFFF"/>
        <w:wordWrap w:val="0"/>
        <w:rPr>
          <w:rStyle w:val="P-Italics"/>
        </w:rPr>
      </w:pPr>
      <w:r w:rsidRPr="004D2FA2">
        <w:rPr>
          <w:rStyle w:val="P-Italics"/>
        </w:rPr>
        <w:t xml:space="preserve">        [1., 0., 1.,  ..., 1., 0., 1.],</w:t>
      </w:r>
    </w:p>
    <w:p w14:paraId="6AC75AA0" w14:textId="77777777" w:rsidR="004D2FA2" w:rsidRPr="004D2FA2" w:rsidRDefault="004D2FA2" w:rsidP="004D2FA2">
      <w:pPr>
        <w:pStyle w:val="HTMLPreformatted"/>
        <w:shd w:val="clear" w:color="auto" w:fill="FFFFFF"/>
        <w:wordWrap w:val="0"/>
        <w:rPr>
          <w:rStyle w:val="P-Italics"/>
        </w:rPr>
      </w:pPr>
      <w:r w:rsidRPr="004D2FA2">
        <w:rPr>
          <w:rStyle w:val="P-Italics"/>
        </w:rPr>
        <w:t xml:space="preserve">        ...,</w:t>
      </w:r>
    </w:p>
    <w:p w14:paraId="7CECAF05" w14:textId="77777777" w:rsidR="004D2FA2" w:rsidRPr="004D2FA2" w:rsidRDefault="004D2FA2" w:rsidP="004D2FA2">
      <w:pPr>
        <w:pStyle w:val="HTMLPreformatted"/>
        <w:shd w:val="clear" w:color="auto" w:fill="FFFFFF"/>
        <w:wordWrap w:val="0"/>
        <w:rPr>
          <w:rStyle w:val="P-Italics"/>
        </w:rPr>
      </w:pPr>
      <w:r w:rsidRPr="004D2FA2">
        <w:rPr>
          <w:rStyle w:val="P-Italics"/>
        </w:rPr>
        <w:t xml:space="preserve">        [0., 0., 0.,  ..., 1., 0., 0.],</w:t>
      </w:r>
    </w:p>
    <w:p w14:paraId="1F035F9C" w14:textId="77777777" w:rsidR="004D2FA2" w:rsidRPr="004D2FA2" w:rsidRDefault="004D2FA2" w:rsidP="004D2FA2">
      <w:pPr>
        <w:pStyle w:val="HTMLPreformatted"/>
        <w:shd w:val="clear" w:color="auto" w:fill="FFFFFF"/>
        <w:wordWrap w:val="0"/>
        <w:rPr>
          <w:rStyle w:val="P-Italics"/>
        </w:rPr>
      </w:pPr>
      <w:r w:rsidRPr="004D2FA2">
        <w:rPr>
          <w:rStyle w:val="P-Italics"/>
        </w:rPr>
        <w:t xml:space="preserve">        [0., 1., 0.,  ..., 0., 1., 1.],</w:t>
      </w:r>
    </w:p>
    <w:p w14:paraId="5F77A2D6" w14:textId="77777777" w:rsidR="004D2FA2" w:rsidRDefault="004D2FA2" w:rsidP="004D2FA2">
      <w:pPr>
        <w:pStyle w:val="HTMLPreformatted"/>
        <w:shd w:val="clear" w:color="auto" w:fill="FFFFFF"/>
        <w:wordWrap w:val="0"/>
        <w:rPr>
          <w:rStyle w:val="P-Italics"/>
        </w:rPr>
      </w:pPr>
      <w:r w:rsidRPr="004D2FA2">
        <w:rPr>
          <w:rStyle w:val="P-Italics"/>
        </w:rPr>
        <w:t xml:space="preserve">        [1., 0., 1.,  ..., 0., 0., 0.]])</w:t>
      </w:r>
    </w:p>
    <w:p w14:paraId="69F5729D" w14:textId="77777777" w:rsidR="0093298B" w:rsidRPr="004D2FA2" w:rsidRDefault="0093298B" w:rsidP="004D2FA2">
      <w:pPr>
        <w:pStyle w:val="HTMLPreformatted"/>
        <w:shd w:val="clear" w:color="auto" w:fill="FFFFFF"/>
        <w:wordWrap w:val="0"/>
        <w:rPr>
          <w:rStyle w:val="P-Italics"/>
        </w:rPr>
      </w:pPr>
    </w:p>
    <w:p w14:paraId="0BAECA4E" w14:textId="77777777" w:rsidR="004D2FA2" w:rsidRDefault="004D2FA2" w:rsidP="004D2FA2">
      <w:pPr>
        <w:pStyle w:val="HTMLPreformatted"/>
        <w:shd w:val="clear" w:color="auto" w:fill="FFFFFF"/>
        <w:wordWrap w:val="0"/>
        <w:rPr>
          <w:rStyle w:val="P-Italics"/>
        </w:rPr>
      </w:pPr>
      <w:r w:rsidRPr="004D2FA2">
        <w:rPr>
          <w:rStyle w:val="P-Italics"/>
        </w:rPr>
        <w:t>Membership Inference Result: Member</w:t>
      </w:r>
    </w:p>
    <w:p w14:paraId="08D8A60A" w14:textId="77777777" w:rsidR="004D2FA2" w:rsidRDefault="004D2FA2" w:rsidP="004D2FA2">
      <w:pPr>
        <w:pStyle w:val="HTMLPreformatted"/>
        <w:shd w:val="clear" w:color="auto" w:fill="FFFFFF"/>
        <w:wordWrap w:val="0"/>
        <w:rPr>
          <w:rStyle w:val="P-Italics"/>
        </w:rPr>
      </w:pPr>
    </w:p>
    <w:p w14:paraId="2464C049" w14:textId="77777777" w:rsidR="005211BF" w:rsidRDefault="0093298B" w:rsidP="0093298B">
      <w:pPr>
        <w:pStyle w:val="HTMLPreformatted"/>
        <w:shd w:val="clear" w:color="auto" w:fill="FFFFFF"/>
        <w:wordWrap w:val="0"/>
        <w:rPr>
          <w:rFonts w:asciiTheme="minorHAnsi" w:eastAsia="Calibri" w:hAnsiTheme="minorHAnsi" w:cstheme="minorHAnsi"/>
          <w:color w:val="000000"/>
          <w:sz w:val="22"/>
          <w:szCs w:val="22"/>
          <w:lang w:val="en-GB"/>
        </w:rPr>
      </w:pPr>
      <w:r w:rsidRPr="005211BF">
        <w:rPr>
          <w:rFonts w:asciiTheme="minorHAnsi" w:eastAsia="Calibri" w:hAnsiTheme="minorHAnsi" w:cstheme="minorHAnsi"/>
          <w:color w:val="000000"/>
          <w:sz w:val="22"/>
          <w:szCs w:val="22"/>
          <w:lang w:val="en-GB"/>
        </w:rPr>
        <w:t xml:space="preserve">Membership inference attacks can be more complex in practice, and this code serves as a </w:t>
      </w:r>
    </w:p>
    <w:p w14:paraId="4BB2C6FA" w14:textId="27DEAB77" w:rsidR="004D2FA2" w:rsidRDefault="0093298B" w:rsidP="0093298B">
      <w:pPr>
        <w:pStyle w:val="HTMLPreformatted"/>
        <w:shd w:val="clear" w:color="auto" w:fill="FFFFFF"/>
        <w:wordWrap w:val="0"/>
        <w:rPr>
          <w:rFonts w:asciiTheme="minorHAnsi" w:eastAsia="Calibri" w:hAnsiTheme="minorHAnsi" w:cstheme="minorHAnsi"/>
          <w:color w:val="000000"/>
          <w:sz w:val="22"/>
          <w:szCs w:val="22"/>
          <w:lang w:val="en-GB"/>
        </w:rPr>
      </w:pPr>
      <w:r w:rsidRPr="005211BF">
        <w:rPr>
          <w:rFonts w:asciiTheme="minorHAnsi" w:eastAsia="Calibri" w:hAnsiTheme="minorHAnsi" w:cstheme="minorHAnsi"/>
          <w:color w:val="000000"/>
          <w:sz w:val="22"/>
          <w:szCs w:val="22"/>
          <w:lang w:val="en-GB"/>
        </w:rPr>
        <w:t>basic demonstration.</w:t>
      </w:r>
      <w:r w:rsidR="00565001" w:rsidRPr="005211BF">
        <w:rPr>
          <w:rFonts w:asciiTheme="minorHAnsi" w:eastAsia="Calibri" w:hAnsiTheme="minorHAnsi" w:cstheme="minorHAnsi"/>
          <w:color w:val="000000"/>
          <w:sz w:val="22"/>
          <w:szCs w:val="22"/>
          <w:lang w:val="en-GB"/>
        </w:rPr>
        <w:t xml:space="preserve"> </w:t>
      </w:r>
      <w:r w:rsidRPr="005211BF">
        <w:rPr>
          <w:rFonts w:asciiTheme="minorHAnsi" w:eastAsia="Calibri" w:hAnsiTheme="minorHAnsi" w:cstheme="minorHAnsi"/>
          <w:color w:val="000000"/>
          <w:sz w:val="22"/>
          <w:szCs w:val="22"/>
          <w:lang w:val="en-GB"/>
        </w:rPr>
        <w:t>Implement privacy and security measures when deploying generative models to protect against such attacks</w:t>
      </w:r>
      <w:r w:rsidR="00D71A10" w:rsidRPr="005211BF">
        <w:rPr>
          <w:rFonts w:asciiTheme="minorHAnsi" w:eastAsia="Calibri" w:hAnsiTheme="minorHAnsi" w:cstheme="minorHAnsi"/>
          <w:color w:val="000000"/>
          <w:sz w:val="22"/>
          <w:szCs w:val="22"/>
          <w:lang w:val="en-GB"/>
        </w:rPr>
        <w:t>.  We will cover in detail how to protect generative AI models in privacy preserving manner in the next section.</w:t>
      </w:r>
    </w:p>
    <w:p w14:paraId="57EF17ED" w14:textId="6F72DF21" w:rsidR="008C3371" w:rsidRDefault="008C3371" w:rsidP="008C3371">
      <w:pPr>
        <w:pStyle w:val="H2-Heading"/>
      </w:pPr>
      <w:r>
        <w:t>Extracting Training Data</w:t>
      </w:r>
      <w:r w:rsidRPr="006D27C1">
        <w:t xml:space="preserve"> attack </w:t>
      </w:r>
      <w:r>
        <w:t>from</w:t>
      </w:r>
      <w:r w:rsidRPr="006D27C1">
        <w:t xml:space="preserve"> generative models</w:t>
      </w:r>
    </w:p>
    <w:p w14:paraId="2BEF8720" w14:textId="77777777" w:rsidR="005211BF" w:rsidRDefault="005211BF" w:rsidP="005211BF">
      <w:pPr>
        <w:pStyle w:val="HTMLPreformatted"/>
        <w:shd w:val="clear" w:color="auto" w:fill="FFFFFF"/>
        <w:wordWrap w:val="0"/>
        <w:rPr>
          <w:rFonts w:asciiTheme="minorHAnsi" w:eastAsiaTheme="minorHAnsi" w:hAnsiTheme="minorHAnsi" w:cstheme="minorBidi"/>
          <w:iCs/>
          <w:sz w:val="22"/>
          <w:szCs w:val="22"/>
        </w:rPr>
      </w:pPr>
      <w:r w:rsidRPr="005211BF">
        <w:rPr>
          <w:rFonts w:asciiTheme="minorHAnsi" w:eastAsiaTheme="minorHAnsi" w:hAnsiTheme="minorHAnsi" w:cstheme="minorBidi"/>
          <w:iCs/>
          <w:sz w:val="22"/>
          <w:szCs w:val="22"/>
        </w:rPr>
        <w:t xml:space="preserve">Extracting training data from large language models (LLMs) can be a challenging task </w:t>
      </w:r>
    </w:p>
    <w:p w14:paraId="1D2EFD80" w14:textId="77777777" w:rsidR="005211BF" w:rsidRDefault="005211BF" w:rsidP="005211BF">
      <w:pPr>
        <w:pStyle w:val="HTMLPreformatted"/>
        <w:shd w:val="clear" w:color="auto" w:fill="FFFFFF"/>
        <w:wordWrap w:val="0"/>
        <w:rPr>
          <w:rFonts w:asciiTheme="minorHAnsi" w:eastAsiaTheme="minorHAnsi" w:hAnsiTheme="minorHAnsi" w:cstheme="minorBidi"/>
          <w:iCs/>
          <w:sz w:val="22"/>
          <w:szCs w:val="22"/>
        </w:rPr>
      </w:pPr>
      <w:r w:rsidRPr="005211BF">
        <w:rPr>
          <w:rFonts w:asciiTheme="minorHAnsi" w:eastAsiaTheme="minorHAnsi" w:hAnsiTheme="minorHAnsi" w:cstheme="minorBidi"/>
          <w:iCs/>
          <w:sz w:val="22"/>
          <w:szCs w:val="22"/>
        </w:rPr>
        <w:t xml:space="preserve">because the training data is not typically available directly from the model. Instead, LLMs </w:t>
      </w:r>
    </w:p>
    <w:p w14:paraId="1189AB96" w14:textId="257A91FF" w:rsidR="005211BF" w:rsidRDefault="005211BF" w:rsidP="005211BF">
      <w:pPr>
        <w:pStyle w:val="HTMLPreformatted"/>
        <w:shd w:val="clear" w:color="auto" w:fill="FFFFFF"/>
        <w:wordWrap w:val="0"/>
        <w:rPr>
          <w:rFonts w:asciiTheme="minorHAnsi" w:eastAsiaTheme="minorHAnsi" w:hAnsiTheme="minorHAnsi" w:cstheme="minorBidi"/>
          <w:iCs/>
          <w:sz w:val="22"/>
          <w:szCs w:val="22"/>
        </w:rPr>
      </w:pPr>
      <w:r w:rsidRPr="005211BF">
        <w:rPr>
          <w:rFonts w:asciiTheme="minorHAnsi" w:eastAsiaTheme="minorHAnsi" w:hAnsiTheme="minorHAnsi" w:cstheme="minorBidi"/>
          <w:iCs/>
          <w:sz w:val="22"/>
          <w:szCs w:val="22"/>
        </w:rPr>
        <w:t xml:space="preserve">are pretrained on vast datasets from the internet. If </w:t>
      </w:r>
      <w:r>
        <w:rPr>
          <w:rFonts w:asciiTheme="minorHAnsi" w:eastAsiaTheme="minorHAnsi" w:hAnsiTheme="minorHAnsi" w:cstheme="minorBidi"/>
          <w:iCs/>
          <w:sz w:val="22"/>
          <w:szCs w:val="22"/>
        </w:rPr>
        <w:t>we</w:t>
      </w:r>
      <w:r w:rsidRPr="005211BF">
        <w:rPr>
          <w:rFonts w:asciiTheme="minorHAnsi" w:eastAsiaTheme="minorHAnsi" w:hAnsiTheme="minorHAnsi" w:cstheme="minorBidi"/>
          <w:iCs/>
          <w:sz w:val="22"/>
          <w:szCs w:val="22"/>
        </w:rPr>
        <w:t xml:space="preserve"> have a specific LLM in mind and </w:t>
      </w:r>
    </w:p>
    <w:p w14:paraId="436EA071" w14:textId="7D6723B3" w:rsidR="005211BF" w:rsidRPr="005211BF" w:rsidRDefault="005211BF" w:rsidP="005211BF">
      <w:pPr>
        <w:pStyle w:val="HTMLPreformatted"/>
        <w:shd w:val="clear" w:color="auto" w:fill="FFFFFF"/>
        <w:wordWrap w:val="0"/>
        <w:rPr>
          <w:rFonts w:asciiTheme="minorHAnsi" w:eastAsiaTheme="minorHAnsi" w:hAnsiTheme="minorHAnsi" w:cstheme="minorBidi"/>
          <w:iCs/>
          <w:sz w:val="22"/>
          <w:szCs w:val="22"/>
        </w:rPr>
      </w:pPr>
      <w:r w:rsidRPr="005211BF">
        <w:rPr>
          <w:rFonts w:asciiTheme="minorHAnsi" w:eastAsiaTheme="minorHAnsi" w:hAnsiTheme="minorHAnsi" w:cstheme="minorBidi"/>
          <w:iCs/>
          <w:sz w:val="22"/>
          <w:szCs w:val="22"/>
        </w:rPr>
        <w:lastRenderedPageBreak/>
        <w:t xml:space="preserve">want to extract training data related to it, </w:t>
      </w:r>
      <w:r>
        <w:rPr>
          <w:rFonts w:asciiTheme="minorHAnsi" w:eastAsiaTheme="minorHAnsi" w:hAnsiTheme="minorHAnsi" w:cstheme="minorBidi"/>
          <w:iCs/>
          <w:sz w:val="22"/>
          <w:szCs w:val="22"/>
        </w:rPr>
        <w:t>we</w:t>
      </w:r>
      <w:r w:rsidRPr="005211BF">
        <w:rPr>
          <w:rFonts w:asciiTheme="minorHAnsi" w:eastAsiaTheme="minorHAnsi" w:hAnsiTheme="minorHAnsi" w:cstheme="minorBidi"/>
          <w:iCs/>
          <w:sz w:val="22"/>
          <w:szCs w:val="22"/>
        </w:rPr>
        <w:t xml:space="preserve"> may need access to the original data sources used for pretraining, which may not be publicly available.</w:t>
      </w:r>
    </w:p>
    <w:p w14:paraId="060DFA80" w14:textId="77777777" w:rsidR="005211BF" w:rsidRPr="005211BF" w:rsidRDefault="005211BF" w:rsidP="005211BF">
      <w:pPr>
        <w:pStyle w:val="HTMLPreformatted"/>
        <w:shd w:val="clear" w:color="auto" w:fill="FFFFFF"/>
        <w:wordWrap w:val="0"/>
        <w:rPr>
          <w:rFonts w:asciiTheme="minorHAnsi" w:eastAsiaTheme="minorHAnsi" w:hAnsiTheme="minorHAnsi" w:cstheme="minorBidi"/>
          <w:iCs/>
          <w:sz w:val="22"/>
          <w:szCs w:val="22"/>
        </w:rPr>
      </w:pPr>
    </w:p>
    <w:p w14:paraId="2ECC62F2" w14:textId="431D7738" w:rsidR="005211BF" w:rsidRDefault="005211BF" w:rsidP="005211BF">
      <w:pPr>
        <w:pStyle w:val="HTMLPreformatted"/>
        <w:shd w:val="clear" w:color="auto" w:fill="FFFFFF"/>
        <w:wordWrap w:val="0"/>
        <w:rPr>
          <w:rFonts w:asciiTheme="minorHAnsi" w:eastAsiaTheme="minorHAnsi" w:hAnsiTheme="minorHAnsi" w:cstheme="minorBidi"/>
          <w:iCs/>
          <w:sz w:val="22"/>
          <w:szCs w:val="22"/>
        </w:rPr>
      </w:pPr>
      <w:r>
        <w:rPr>
          <w:rFonts w:asciiTheme="minorHAnsi" w:eastAsiaTheme="minorHAnsi" w:hAnsiTheme="minorHAnsi" w:cstheme="minorBidi"/>
          <w:iCs/>
          <w:sz w:val="22"/>
          <w:szCs w:val="22"/>
        </w:rPr>
        <w:t>Sample</w:t>
      </w:r>
      <w:r w:rsidRPr="005211BF">
        <w:rPr>
          <w:rFonts w:asciiTheme="minorHAnsi" w:eastAsiaTheme="minorHAnsi" w:hAnsiTheme="minorHAnsi" w:cstheme="minorBidi"/>
          <w:iCs/>
          <w:sz w:val="22"/>
          <w:szCs w:val="22"/>
        </w:rPr>
        <w:t xml:space="preserve"> Python code snippet that demonstrates how </w:t>
      </w:r>
      <w:r>
        <w:rPr>
          <w:rFonts w:asciiTheme="minorHAnsi" w:eastAsiaTheme="minorHAnsi" w:hAnsiTheme="minorHAnsi" w:cstheme="minorBidi"/>
          <w:iCs/>
          <w:sz w:val="22"/>
          <w:szCs w:val="22"/>
        </w:rPr>
        <w:t>we</w:t>
      </w:r>
      <w:r w:rsidRPr="005211BF">
        <w:rPr>
          <w:rFonts w:asciiTheme="minorHAnsi" w:eastAsiaTheme="minorHAnsi" w:hAnsiTheme="minorHAnsi" w:cstheme="minorBidi"/>
          <w:iCs/>
          <w:sz w:val="22"/>
          <w:szCs w:val="22"/>
        </w:rPr>
        <w:t xml:space="preserve"> can extract text data from a </w:t>
      </w:r>
    </w:p>
    <w:p w14:paraId="1A2F457E" w14:textId="77777777" w:rsidR="005211BF" w:rsidRDefault="005211BF" w:rsidP="005211BF">
      <w:pPr>
        <w:pStyle w:val="HTMLPreformatted"/>
        <w:shd w:val="clear" w:color="auto" w:fill="FFFFFF"/>
        <w:wordWrap w:val="0"/>
        <w:rPr>
          <w:rFonts w:asciiTheme="minorHAnsi" w:eastAsiaTheme="minorHAnsi" w:hAnsiTheme="minorHAnsi" w:cstheme="minorBidi"/>
          <w:iCs/>
          <w:sz w:val="22"/>
          <w:szCs w:val="22"/>
        </w:rPr>
      </w:pPr>
      <w:r w:rsidRPr="005211BF">
        <w:rPr>
          <w:rFonts w:asciiTheme="minorHAnsi" w:eastAsiaTheme="minorHAnsi" w:hAnsiTheme="minorHAnsi" w:cstheme="minorBidi"/>
          <w:iCs/>
          <w:sz w:val="22"/>
          <w:szCs w:val="22"/>
        </w:rPr>
        <w:t>pretrained Hugging Face Transformers model, like GPT-2. Keep in mind that this code is for</w:t>
      </w:r>
    </w:p>
    <w:p w14:paraId="184B1970" w14:textId="63A83DFB" w:rsidR="005211BF" w:rsidRDefault="005211BF" w:rsidP="005211BF">
      <w:pPr>
        <w:pStyle w:val="HTMLPreformatted"/>
        <w:shd w:val="clear" w:color="auto" w:fill="FFFFFF"/>
        <w:wordWrap w:val="0"/>
        <w:rPr>
          <w:rFonts w:asciiTheme="minorHAnsi" w:eastAsiaTheme="minorHAnsi" w:hAnsiTheme="minorHAnsi" w:cstheme="minorBidi"/>
          <w:iCs/>
          <w:sz w:val="22"/>
          <w:szCs w:val="22"/>
        </w:rPr>
      </w:pPr>
      <w:r w:rsidRPr="005211BF">
        <w:rPr>
          <w:rFonts w:asciiTheme="minorHAnsi" w:eastAsiaTheme="minorHAnsi" w:hAnsiTheme="minorHAnsi" w:cstheme="minorBidi"/>
          <w:iCs/>
          <w:sz w:val="22"/>
          <w:szCs w:val="22"/>
        </w:rPr>
        <w:t xml:space="preserve">illustrative purposes and won't retrieve the actual training data but rather generates text </w:t>
      </w:r>
    </w:p>
    <w:p w14:paraId="5AFA85E2" w14:textId="2289B756" w:rsidR="008C3371" w:rsidRDefault="005211BF" w:rsidP="005211BF">
      <w:pPr>
        <w:pStyle w:val="HTMLPreformatted"/>
        <w:shd w:val="clear" w:color="auto" w:fill="FFFFFF"/>
        <w:wordWrap w:val="0"/>
        <w:rPr>
          <w:rFonts w:asciiTheme="minorHAnsi" w:eastAsiaTheme="minorHAnsi" w:hAnsiTheme="minorHAnsi" w:cstheme="minorBidi"/>
          <w:iCs/>
          <w:sz w:val="22"/>
          <w:szCs w:val="22"/>
        </w:rPr>
      </w:pPr>
      <w:r w:rsidRPr="005211BF">
        <w:rPr>
          <w:rFonts w:asciiTheme="minorHAnsi" w:eastAsiaTheme="minorHAnsi" w:hAnsiTheme="minorHAnsi" w:cstheme="minorBidi"/>
          <w:iCs/>
          <w:sz w:val="22"/>
          <w:szCs w:val="22"/>
        </w:rPr>
        <w:t>samples from the model:</w:t>
      </w:r>
    </w:p>
    <w:p w14:paraId="6873FA32" w14:textId="77777777" w:rsidR="00DD6E5B" w:rsidRPr="00DD6E5B" w:rsidRDefault="00DD6E5B" w:rsidP="00DD6E5B">
      <w:pPr>
        <w:pStyle w:val="HTMLPreformatted"/>
        <w:shd w:val="clear" w:color="auto" w:fill="FFFFFF"/>
        <w:wordWrap w:val="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In this code:</w:t>
      </w:r>
    </w:p>
    <w:p w14:paraId="4452394A" w14:textId="77777777" w:rsidR="00DD6E5B" w:rsidRPr="00DD6E5B" w:rsidRDefault="00DD6E5B" w:rsidP="00DD6E5B">
      <w:pPr>
        <w:pStyle w:val="HTMLPreformatted"/>
        <w:shd w:val="clear" w:color="auto" w:fill="FFFFFF"/>
        <w:wordWrap w:val="0"/>
        <w:rPr>
          <w:rFonts w:asciiTheme="minorHAnsi" w:eastAsiaTheme="minorHAnsi" w:hAnsiTheme="minorHAnsi" w:cstheme="minorBidi"/>
          <w:iCs/>
          <w:sz w:val="22"/>
          <w:szCs w:val="22"/>
        </w:rPr>
      </w:pPr>
    </w:p>
    <w:p w14:paraId="745C8445" w14:textId="77777777" w:rsidR="00DD6E5B" w:rsidRDefault="00DD6E5B" w:rsidP="00DD6E5B">
      <w:pPr>
        <w:pStyle w:val="HTMLPreformatted"/>
        <w:numPr>
          <w:ilvl w:val="0"/>
          <w:numId w:val="52"/>
        </w:numPr>
        <w:shd w:val="clear" w:color="auto" w:fill="FFFFFF"/>
        <w:wordWrap w:val="0"/>
        <w:ind w:left="36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 xml:space="preserve">We load a pretrained GPT-2 model and tokenizer from the Hugging Face Transformers </w:t>
      </w:r>
    </w:p>
    <w:p w14:paraId="216C9FA8" w14:textId="53C62A95" w:rsidR="00DD6E5B" w:rsidRPr="00DD6E5B" w:rsidRDefault="00DD6E5B" w:rsidP="00DD6E5B">
      <w:pPr>
        <w:pStyle w:val="HTMLPreformatted"/>
        <w:shd w:val="clear" w:color="auto" w:fill="FFFFFF"/>
        <w:wordWrap w:val="0"/>
        <w:ind w:left="36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library. You can choose other models based on your requirements.</w:t>
      </w:r>
    </w:p>
    <w:p w14:paraId="5F35A65A" w14:textId="77777777" w:rsidR="00DD6E5B" w:rsidRPr="00DD6E5B" w:rsidRDefault="00DD6E5B" w:rsidP="00DD6E5B">
      <w:pPr>
        <w:pStyle w:val="HTMLPreformatted"/>
        <w:shd w:val="clear" w:color="auto" w:fill="FFFFFF"/>
        <w:wordWrap w:val="0"/>
        <w:rPr>
          <w:rFonts w:asciiTheme="minorHAnsi" w:eastAsiaTheme="minorHAnsi" w:hAnsiTheme="minorHAnsi" w:cstheme="minorBidi"/>
          <w:iCs/>
          <w:sz w:val="22"/>
          <w:szCs w:val="22"/>
        </w:rPr>
      </w:pPr>
    </w:p>
    <w:p w14:paraId="283BBEFC" w14:textId="77777777" w:rsidR="00DD6E5B" w:rsidRPr="00DD6E5B" w:rsidRDefault="00DD6E5B" w:rsidP="00DD6E5B">
      <w:pPr>
        <w:pStyle w:val="HTMLPreformatted"/>
        <w:numPr>
          <w:ilvl w:val="0"/>
          <w:numId w:val="52"/>
        </w:numPr>
        <w:shd w:val="clear" w:color="auto" w:fill="FFFFFF"/>
        <w:wordWrap w:val="0"/>
        <w:ind w:left="36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We define a prompt, which serves as the starting point for generating text. You can change the prompt to suit your needs.</w:t>
      </w:r>
    </w:p>
    <w:p w14:paraId="171A9FCB" w14:textId="77777777" w:rsidR="00DD6E5B" w:rsidRPr="00DD6E5B" w:rsidRDefault="00DD6E5B" w:rsidP="00DD6E5B">
      <w:pPr>
        <w:pStyle w:val="HTMLPreformatted"/>
        <w:shd w:val="clear" w:color="auto" w:fill="FFFFFF"/>
        <w:wordWrap w:val="0"/>
        <w:rPr>
          <w:rFonts w:asciiTheme="minorHAnsi" w:eastAsiaTheme="minorHAnsi" w:hAnsiTheme="minorHAnsi" w:cstheme="minorBidi"/>
          <w:iCs/>
          <w:sz w:val="22"/>
          <w:szCs w:val="22"/>
        </w:rPr>
      </w:pPr>
    </w:p>
    <w:p w14:paraId="7370E4D7" w14:textId="77777777" w:rsidR="00DD6E5B" w:rsidRPr="00DD6E5B" w:rsidRDefault="00DD6E5B" w:rsidP="00DD6E5B">
      <w:pPr>
        <w:pStyle w:val="HTMLPreformatted"/>
        <w:numPr>
          <w:ilvl w:val="0"/>
          <w:numId w:val="52"/>
        </w:numPr>
        <w:shd w:val="clear" w:color="auto" w:fill="FFFFFF"/>
        <w:wordWrap w:val="0"/>
        <w:ind w:left="36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We specify the number of text samples (</w:t>
      </w:r>
      <w:proofErr w:type="spellStart"/>
      <w:r w:rsidRPr="00DD6E5B">
        <w:rPr>
          <w:rFonts w:asciiTheme="minorHAnsi" w:eastAsiaTheme="minorHAnsi" w:hAnsiTheme="minorHAnsi" w:cstheme="minorBidi"/>
          <w:iCs/>
          <w:sz w:val="22"/>
          <w:szCs w:val="22"/>
        </w:rPr>
        <w:t>num_samples</w:t>
      </w:r>
      <w:proofErr w:type="spellEnd"/>
      <w:r w:rsidRPr="00DD6E5B">
        <w:rPr>
          <w:rFonts w:asciiTheme="minorHAnsi" w:eastAsiaTheme="minorHAnsi" w:hAnsiTheme="minorHAnsi" w:cstheme="minorBidi"/>
          <w:iCs/>
          <w:sz w:val="22"/>
          <w:szCs w:val="22"/>
        </w:rPr>
        <w:t>) to generate from the model.</w:t>
      </w:r>
    </w:p>
    <w:p w14:paraId="4D0811DA" w14:textId="77777777" w:rsidR="00DD6E5B" w:rsidRPr="00DD6E5B" w:rsidRDefault="00DD6E5B" w:rsidP="00DD6E5B">
      <w:pPr>
        <w:pStyle w:val="HTMLPreformatted"/>
        <w:shd w:val="clear" w:color="auto" w:fill="FFFFFF"/>
        <w:wordWrap w:val="0"/>
        <w:rPr>
          <w:rFonts w:asciiTheme="minorHAnsi" w:eastAsiaTheme="minorHAnsi" w:hAnsiTheme="minorHAnsi" w:cstheme="minorBidi"/>
          <w:iCs/>
          <w:sz w:val="22"/>
          <w:szCs w:val="22"/>
        </w:rPr>
      </w:pPr>
    </w:p>
    <w:p w14:paraId="49A1BAE0" w14:textId="77777777" w:rsidR="00DD6E5B" w:rsidRPr="00DD6E5B" w:rsidRDefault="00DD6E5B" w:rsidP="00DD6E5B">
      <w:pPr>
        <w:pStyle w:val="HTMLPreformatted"/>
        <w:numPr>
          <w:ilvl w:val="0"/>
          <w:numId w:val="52"/>
        </w:numPr>
        <w:shd w:val="clear" w:color="auto" w:fill="FFFFFF"/>
        <w:wordWrap w:val="0"/>
        <w:ind w:left="36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Inside the loop, we encode the prompt using the tokenizer and generate text sequences using the model. We decode the output to obtain human-readable text.</w:t>
      </w:r>
    </w:p>
    <w:p w14:paraId="5C8B05AE" w14:textId="77777777" w:rsidR="00DD6E5B" w:rsidRPr="00DD6E5B" w:rsidRDefault="00DD6E5B" w:rsidP="00DD6E5B">
      <w:pPr>
        <w:pStyle w:val="HTMLPreformatted"/>
        <w:shd w:val="clear" w:color="auto" w:fill="FFFFFF"/>
        <w:wordWrap w:val="0"/>
        <w:rPr>
          <w:rFonts w:asciiTheme="minorHAnsi" w:eastAsiaTheme="minorHAnsi" w:hAnsiTheme="minorHAnsi" w:cstheme="minorBidi"/>
          <w:iCs/>
          <w:sz w:val="22"/>
          <w:szCs w:val="22"/>
        </w:rPr>
      </w:pPr>
    </w:p>
    <w:p w14:paraId="1F8B85D2" w14:textId="77777777" w:rsidR="004F6BE3" w:rsidRDefault="00DD6E5B" w:rsidP="00DD6E5B">
      <w:pPr>
        <w:pStyle w:val="HTMLPreformatted"/>
        <w:shd w:val="clear" w:color="auto" w:fill="FFFFFF"/>
        <w:wordWrap w:val="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 xml:space="preserve">Please note that the generated text is not actual training data used for the model but rather synthetic text produced by the model based on the provided prompt. To access the actual </w:t>
      </w:r>
    </w:p>
    <w:p w14:paraId="76C27793" w14:textId="23A5827C" w:rsidR="00DD6E5B" w:rsidRDefault="00DD6E5B" w:rsidP="00DD6E5B">
      <w:pPr>
        <w:pStyle w:val="HTMLPreformatted"/>
        <w:shd w:val="clear" w:color="auto" w:fill="FFFFFF"/>
        <w:wordWrap w:val="0"/>
        <w:rPr>
          <w:rFonts w:asciiTheme="minorHAnsi" w:eastAsiaTheme="minorHAnsi" w:hAnsiTheme="minorHAnsi" w:cstheme="minorBidi"/>
          <w:iCs/>
          <w:sz w:val="22"/>
          <w:szCs w:val="22"/>
        </w:rPr>
      </w:pPr>
      <w:r w:rsidRPr="00DD6E5B">
        <w:rPr>
          <w:rFonts w:asciiTheme="minorHAnsi" w:eastAsiaTheme="minorHAnsi" w:hAnsiTheme="minorHAnsi" w:cstheme="minorBidi"/>
          <w:iCs/>
          <w:sz w:val="22"/>
          <w:szCs w:val="22"/>
        </w:rPr>
        <w:t>training data used to train LLMs, you would need access to the original data sources, which are typically large and diverse web corpora.</w:t>
      </w:r>
    </w:p>
    <w:p w14:paraId="66222979" w14:textId="77777777" w:rsidR="00DD6E5B" w:rsidRDefault="00DD6E5B" w:rsidP="005211BF">
      <w:pPr>
        <w:pStyle w:val="HTMLPreformatted"/>
        <w:shd w:val="clear" w:color="auto" w:fill="FFFFFF"/>
        <w:wordWrap w:val="0"/>
        <w:rPr>
          <w:rFonts w:asciiTheme="minorHAnsi" w:eastAsiaTheme="minorHAnsi" w:hAnsiTheme="minorHAnsi" w:cstheme="minorBidi"/>
          <w:iCs/>
          <w:sz w:val="22"/>
          <w:szCs w:val="22"/>
        </w:rPr>
      </w:pPr>
    </w:p>
    <w:p w14:paraId="7632BA0E" w14:textId="77777777" w:rsidR="00D71A10" w:rsidRDefault="00D71A10" w:rsidP="0093298B">
      <w:pPr>
        <w:pStyle w:val="HTMLPreformatted"/>
        <w:shd w:val="clear" w:color="auto" w:fill="FFFFFF"/>
        <w:wordWrap w:val="0"/>
        <w:rPr>
          <w:rFonts w:asciiTheme="minorHAnsi" w:eastAsiaTheme="minorHAnsi" w:hAnsiTheme="minorHAnsi" w:cstheme="minorBidi"/>
          <w:iCs/>
          <w:sz w:val="22"/>
          <w:szCs w:val="22"/>
        </w:rPr>
      </w:pPr>
    </w:p>
    <w:p w14:paraId="6AEEBBEC" w14:textId="5E1EF773" w:rsidR="003008DA" w:rsidRPr="009F7D18" w:rsidRDefault="003008DA" w:rsidP="0093298B">
      <w:pPr>
        <w:pStyle w:val="HTMLPreformatted"/>
        <w:shd w:val="clear" w:color="auto" w:fill="FFFFFF"/>
        <w:wordWrap w:val="0"/>
        <w:rPr>
          <w:rStyle w:val="P-Italics"/>
          <w:rFonts w:eastAsiaTheme="minorHAnsi"/>
        </w:rPr>
      </w:pPr>
      <w:r w:rsidRPr="009F7D18">
        <w:rPr>
          <w:rStyle w:val="P-Italics"/>
          <w:rFonts w:eastAsiaTheme="minorHAnsi"/>
        </w:rPr>
        <w:t xml:space="preserve">Source code: </w:t>
      </w:r>
      <w:proofErr w:type="spellStart"/>
      <w:r w:rsidR="009F7D18" w:rsidRPr="009F7D18">
        <w:rPr>
          <w:rStyle w:val="P-Italics"/>
        </w:rPr>
        <w:t>Training_Data_Extraction_Gen_AI.ipynb</w:t>
      </w:r>
      <w:proofErr w:type="spellEnd"/>
    </w:p>
    <w:p w14:paraId="5EE90038" w14:textId="77777777" w:rsidR="003008DA" w:rsidRDefault="003008DA" w:rsidP="0093298B">
      <w:pPr>
        <w:pStyle w:val="HTMLPreformatted"/>
        <w:shd w:val="clear" w:color="auto" w:fill="FFFFFF"/>
        <w:wordWrap w:val="0"/>
        <w:rPr>
          <w:rFonts w:asciiTheme="minorHAnsi" w:eastAsiaTheme="minorHAnsi" w:hAnsiTheme="minorHAnsi" w:cstheme="minorBidi"/>
          <w:iCs/>
          <w:sz w:val="22"/>
          <w:szCs w:val="22"/>
        </w:rPr>
      </w:pPr>
    </w:p>
    <w:p w14:paraId="57E4DAF0" w14:textId="77777777" w:rsidR="0075348D" w:rsidRDefault="0075348D" w:rsidP="0075348D">
      <w:pPr>
        <w:pStyle w:val="HTMLPreformatted"/>
        <w:shd w:val="clear" w:color="auto" w:fill="FFFFFF"/>
        <w:wordWrap w:val="0"/>
        <w:rPr>
          <w:rStyle w:val="P-Code"/>
        </w:rPr>
      </w:pPr>
      <w:r w:rsidRPr="0075348D">
        <w:rPr>
          <w:rStyle w:val="P-Code"/>
        </w:rPr>
        <w:t>!pip install torch</w:t>
      </w:r>
    </w:p>
    <w:p w14:paraId="0DCF2947" w14:textId="77777777" w:rsidR="004F6BE3" w:rsidRPr="0075348D" w:rsidRDefault="004F6BE3" w:rsidP="0075348D">
      <w:pPr>
        <w:pStyle w:val="HTMLPreformatted"/>
        <w:shd w:val="clear" w:color="auto" w:fill="FFFFFF"/>
        <w:wordWrap w:val="0"/>
        <w:rPr>
          <w:rStyle w:val="P-Code"/>
        </w:rPr>
      </w:pPr>
    </w:p>
    <w:p w14:paraId="01B01ED4" w14:textId="77777777" w:rsidR="0075348D" w:rsidRDefault="0075348D" w:rsidP="0075348D">
      <w:pPr>
        <w:pStyle w:val="HTMLPreformatted"/>
        <w:shd w:val="clear" w:color="auto" w:fill="FFFFFF"/>
        <w:wordWrap w:val="0"/>
        <w:rPr>
          <w:rStyle w:val="P-Code"/>
        </w:rPr>
      </w:pPr>
      <w:r w:rsidRPr="0075348D">
        <w:rPr>
          <w:rStyle w:val="P-Code"/>
        </w:rPr>
        <w:t>!pip install transformers</w:t>
      </w:r>
    </w:p>
    <w:p w14:paraId="4A22CC55" w14:textId="77777777" w:rsidR="004F6BE3" w:rsidRPr="0075348D" w:rsidRDefault="004F6BE3" w:rsidP="0075348D">
      <w:pPr>
        <w:pStyle w:val="HTMLPreformatted"/>
        <w:shd w:val="clear" w:color="auto" w:fill="FFFFFF"/>
        <w:wordWrap w:val="0"/>
        <w:rPr>
          <w:rStyle w:val="P-Code"/>
        </w:rPr>
      </w:pPr>
    </w:p>
    <w:p w14:paraId="5C9B653C" w14:textId="77777777" w:rsidR="0075348D" w:rsidRDefault="0075348D" w:rsidP="0075348D">
      <w:pPr>
        <w:pStyle w:val="HTMLPreformatted"/>
        <w:shd w:val="clear" w:color="auto" w:fill="FFFFFF"/>
        <w:wordWrap w:val="0"/>
        <w:rPr>
          <w:rStyle w:val="P-Code"/>
        </w:rPr>
      </w:pPr>
      <w:r w:rsidRPr="0075348D">
        <w:rPr>
          <w:rStyle w:val="P-Code"/>
        </w:rPr>
        <w:t>import torch</w:t>
      </w:r>
    </w:p>
    <w:p w14:paraId="59AEAE20" w14:textId="77777777" w:rsidR="004F6BE3" w:rsidRPr="0075348D" w:rsidRDefault="004F6BE3" w:rsidP="0075348D">
      <w:pPr>
        <w:pStyle w:val="HTMLPreformatted"/>
        <w:shd w:val="clear" w:color="auto" w:fill="FFFFFF"/>
        <w:wordWrap w:val="0"/>
        <w:rPr>
          <w:rStyle w:val="P-Code"/>
        </w:rPr>
      </w:pPr>
    </w:p>
    <w:p w14:paraId="50878DCF" w14:textId="77777777" w:rsidR="0075348D" w:rsidRPr="0075348D" w:rsidRDefault="0075348D" w:rsidP="0075348D">
      <w:pPr>
        <w:pStyle w:val="HTMLPreformatted"/>
        <w:shd w:val="clear" w:color="auto" w:fill="FFFFFF"/>
        <w:wordWrap w:val="0"/>
        <w:rPr>
          <w:rStyle w:val="P-Code"/>
        </w:rPr>
      </w:pPr>
      <w:r w:rsidRPr="0075348D">
        <w:rPr>
          <w:rStyle w:val="P-Code"/>
        </w:rPr>
        <w:t>from transformers import GPT2LMHeadModel, GPT2Tokenizer</w:t>
      </w:r>
    </w:p>
    <w:p w14:paraId="7B5814F6" w14:textId="77777777" w:rsidR="0075348D" w:rsidRPr="0075348D" w:rsidRDefault="0075348D" w:rsidP="0075348D">
      <w:pPr>
        <w:pStyle w:val="HTMLPreformatted"/>
        <w:shd w:val="clear" w:color="auto" w:fill="FFFFFF"/>
        <w:wordWrap w:val="0"/>
        <w:rPr>
          <w:rStyle w:val="P-Code"/>
        </w:rPr>
      </w:pPr>
    </w:p>
    <w:p w14:paraId="7D292E9B" w14:textId="77777777" w:rsidR="0075348D" w:rsidRDefault="0075348D" w:rsidP="0075348D">
      <w:pPr>
        <w:pStyle w:val="HTMLPreformatted"/>
        <w:shd w:val="clear" w:color="auto" w:fill="FFFFFF"/>
        <w:wordWrap w:val="0"/>
        <w:rPr>
          <w:rStyle w:val="P-Code"/>
        </w:rPr>
      </w:pPr>
      <w:r w:rsidRPr="0075348D">
        <w:rPr>
          <w:rStyle w:val="P-Code"/>
        </w:rPr>
        <w:t># Load a pretrained GPT-2 model and tokenizer</w:t>
      </w:r>
    </w:p>
    <w:p w14:paraId="457669CD" w14:textId="77777777" w:rsidR="004F6BE3" w:rsidRPr="0075348D" w:rsidRDefault="004F6BE3" w:rsidP="0075348D">
      <w:pPr>
        <w:pStyle w:val="HTMLPreformatted"/>
        <w:shd w:val="clear" w:color="auto" w:fill="FFFFFF"/>
        <w:wordWrap w:val="0"/>
        <w:rPr>
          <w:rStyle w:val="P-Code"/>
        </w:rPr>
      </w:pPr>
    </w:p>
    <w:p w14:paraId="2FEDD949" w14:textId="77777777" w:rsidR="0075348D" w:rsidRDefault="0075348D" w:rsidP="0075348D">
      <w:pPr>
        <w:pStyle w:val="HTMLPreformatted"/>
        <w:shd w:val="clear" w:color="auto" w:fill="FFFFFF"/>
        <w:wordWrap w:val="0"/>
        <w:rPr>
          <w:rStyle w:val="P-Code"/>
        </w:rPr>
      </w:pPr>
      <w:proofErr w:type="spellStart"/>
      <w:r w:rsidRPr="0075348D">
        <w:rPr>
          <w:rStyle w:val="P-Code"/>
        </w:rPr>
        <w:t>model_name</w:t>
      </w:r>
      <w:proofErr w:type="spellEnd"/>
      <w:r w:rsidRPr="0075348D">
        <w:rPr>
          <w:rStyle w:val="P-Code"/>
        </w:rPr>
        <w:t xml:space="preserve"> = "gpt2"  # You can choose other pretrained models as well</w:t>
      </w:r>
    </w:p>
    <w:p w14:paraId="40245211" w14:textId="77777777" w:rsidR="004F6BE3" w:rsidRPr="0075348D" w:rsidRDefault="004F6BE3" w:rsidP="0075348D">
      <w:pPr>
        <w:pStyle w:val="HTMLPreformatted"/>
        <w:shd w:val="clear" w:color="auto" w:fill="FFFFFF"/>
        <w:wordWrap w:val="0"/>
        <w:rPr>
          <w:rStyle w:val="P-Code"/>
        </w:rPr>
      </w:pPr>
    </w:p>
    <w:p w14:paraId="52B58B6D" w14:textId="77777777" w:rsidR="0075348D" w:rsidRDefault="0075348D" w:rsidP="0075348D">
      <w:pPr>
        <w:pStyle w:val="HTMLPreformatted"/>
        <w:shd w:val="clear" w:color="auto" w:fill="FFFFFF"/>
        <w:wordWrap w:val="0"/>
        <w:rPr>
          <w:rStyle w:val="P-Code"/>
        </w:rPr>
      </w:pPr>
      <w:r w:rsidRPr="0075348D">
        <w:rPr>
          <w:rStyle w:val="P-Code"/>
        </w:rPr>
        <w:t>model = GPT2LMHeadModel.from_pretrained(</w:t>
      </w:r>
      <w:proofErr w:type="spellStart"/>
      <w:r w:rsidRPr="0075348D">
        <w:rPr>
          <w:rStyle w:val="P-Code"/>
        </w:rPr>
        <w:t>model_name</w:t>
      </w:r>
      <w:proofErr w:type="spellEnd"/>
      <w:r w:rsidRPr="0075348D">
        <w:rPr>
          <w:rStyle w:val="P-Code"/>
        </w:rPr>
        <w:t>)</w:t>
      </w:r>
    </w:p>
    <w:p w14:paraId="15C08524" w14:textId="77777777" w:rsidR="004F6BE3" w:rsidRPr="0075348D" w:rsidRDefault="004F6BE3" w:rsidP="0075348D">
      <w:pPr>
        <w:pStyle w:val="HTMLPreformatted"/>
        <w:shd w:val="clear" w:color="auto" w:fill="FFFFFF"/>
        <w:wordWrap w:val="0"/>
        <w:rPr>
          <w:rStyle w:val="P-Code"/>
        </w:rPr>
      </w:pPr>
    </w:p>
    <w:p w14:paraId="19B2C07F" w14:textId="77777777" w:rsidR="0075348D" w:rsidRPr="0075348D" w:rsidRDefault="0075348D" w:rsidP="0075348D">
      <w:pPr>
        <w:pStyle w:val="HTMLPreformatted"/>
        <w:shd w:val="clear" w:color="auto" w:fill="FFFFFF"/>
        <w:wordWrap w:val="0"/>
        <w:rPr>
          <w:rStyle w:val="P-Code"/>
        </w:rPr>
      </w:pPr>
      <w:r w:rsidRPr="0075348D">
        <w:rPr>
          <w:rStyle w:val="P-Code"/>
        </w:rPr>
        <w:t>tokenizer = GPT2Tokenizer.from_pretrained(</w:t>
      </w:r>
      <w:proofErr w:type="spellStart"/>
      <w:r w:rsidRPr="0075348D">
        <w:rPr>
          <w:rStyle w:val="P-Code"/>
        </w:rPr>
        <w:t>model_name</w:t>
      </w:r>
      <w:proofErr w:type="spellEnd"/>
      <w:r w:rsidRPr="0075348D">
        <w:rPr>
          <w:rStyle w:val="P-Code"/>
        </w:rPr>
        <w:t>)</w:t>
      </w:r>
    </w:p>
    <w:p w14:paraId="798F9130" w14:textId="77777777" w:rsidR="0075348D" w:rsidRPr="0075348D" w:rsidRDefault="0075348D" w:rsidP="0075348D">
      <w:pPr>
        <w:pStyle w:val="HTMLPreformatted"/>
        <w:shd w:val="clear" w:color="auto" w:fill="FFFFFF"/>
        <w:wordWrap w:val="0"/>
        <w:rPr>
          <w:rStyle w:val="P-Code"/>
        </w:rPr>
      </w:pPr>
    </w:p>
    <w:p w14:paraId="13C1E277" w14:textId="77777777" w:rsidR="0075348D" w:rsidRPr="0075348D" w:rsidRDefault="0075348D" w:rsidP="0075348D">
      <w:pPr>
        <w:pStyle w:val="HTMLPreformatted"/>
        <w:shd w:val="clear" w:color="auto" w:fill="FFFFFF"/>
        <w:wordWrap w:val="0"/>
        <w:rPr>
          <w:rStyle w:val="P-Code"/>
        </w:rPr>
      </w:pPr>
      <w:r w:rsidRPr="0075348D">
        <w:rPr>
          <w:rStyle w:val="P-Code"/>
        </w:rPr>
        <w:lastRenderedPageBreak/>
        <w:t># Generate text samples from the model</w:t>
      </w:r>
    </w:p>
    <w:p w14:paraId="1019A4CF" w14:textId="77777777" w:rsidR="0075348D" w:rsidRDefault="0075348D" w:rsidP="0075348D">
      <w:pPr>
        <w:pStyle w:val="HTMLPreformatted"/>
        <w:shd w:val="clear" w:color="auto" w:fill="FFFFFF"/>
        <w:wordWrap w:val="0"/>
        <w:rPr>
          <w:rStyle w:val="P-Code"/>
        </w:rPr>
      </w:pPr>
      <w:r w:rsidRPr="0075348D">
        <w:rPr>
          <w:rStyle w:val="P-Code"/>
        </w:rPr>
        <w:t>prompt = "Once upon a time"</w:t>
      </w:r>
    </w:p>
    <w:p w14:paraId="15CB8E27" w14:textId="77777777" w:rsidR="004F6BE3" w:rsidRPr="0075348D" w:rsidRDefault="004F6BE3" w:rsidP="0075348D">
      <w:pPr>
        <w:pStyle w:val="HTMLPreformatted"/>
        <w:shd w:val="clear" w:color="auto" w:fill="FFFFFF"/>
        <w:wordWrap w:val="0"/>
        <w:rPr>
          <w:rStyle w:val="P-Code"/>
        </w:rPr>
      </w:pPr>
    </w:p>
    <w:p w14:paraId="42D447CE" w14:textId="77777777" w:rsidR="0075348D" w:rsidRPr="0075348D" w:rsidRDefault="0075348D" w:rsidP="0075348D">
      <w:pPr>
        <w:pStyle w:val="HTMLPreformatted"/>
        <w:shd w:val="clear" w:color="auto" w:fill="FFFFFF"/>
        <w:wordWrap w:val="0"/>
        <w:rPr>
          <w:rStyle w:val="P-Code"/>
        </w:rPr>
      </w:pPr>
      <w:proofErr w:type="spellStart"/>
      <w:r w:rsidRPr="0075348D">
        <w:rPr>
          <w:rStyle w:val="P-Code"/>
        </w:rPr>
        <w:t>num_samples</w:t>
      </w:r>
      <w:proofErr w:type="spellEnd"/>
      <w:r w:rsidRPr="0075348D">
        <w:rPr>
          <w:rStyle w:val="P-Code"/>
        </w:rPr>
        <w:t xml:space="preserve"> = 5</w:t>
      </w:r>
    </w:p>
    <w:p w14:paraId="64D382EC" w14:textId="77777777" w:rsidR="0075348D" w:rsidRPr="0075348D" w:rsidRDefault="0075348D" w:rsidP="0075348D">
      <w:pPr>
        <w:pStyle w:val="HTMLPreformatted"/>
        <w:shd w:val="clear" w:color="auto" w:fill="FFFFFF"/>
        <w:wordWrap w:val="0"/>
        <w:rPr>
          <w:rStyle w:val="P-Code"/>
        </w:rPr>
      </w:pPr>
    </w:p>
    <w:p w14:paraId="215296D1" w14:textId="77777777" w:rsidR="0075348D" w:rsidRPr="0075348D" w:rsidRDefault="0075348D" w:rsidP="0075348D">
      <w:pPr>
        <w:pStyle w:val="HTMLPreformatted"/>
        <w:shd w:val="clear" w:color="auto" w:fill="FFFFFF"/>
        <w:wordWrap w:val="0"/>
        <w:rPr>
          <w:rStyle w:val="P-Code"/>
        </w:rPr>
      </w:pPr>
    </w:p>
    <w:p w14:paraId="787085CC" w14:textId="77777777" w:rsidR="0075348D" w:rsidRPr="0075348D" w:rsidRDefault="0075348D" w:rsidP="0075348D">
      <w:pPr>
        <w:pStyle w:val="HTMLPreformatted"/>
        <w:shd w:val="clear" w:color="auto" w:fill="FFFFFF"/>
        <w:wordWrap w:val="0"/>
        <w:rPr>
          <w:rStyle w:val="P-Code"/>
        </w:rPr>
      </w:pPr>
      <w:r w:rsidRPr="0075348D">
        <w:rPr>
          <w:rStyle w:val="P-Code"/>
        </w:rPr>
        <w:t>for _ in range(</w:t>
      </w:r>
      <w:proofErr w:type="spellStart"/>
      <w:r w:rsidRPr="0075348D">
        <w:rPr>
          <w:rStyle w:val="P-Code"/>
        </w:rPr>
        <w:t>num_samples</w:t>
      </w:r>
      <w:proofErr w:type="spellEnd"/>
      <w:r w:rsidRPr="0075348D">
        <w:rPr>
          <w:rStyle w:val="P-Code"/>
        </w:rPr>
        <w:t>):</w:t>
      </w:r>
    </w:p>
    <w:p w14:paraId="0FC9D3F4" w14:textId="77777777" w:rsidR="0075348D" w:rsidRPr="0075348D" w:rsidRDefault="0075348D" w:rsidP="0075348D">
      <w:pPr>
        <w:pStyle w:val="HTMLPreformatted"/>
        <w:shd w:val="clear" w:color="auto" w:fill="FFFFFF"/>
        <w:wordWrap w:val="0"/>
        <w:rPr>
          <w:rStyle w:val="P-Code"/>
        </w:rPr>
      </w:pPr>
      <w:r w:rsidRPr="0075348D">
        <w:rPr>
          <w:rStyle w:val="P-Code"/>
        </w:rPr>
        <w:t xml:space="preserve">    </w:t>
      </w:r>
      <w:proofErr w:type="spellStart"/>
      <w:r w:rsidRPr="0075348D">
        <w:rPr>
          <w:rStyle w:val="P-Code"/>
        </w:rPr>
        <w:t>input_ids</w:t>
      </w:r>
      <w:proofErr w:type="spellEnd"/>
      <w:r w:rsidRPr="0075348D">
        <w:rPr>
          <w:rStyle w:val="P-Code"/>
        </w:rPr>
        <w:t xml:space="preserve"> = </w:t>
      </w:r>
      <w:proofErr w:type="spellStart"/>
      <w:r w:rsidRPr="0075348D">
        <w:rPr>
          <w:rStyle w:val="P-Code"/>
        </w:rPr>
        <w:t>tokenizer.encode</w:t>
      </w:r>
      <w:proofErr w:type="spellEnd"/>
      <w:r w:rsidRPr="0075348D">
        <w:rPr>
          <w:rStyle w:val="P-Code"/>
        </w:rPr>
        <w:t xml:space="preserve">(prompt, </w:t>
      </w:r>
      <w:proofErr w:type="spellStart"/>
      <w:r w:rsidRPr="0075348D">
        <w:rPr>
          <w:rStyle w:val="P-Code"/>
        </w:rPr>
        <w:t>return_tensors</w:t>
      </w:r>
      <w:proofErr w:type="spellEnd"/>
      <w:r w:rsidRPr="0075348D">
        <w:rPr>
          <w:rStyle w:val="P-Code"/>
        </w:rPr>
        <w:t>="</w:t>
      </w:r>
      <w:proofErr w:type="spellStart"/>
      <w:r w:rsidRPr="0075348D">
        <w:rPr>
          <w:rStyle w:val="P-Code"/>
        </w:rPr>
        <w:t>pt</w:t>
      </w:r>
      <w:proofErr w:type="spellEnd"/>
      <w:r w:rsidRPr="0075348D">
        <w:rPr>
          <w:rStyle w:val="P-Code"/>
        </w:rPr>
        <w:t>")</w:t>
      </w:r>
    </w:p>
    <w:p w14:paraId="4CD50065" w14:textId="77777777" w:rsidR="0075348D" w:rsidRPr="0075348D" w:rsidRDefault="0075348D" w:rsidP="0075348D">
      <w:pPr>
        <w:pStyle w:val="HTMLPreformatted"/>
        <w:shd w:val="clear" w:color="auto" w:fill="FFFFFF"/>
        <w:wordWrap w:val="0"/>
        <w:rPr>
          <w:rStyle w:val="P-Code"/>
        </w:rPr>
      </w:pPr>
      <w:r w:rsidRPr="0075348D">
        <w:rPr>
          <w:rStyle w:val="P-Code"/>
        </w:rPr>
        <w:t xml:space="preserve">    output = </w:t>
      </w:r>
      <w:proofErr w:type="spellStart"/>
      <w:r w:rsidRPr="0075348D">
        <w:rPr>
          <w:rStyle w:val="P-Code"/>
        </w:rPr>
        <w:t>model.generate</w:t>
      </w:r>
      <w:proofErr w:type="spellEnd"/>
      <w:r w:rsidRPr="0075348D">
        <w:rPr>
          <w:rStyle w:val="P-Code"/>
        </w:rPr>
        <w:t>(</w:t>
      </w:r>
      <w:proofErr w:type="spellStart"/>
      <w:r w:rsidRPr="0075348D">
        <w:rPr>
          <w:rStyle w:val="P-Code"/>
        </w:rPr>
        <w:t>input_ids</w:t>
      </w:r>
      <w:proofErr w:type="spellEnd"/>
      <w:r w:rsidRPr="0075348D">
        <w:rPr>
          <w:rStyle w:val="P-Code"/>
        </w:rPr>
        <w:t xml:space="preserve">, </w:t>
      </w:r>
      <w:proofErr w:type="spellStart"/>
      <w:r w:rsidRPr="0075348D">
        <w:rPr>
          <w:rStyle w:val="P-Code"/>
        </w:rPr>
        <w:t>max_length</w:t>
      </w:r>
      <w:proofErr w:type="spellEnd"/>
      <w:r w:rsidRPr="0075348D">
        <w:rPr>
          <w:rStyle w:val="P-Code"/>
        </w:rPr>
        <w:t xml:space="preserve">=100, </w:t>
      </w:r>
      <w:proofErr w:type="spellStart"/>
      <w:r w:rsidRPr="0075348D">
        <w:rPr>
          <w:rStyle w:val="P-Code"/>
        </w:rPr>
        <w:t>num_return_sequences</w:t>
      </w:r>
      <w:proofErr w:type="spellEnd"/>
      <w:r w:rsidRPr="0075348D">
        <w:rPr>
          <w:rStyle w:val="P-Code"/>
        </w:rPr>
        <w:t xml:space="preserve">=1, </w:t>
      </w:r>
      <w:proofErr w:type="spellStart"/>
      <w:r w:rsidRPr="0075348D">
        <w:rPr>
          <w:rStyle w:val="P-Code"/>
        </w:rPr>
        <w:t>no_repeat_ngram_size</w:t>
      </w:r>
      <w:proofErr w:type="spellEnd"/>
      <w:r w:rsidRPr="0075348D">
        <w:rPr>
          <w:rStyle w:val="P-Code"/>
        </w:rPr>
        <w:t>=2)</w:t>
      </w:r>
    </w:p>
    <w:p w14:paraId="227D0AD8" w14:textId="77777777" w:rsidR="0075348D" w:rsidRDefault="0075348D" w:rsidP="0075348D">
      <w:pPr>
        <w:pStyle w:val="HTMLPreformatted"/>
        <w:shd w:val="clear" w:color="auto" w:fill="FFFFFF"/>
        <w:wordWrap w:val="0"/>
        <w:rPr>
          <w:rStyle w:val="P-Code"/>
        </w:rPr>
      </w:pPr>
      <w:r w:rsidRPr="0075348D">
        <w:rPr>
          <w:rStyle w:val="P-Code"/>
        </w:rPr>
        <w:t xml:space="preserve">    </w:t>
      </w:r>
      <w:proofErr w:type="spellStart"/>
      <w:r w:rsidRPr="0075348D">
        <w:rPr>
          <w:rStyle w:val="P-Code"/>
        </w:rPr>
        <w:t>generated_text</w:t>
      </w:r>
      <w:proofErr w:type="spellEnd"/>
      <w:r w:rsidRPr="0075348D">
        <w:rPr>
          <w:rStyle w:val="P-Code"/>
        </w:rPr>
        <w:t xml:space="preserve"> = </w:t>
      </w:r>
      <w:proofErr w:type="spellStart"/>
      <w:r w:rsidRPr="0075348D">
        <w:rPr>
          <w:rStyle w:val="P-Code"/>
        </w:rPr>
        <w:t>tokenizer.decode</w:t>
      </w:r>
      <w:proofErr w:type="spellEnd"/>
      <w:r w:rsidRPr="0075348D">
        <w:rPr>
          <w:rStyle w:val="P-Code"/>
        </w:rPr>
        <w:t xml:space="preserve">(output[0], </w:t>
      </w:r>
      <w:proofErr w:type="spellStart"/>
      <w:r w:rsidRPr="0075348D">
        <w:rPr>
          <w:rStyle w:val="P-Code"/>
        </w:rPr>
        <w:t>skip_special_tokens</w:t>
      </w:r>
      <w:proofErr w:type="spellEnd"/>
      <w:r w:rsidRPr="0075348D">
        <w:rPr>
          <w:rStyle w:val="P-Code"/>
        </w:rPr>
        <w:t>=True)</w:t>
      </w:r>
    </w:p>
    <w:p w14:paraId="0854C6CE" w14:textId="77777777" w:rsidR="004F6BE3" w:rsidRPr="0075348D" w:rsidRDefault="004F6BE3" w:rsidP="0075348D">
      <w:pPr>
        <w:pStyle w:val="HTMLPreformatted"/>
        <w:shd w:val="clear" w:color="auto" w:fill="FFFFFF"/>
        <w:wordWrap w:val="0"/>
        <w:rPr>
          <w:rStyle w:val="P-Code"/>
        </w:rPr>
      </w:pPr>
    </w:p>
    <w:p w14:paraId="3215C661" w14:textId="77777777" w:rsidR="0075348D" w:rsidRDefault="0075348D" w:rsidP="0075348D">
      <w:pPr>
        <w:pStyle w:val="HTMLPreformatted"/>
        <w:shd w:val="clear" w:color="auto" w:fill="FFFFFF"/>
        <w:wordWrap w:val="0"/>
        <w:rPr>
          <w:rStyle w:val="P-Code"/>
        </w:rPr>
      </w:pPr>
      <w:r w:rsidRPr="0075348D">
        <w:rPr>
          <w:rStyle w:val="P-Code"/>
        </w:rPr>
        <w:t xml:space="preserve">    print("Generated Text:\n", </w:t>
      </w:r>
      <w:proofErr w:type="spellStart"/>
      <w:r w:rsidRPr="0075348D">
        <w:rPr>
          <w:rStyle w:val="P-Code"/>
        </w:rPr>
        <w:t>generated_text</w:t>
      </w:r>
      <w:proofErr w:type="spellEnd"/>
      <w:r w:rsidRPr="0075348D">
        <w:rPr>
          <w:rStyle w:val="P-Code"/>
        </w:rPr>
        <w:t>)</w:t>
      </w:r>
    </w:p>
    <w:p w14:paraId="4F1F2EA9" w14:textId="77777777" w:rsidR="004F6BE3" w:rsidRPr="0075348D" w:rsidRDefault="004F6BE3" w:rsidP="0075348D">
      <w:pPr>
        <w:pStyle w:val="HTMLPreformatted"/>
        <w:shd w:val="clear" w:color="auto" w:fill="FFFFFF"/>
        <w:wordWrap w:val="0"/>
        <w:rPr>
          <w:rStyle w:val="P-Code"/>
        </w:rPr>
      </w:pPr>
    </w:p>
    <w:p w14:paraId="31930889" w14:textId="08683CC7" w:rsidR="00D71A10" w:rsidRPr="0075348D" w:rsidRDefault="0075348D" w:rsidP="0075348D">
      <w:pPr>
        <w:pStyle w:val="HTMLPreformatted"/>
        <w:shd w:val="clear" w:color="auto" w:fill="FFFFFF"/>
        <w:wordWrap w:val="0"/>
        <w:rPr>
          <w:rStyle w:val="P-Code"/>
        </w:rPr>
      </w:pPr>
      <w:r w:rsidRPr="0075348D">
        <w:rPr>
          <w:rStyle w:val="P-Code"/>
        </w:rPr>
        <w:t xml:space="preserve">    print("="*80)</w:t>
      </w:r>
    </w:p>
    <w:p w14:paraId="4944910A" w14:textId="77777777" w:rsidR="00716FB0" w:rsidRDefault="00716FB0" w:rsidP="007A6FCC">
      <w:pPr>
        <w:rPr>
          <w:rStyle w:val="P-Code"/>
        </w:rPr>
      </w:pPr>
    </w:p>
    <w:p w14:paraId="4C1F818C" w14:textId="1DFE450E" w:rsidR="008C3371" w:rsidRDefault="008C3371" w:rsidP="007A6FCC">
      <w:pPr>
        <w:rPr>
          <w:rStyle w:val="P-Code"/>
        </w:rPr>
      </w:pPr>
      <w:r w:rsidRPr="008C3371">
        <w:rPr>
          <w:rStyle w:val="P-Code"/>
          <w:noProof/>
        </w:rPr>
        <w:drawing>
          <wp:inline distT="0" distB="0" distL="0" distR="0" wp14:anchorId="3EABF04B" wp14:editId="63DB7382">
            <wp:extent cx="5251450" cy="3088005"/>
            <wp:effectExtent l="0" t="0" r="6350" b="0"/>
            <wp:docPr id="214720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01266" name="Picture 1" descr="A screenshot of a computer&#10;&#10;Description automatically generated"/>
                    <pic:cNvPicPr/>
                  </pic:nvPicPr>
                  <pic:blipFill>
                    <a:blip r:embed="rId16"/>
                    <a:stretch>
                      <a:fillRect/>
                    </a:stretch>
                  </pic:blipFill>
                  <pic:spPr>
                    <a:xfrm>
                      <a:off x="0" y="0"/>
                      <a:ext cx="5251450" cy="3088005"/>
                    </a:xfrm>
                    <a:prstGeom prst="rect">
                      <a:avLst/>
                    </a:prstGeom>
                  </pic:spPr>
                </pic:pic>
              </a:graphicData>
            </a:graphic>
          </wp:inline>
        </w:drawing>
      </w:r>
    </w:p>
    <w:p w14:paraId="50A0732D" w14:textId="77777777" w:rsidR="005431FF" w:rsidRDefault="005431FF" w:rsidP="007A6FCC">
      <w:pPr>
        <w:rPr>
          <w:rStyle w:val="P-Code"/>
        </w:rPr>
      </w:pPr>
    </w:p>
    <w:p w14:paraId="527642FE" w14:textId="1C0C7262" w:rsidR="00C47F0F" w:rsidRDefault="00C47F0F" w:rsidP="007A6FCC">
      <w:pPr>
        <w:rPr>
          <w:rStyle w:val="P-Code"/>
        </w:rPr>
      </w:pPr>
    </w:p>
    <w:p w14:paraId="2C43B0A0" w14:textId="77777777" w:rsidR="009D07E1" w:rsidRPr="004B3A7C" w:rsidRDefault="009D07E1" w:rsidP="00C47F0F">
      <w:pPr>
        <w:pStyle w:val="HTMLPreformatted"/>
        <w:shd w:val="clear" w:color="auto" w:fill="FFFFFF"/>
        <w:wordWrap w:val="0"/>
        <w:rPr>
          <w:rFonts w:asciiTheme="minorHAnsi" w:eastAsiaTheme="minorHAnsi" w:hAnsiTheme="minorHAnsi" w:cstheme="minorHAnsi"/>
          <w:iCs/>
          <w:sz w:val="22"/>
          <w:szCs w:val="22"/>
        </w:rPr>
      </w:pPr>
      <w:r w:rsidRPr="004B3A7C">
        <w:rPr>
          <w:rFonts w:asciiTheme="minorHAnsi" w:eastAsiaTheme="minorHAnsi" w:hAnsiTheme="minorHAnsi" w:cstheme="minorHAnsi"/>
          <w:iCs/>
          <w:sz w:val="22"/>
          <w:szCs w:val="22"/>
        </w:rPr>
        <w:t>R</w:t>
      </w:r>
      <w:r w:rsidR="00C47F0F" w:rsidRPr="004B3A7C">
        <w:rPr>
          <w:rFonts w:asciiTheme="minorHAnsi" w:eastAsiaTheme="minorHAnsi" w:hAnsiTheme="minorHAnsi" w:cstheme="minorHAnsi"/>
          <w:iCs/>
          <w:sz w:val="22"/>
          <w:szCs w:val="22"/>
        </w:rPr>
        <w:t xml:space="preserve">esearchers from Google, Apple, Open AI, </w:t>
      </w:r>
      <w:r w:rsidRPr="004B3A7C">
        <w:rPr>
          <w:rFonts w:asciiTheme="minorHAnsi" w:eastAsiaTheme="minorHAnsi" w:hAnsiTheme="minorHAnsi" w:cstheme="minorHAnsi"/>
          <w:iCs/>
          <w:sz w:val="22"/>
          <w:szCs w:val="22"/>
        </w:rPr>
        <w:t xml:space="preserve">Harvard, Sandford team) are </w:t>
      </w:r>
      <w:r w:rsidR="00C47F0F" w:rsidRPr="004B3A7C">
        <w:rPr>
          <w:rFonts w:asciiTheme="minorHAnsi" w:eastAsiaTheme="minorHAnsi" w:hAnsiTheme="minorHAnsi" w:cstheme="minorHAnsi"/>
          <w:iCs/>
          <w:sz w:val="22"/>
          <w:szCs w:val="22"/>
        </w:rPr>
        <w:t>demonstrate</w:t>
      </w:r>
      <w:r w:rsidRPr="004B3A7C">
        <w:rPr>
          <w:rFonts w:asciiTheme="minorHAnsi" w:eastAsiaTheme="minorHAnsi" w:hAnsiTheme="minorHAnsi" w:cstheme="minorHAnsi"/>
          <w:iCs/>
          <w:sz w:val="22"/>
          <w:szCs w:val="22"/>
        </w:rPr>
        <w:t>d</w:t>
      </w:r>
      <w:r w:rsidR="00C47F0F" w:rsidRPr="004B3A7C">
        <w:rPr>
          <w:rFonts w:asciiTheme="minorHAnsi" w:eastAsiaTheme="minorHAnsi" w:hAnsiTheme="minorHAnsi" w:cstheme="minorHAnsi"/>
          <w:iCs/>
          <w:sz w:val="22"/>
          <w:szCs w:val="22"/>
        </w:rPr>
        <w:t xml:space="preserve"> attack on GPT-2, a language model trained on scrapes of the public Internet, and are able to </w:t>
      </w:r>
    </w:p>
    <w:p w14:paraId="5703FBDA" w14:textId="6BB22509" w:rsidR="00C47F0F" w:rsidRPr="004B3A7C" w:rsidRDefault="00C47F0F" w:rsidP="00C47F0F">
      <w:pPr>
        <w:pStyle w:val="HTMLPreformatted"/>
        <w:shd w:val="clear" w:color="auto" w:fill="FFFFFF"/>
        <w:wordWrap w:val="0"/>
        <w:rPr>
          <w:rFonts w:asciiTheme="minorHAnsi" w:eastAsiaTheme="minorHAnsi" w:hAnsiTheme="minorHAnsi" w:cstheme="minorHAnsi"/>
          <w:iCs/>
          <w:sz w:val="22"/>
          <w:szCs w:val="22"/>
        </w:rPr>
      </w:pPr>
      <w:r w:rsidRPr="004B3A7C">
        <w:rPr>
          <w:rFonts w:asciiTheme="minorHAnsi" w:eastAsiaTheme="minorHAnsi" w:hAnsiTheme="minorHAnsi" w:cstheme="minorHAnsi"/>
          <w:iCs/>
          <w:sz w:val="22"/>
          <w:szCs w:val="22"/>
        </w:rPr>
        <w:t>extract hundreds of verbatim text sequences from the model's training data. These extracted examples include (public) personally identifiable information (names, phone numbers, and email addresses)</w:t>
      </w:r>
      <w:r w:rsidR="009D07E1" w:rsidRPr="004B3A7C">
        <w:rPr>
          <w:rFonts w:asciiTheme="minorHAnsi" w:eastAsiaTheme="minorHAnsi" w:hAnsiTheme="minorHAnsi" w:cstheme="minorHAnsi"/>
          <w:iCs/>
          <w:sz w:val="22"/>
          <w:szCs w:val="22"/>
        </w:rPr>
        <w:t xml:space="preserve">. URL:  </w:t>
      </w:r>
      <w:hyperlink r:id="rId17" w:history="1">
        <w:r w:rsidR="009D07E1" w:rsidRPr="004B3A7C">
          <w:rPr>
            <w:rStyle w:val="Hyperlink"/>
            <w:rFonts w:asciiTheme="minorHAnsi" w:eastAsiaTheme="minorHAnsi" w:hAnsiTheme="minorHAnsi" w:cstheme="minorHAnsi"/>
            <w:iCs/>
            <w:sz w:val="22"/>
            <w:szCs w:val="22"/>
          </w:rPr>
          <w:t>https://arxiv.org/pdf/2012.07805.pdf</w:t>
        </w:r>
      </w:hyperlink>
      <w:r w:rsidR="009D07E1" w:rsidRPr="004B3A7C">
        <w:rPr>
          <w:rFonts w:asciiTheme="minorHAnsi" w:eastAsiaTheme="minorHAnsi" w:hAnsiTheme="minorHAnsi" w:cstheme="minorHAnsi"/>
          <w:iCs/>
          <w:sz w:val="22"/>
          <w:szCs w:val="22"/>
        </w:rPr>
        <w:t xml:space="preserve"> </w:t>
      </w:r>
    </w:p>
    <w:p w14:paraId="6D0A304F" w14:textId="4EE1BA67" w:rsidR="00C47F0F" w:rsidRPr="004B3A7C" w:rsidRDefault="00C47F0F" w:rsidP="00C47F0F">
      <w:pPr>
        <w:pStyle w:val="HTMLPreformatted"/>
        <w:shd w:val="clear" w:color="auto" w:fill="FFFFFF"/>
        <w:wordWrap w:val="0"/>
        <w:rPr>
          <w:rFonts w:asciiTheme="minorHAnsi" w:eastAsiaTheme="minorHAnsi" w:hAnsiTheme="minorHAnsi" w:cstheme="minorHAnsi"/>
          <w:iCs/>
          <w:sz w:val="22"/>
          <w:szCs w:val="22"/>
        </w:rPr>
      </w:pPr>
      <w:r w:rsidRPr="004B3A7C">
        <w:rPr>
          <w:rFonts w:asciiTheme="minorHAnsi" w:eastAsiaTheme="minorHAnsi" w:hAnsiTheme="minorHAnsi" w:cstheme="minorHAnsi"/>
          <w:iCs/>
          <w:sz w:val="22"/>
          <w:szCs w:val="22"/>
        </w:rPr>
        <w:t>.</w:t>
      </w:r>
    </w:p>
    <w:p w14:paraId="7FCBA7B1" w14:textId="18BC269E" w:rsidR="009E6B1E" w:rsidRDefault="009E6B1E" w:rsidP="009E6B1E">
      <w:pPr>
        <w:pStyle w:val="H2-Heading"/>
      </w:pPr>
      <w:r>
        <w:lastRenderedPageBreak/>
        <w:t>Prompt Injection attacks</w:t>
      </w:r>
    </w:p>
    <w:p w14:paraId="2A4B9A62" w14:textId="77777777" w:rsidR="008C5BB0" w:rsidRPr="005C09FA" w:rsidRDefault="008C5BB0" w:rsidP="009E6B1E">
      <w:pPr>
        <w:rPr>
          <w:rFonts w:asciiTheme="minorHAnsi" w:hAnsiTheme="minorHAnsi" w:cstheme="minorHAnsi"/>
          <w:sz w:val="22"/>
          <w:szCs w:val="22"/>
        </w:rPr>
      </w:pPr>
      <w:r w:rsidRPr="005C09FA">
        <w:rPr>
          <w:rFonts w:asciiTheme="minorHAnsi" w:hAnsiTheme="minorHAnsi" w:cstheme="minorHAnsi"/>
          <w:sz w:val="22"/>
          <w:szCs w:val="22"/>
        </w:rPr>
        <w:t>A prompt injection attack, also known as data or command injection, is a type of security vulnerability that happens when an attacker can influence the prompts or commands sent to a data processing system, such as a large language model (LLM). These attacks potentially allow attackers to manipulate the actions of the system or extract sensitive or private data.</w:t>
      </w:r>
      <w:r w:rsidRPr="005C09FA">
        <w:rPr>
          <w:rFonts w:asciiTheme="minorHAnsi" w:hAnsiTheme="minorHAnsi" w:cstheme="minorHAnsi"/>
          <w:sz w:val="22"/>
          <w:szCs w:val="22"/>
        </w:rPr>
        <w:br/>
      </w:r>
    </w:p>
    <w:p w14:paraId="7194887E" w14:textId="77777777" w:rsidR="008C5BB0" w:rsidRPr="005C09FA" w:rsidRDefault="008C5BB0" w:rsidP="009E6B1E">
      <w:pPr>
        <w:rPr>
          <w:rFonts w:asciiTheme="minorHAnsi" w:hAnsiTheme="minorHAnsi" w:cstheme="minorHAnsi"/>
          <w:sz w:val="22"/>
          <w:szCs w:val="22"/>
        </w:rPr>
      </w:pPr>
      <w:r w:rsidRPr="005C09FA">
        <w:rPr>
          <w:rFonts w:asciiTheme="minorHAnsi" w:hAnsiTheme="minorHAnsi" w:cstheme="minorHAnsi"/>
          <w:sz w:val="22"/>
          <w:szCs w:val="22"/>
        </w:rPr>
        <w:t>In the context of an LLM, prompt injection attacks could involve an attacker providing a crafted input designed to trick the model into providing information it has been trained on, which could potentially include sensitive or confidential information if the training data was not properly anonymized or scrubbed.</w:t>
      </w:r>
      <w:r w:rsidRPr="005C09FA">
        <w:rPr>
          <w:rFonts w:asciiTheme="minorHAnsi" w:hAnsiTheme="minorHAnsi" w:cstheme="minorHAnsi"/>
          <w:sz w:val="22"/>
          <w:szCs w:val="22"/>
        </w:rPr>
        <w:br/>
      </w:r>
    </w:p>
    <w:p w14:paraId="000B63F2" w14:textId="77777777" w:rsidR="008C5BB0" w:rsidRPr="005C09FA" w:rsidRDefault="008C5BB0" w:rsidP="009E6B1E">
      <w:pPr>
        <w:rPr>
          <w:rFonts w:asciiTheme="minorHAnsi" w:hAnsiTheme="minorHAnsi" w:cstheme="minorHAnsi"/>
          <w:sz w:val="22"/>
          <w:szCs w:val="22"/>
        </w:rPr>
      </w:pPr>
      <w:r w:rsidRPr="005C09FA">
        <w:rPr>
          <w:rFonts w:asciiTheme="minorHAnsi" w:hAnsiTheme="minorHAnsi" w:cstheme="minorHAnsi"/>
          <w:sz w:val="22"/>
          <w:szCs w:val="22"/>
        </w:rPr>
        <w:t>Moreover, an attacker can inject malicious prompts to make the model produce outputs that inflict harm, such as generating offensive, defamatory, or illegal content. This could be used for spear phishing, spreading of disinformation, defaming individuals or entities, and many other nefarious purposes.</w:t>
      </w:r>
      <w:r w:rsidRPr="005C09FA">
        <w:rPr>
          <w:rFonts w:asciiTheme="minorHAnsi" w:hAnsiTheme="minorHAnsi" w:cstheme="minorHAnsi"/>
          <w:sz w:val="22"/>
          <w:szCs w:val="22"/>
        </w:rPr>
        <w:br/>
      </w:r>
    </w:p>
    <w:p w14:paraId="1049507A" w14:textId="77777777" w:rsidR="008C5BB0" w:rsidRPr="005C09FA" w:rsidRDefault="008C5BB0" w:rsidP="009E6B1E">
      <w:pPr>
        <w:rPr>
          <w:rFonts w:asciiTheme="minorHAnsi" w:hAnsiTheme="minorHAnsi" w:cstheme="minorHAnsi"/>
          <w:sz w:val="22"/>
          <w:szCs w:val="22"/>
        </w:rPr>
      </w:pPr>
      <w:r w:rsidRPr="005C09FA">
        <w:rPr>
          <w:rFonts w:asciiTheme="minorHAnsi" w:hAnsiTheme="minorHAnsi" w:cstheme="minorHAnsi"/>
          <w:sz w:val="22"/>
          <w:szCs w:val="22"/>
        </w:rPr>
        <w:t>Currently, the extent to which LLMs are vulnerable to these attacks isn't fully understood. It's also worth mentioning that these models are designed not to directly recall any specifics about their training data, including documents or sources they were trained on, and they generally don't have the ability to access or retrieve personal data unless they've been explicitly programmed to do so, or they've been trained on data which contains sensitive personal information.</w:t>
      </w:r>
      <w:r w:rsidRPr="005C09FA">
        <w:rPr>
          <w:rFonts w:asciiTheme="minorHAnsi" w:hAnsiTheme="minorHAnsi" w:cstheme="minorHAnsi"/>
          <w:sz w:val="22"/>
          <w:szCs w:val="22"/>
        </w:rPr>
        <w:br/>
      </w:r>
    </w:p>
    <w:p w14:paraId="12C721FB" w14:textId="5005F9B4" w:rsidR="009E6B1E" w:rsidRPr="005C09FA" w:rsidRDefault="008C5BB0" w:rsidP="009E6B1E">
      <w:pPr>
        <w:rPr>
          <w:rFonts w:asciiTheme="minorHAnsi" w:hAnsiTheme="minorHAnsi" w:cstheme="minorHAnsi"/>
          <w:sz w:val="22"/>
          <w:szCs w:val="22"/>
        </w:rPr>
      </w:pPr>
      <w:r w:rsidRPr="005C09FA">
        <w:rPr>
          <w:rFonts w:asciiTheme="minorHAnsi" w:hAnsiTheme="minorHAnsi" w:cstheme="minorHAnsi"/>
          <w:sz w:val="22"/>
          <w:szCs w:val="22"/>
        </w:rPr>
        <w:t>Nonetheless, it's always crucial to approach the use of LLMs, or any AI system, with robust security measures and an understanding of potential risks.</w:t>
      </w:r>
    </w:p>
    <w:p w14:paraId="29037AA3" w14:textId="77777777" w:rsidR="008C5BB0" w:rsidRPr="008A686E" w:rsidRDefault="008C5BB0" w:rsidP="009E6B1E">
      <w:pPr>
        <w:rPr>
          <w:sz w:val="22"/>
          <w:szCs w:val="22"/>
        </w:rPr>
      </w:pPr>
    </w:p>
    <w:p w14:paraId="4675935C" w14:textId="32CF245B" w:rsidR="008C5BB0" w:rsidRPr="008A686E" w:rsidRDefault="008C5BB0" w:rsidP="009E6B1E">
      <w:pPr>
        <w:rPr>
          <w:rStyle w:val="P-Italics"/>
        </w:rPr>
      </w:pPr>
      <w:r w:rsidRPr="008A686E">
        <w:rPr>
          <w:rStyle w:val="P-Italics"/>
        </w:rPr>
        <w:t xml:space="preserve">Example:  </w:t>
      </w:r>
      <w:proofErr w:type="spellStart"/>
      <w:r w:rsidR="008A686E" w:rsidRPr="008A686E">
        <w:rPr>
          <w:rStyle w:val="P-Italics"/>
        </w:rPr>
        <w:t>PromptInjection.ipynb</w:t>
      </w:r>
      <w:proofErr w:type="spellEnd"/>
    </w:p>
    <w:p w14:paraId="4F807AFB" w14:textId="77777777" w:rsidR="009F7D18" w:rsidRDefault="009F7D18" w:rsidP="009E6B1E"/>
    <w:p w14:paraId="00C8A1BF" w14:textId="77777777" w:rsidR="008A686E" w:rsidRDefault="008A686E" w:rsidP="008A686E">
      <w:pPr>
        <w:rPr>
          <w:rStyle w:val="P-Code"/>
        </w:rPr>
      </w:pPr>
      <w:r w:rsidRPr="008A686E">
        <w:rPr>
          <w:rStyle w:val="P-Code"/>
        </w:rPr>
        <w:t xml:space="preserve">class </w:t>
      </w:r>
      <w:proofErr w:type="spellStart"/>
      <w:r w:rsidRPr="008A686E">
        <w:rPr>
          <w:rStyle w:val="P-Code"/>
        </w:rPr>
        <w:t>SimpleModel</w:t>
      </w:r>
      <w:proofErr w:type="spellEnd"/>
      <w:r w:rsidRPr="008A686E">
        <w:rPr>
          <w:rStyle w:val="P-Code"/>
        </w:rPr>
        <w:t>:</w:t>
      </w:r>
    </w:p>
    <w:p w14:paraId="05043190" w14:textId="77777777" w:rsidR="008A686E" w:rsidRPr="008A686E" w:rsidRDefault="008A686E" w:rsidP="008A686E">
      <w:pPr>
        <w:rPr>
          <w:rStyle w:val="P-Code"/>
        </w:rPr>
      </w:pPr>
    </w:p>
    <w:p w14:paraId="2BF1BF9B" w14:textId="77777777" w:rsidR="008A686E" w:rsidRPr="008A686E" w:rsidRDefault="008A686E" w:rsidP="008A686E">
      <w:pPr>
        <w:rPr>
          <w:rStyle w:val="P-Code"/>
        </w:rPr>
      </w:pPr>
      <w:r w:rsidRPr="008A686E">
        <w:rPr>
          <w:rStyle w:val="P-Code"/>
        </w:rPr>
        <w:t xml:space="preserve">    def __</w:t>
      </w:r>
      <w:proofErr w:type="spellStart"/>
      <w:r w:rsidRPr="008A686E">
        <w:rPr>
          <w:rStyle w:val="P-Code"/>
        </w:rPr>
        <w:t>init</w:t>
      </w:r>
      <w:proofErr w:type="spellEnd"/>
      <w:r w:rsidRPr="008A686E">
        <w:rPr>
          <w:rStyle w:val="P-Code"/>
        </w:rPr>
        <w:t>__(self):</w:t>
      </w:r>
    </w:p>
    <w:p w14:paraId="74505F05" w14:textId="77777777" w:rsidR="008A686E" w:rsidRPr="008A686E" w:rsidRDefault="008A686E" w:rsidP="008A686E">
      <w:pPr>
        <w:rPr>
          <w:rStyle w:val="P-Code"/>
        </w:rPr>
      </w:pPr>
      <w:r w:rsidRPr="008A686E">
        <w:rPr>
          <w:rStyle w:val="P-Code"/>
        </w:rPr>
        <w:t xml:space="preserve">        </w:t>
      </w:r>
      <w:proofErr w:type="spellStart"/>
      <w:r w:rsidRPr="008A686E">
        <w:rPr>
          <w:rStyle w:val="P-Code"/>
        </w:rPr>
        <w:t>self.data</w:t>
      </w:r>
      <w:proofErr w:type="spellEnd"/>
      <w:r w:rsidRPr="008A686E">
        <w:rPr>
          <w:rStyle w:val="P-Code"/>
        </w:rPr>
        <w:t>={</w:t>
      </w:r>
    </w:p>
    <w:p w14:paraId="4A5A339F" w14:textId="77777777" w:rsidR="008A686E" w:rsidRPr="008A686E" w:rsidRDefault="008A686E" w:rsidP="008A686E">
      <w:pPr>
        <w:rPr>
          <w:rStyle w:val="P-Code"/>
        </w:rPr>
      </w:pPr>
      <w:r w:rsidRPr="008A686E">
        <w:rPr>
          <w:rStyle w:val="P-Code"/>
        </w:rPr>
        <w:t xml:space="preserve">            'SSN':'123-45-6789',</w:t>
      </w:r>
    </w:p>
    <w:p w14:paraId="017B331B" w14:textId="77777777" w:rsidR="008A686E" w:rsidRPr="008A686E" w:rsidRDefault="008A686E" w:rsidP="008A686E">
      <w:pPr>
        <w:rPr>
          <w:rStyle w:val="P-Code"/>
        </w:rPr>
      </w:pPr>
      <w:r w:rsidRPr="008A686E">
        <w:rPr>
          <w:rStyle w:val="P-Code"/>
        </w:rPr>
        <w:t xml:space="preserve">            'email':'example@example.com',</w:t>
      </w:r>
    </w:p>
    <w:p w14:paraId="6E644C33" w14:textId="77777777" w:rsidR="008A686E" w:rsidRPr="008A686E" w:rsidRDefault="008A686E" w:rsidP="008A686E">
      <w:pPr>
        <w:rPr>
          <w:rStyle w:val="P-Code"/>
        </w:rPr>
      </w:pPr>
      <w:r w:rsidRPr="008A686E">
        <w:rPr>
          <w:rStyle w:val="P-Code"/>
        </w:rPr>
        <w:t xml:space="preserve">            'password':'</w:t>
      </w:r>
      <w:proofErr w:type="spellStart"/>
      <w:r w:rsidRPr="008A686E">
        <w:rPr>
          <w:rStyle w:val="P-Code"/>
        </w:rPr>
        <w:t>mypassword</w:t>
      </w:r>
      <w:proofErr w:type="spellEnd"/>
      <w:r w:rsidRPr="008A686E">
        <w:rPr>
          <w:rStyle w:val="P-Code"/>
        </w:rPr>
        <w:t>'</w:t>
      </w:r>
    </w:p>
    <w:p w14:paraId="18CC45FB" w14:textId="77777777" w:rsidR="008A686E" w:rsidRDefault="008A686E" w:rsidP="008A686E">
      <w:pPr>
        <w:rPr>
          <w:rStyle w:val="P-Code"/>
        </w:rPr>
      </w:pPr>
      <w:r w:rsidRPr="008A686E">
        <w:rPr>
          <w:rStyle w:val="P-Code"/>
        </w:rPr>
        <w:t xml:space="preserve">        }</w:t>
      </w:r>
    </w:p>
    <w:p w14:paraId="1BB7C861" w14:textId="77777777" w:rsidR="008A686E" w:rsidRPr="008A686E" w:rsidRDefault="008A686E" w:rsidP="008A686E">
      <w:pPr>
        <w:rPr>
          <w:rStyle w:val="P-Code"/>
        </w:rPr>
      </w:pPr>
    </w:p>
    <w:p w14:paraId="6FA55A2A" w14:textId="77777777" w:rsidR="008A686E" w:rsidRPr="008A686E" w:rsidRDefault="008A686E" w:rsidP="008A686E">
      <w:pPr>
        <w:rPr>
          <w:rStyle w:val="P-Code"/>
        </w:rPr>
      </w:pPr>
      <w:r w:rsidRPr="008A686E">
        <w:rPr>
          <w:rStyle w:val="P-Code"/>
        </w:rPr>
        <w:t xml:space="preserve">    def </w:t>
      </w:r>
      <w:proofErr w:type="spellStart"/>
      <w:r w:rsidRPr="008A686E">
        <w:rPr>
          <w:rStyle w:val="P-Code"/>
        </w:rPr>
        <w:t>generate_text</w:t>
      </w:r>
      <w:proofErr w:type="spellEnd"/>
      <w:r w:rsidRPr="008A686E">
        <w:rPr>
          <w:rStyle w:val="P-Code"/>
        </w:rPr>
        <w:t>(</w:t>
      </w:r>
      <w:proofErr w:type="spellStart"/>
      <w:r w:rsidRPr="008A686E">
        <w:rPr>
          <w:rStyle w:val="P-Code"/>
        </w:rPr>
        <w:t>self,prompt</w:t>
      </w:r>
      <w:proofErr w:type="spellEnd"/>
      <w:r w:rsidRPr="008A686E">
        <w:rPr>
          <w:rStyle w:val="P-Code"/>
        </w:rPr>
        <w:t>):</w:t>
      </w:r>
    </w:p>
    <w:p w14:paraId="3580EF00" w14:textId="77777777" w:rsidR="008A686E" w:rsidRPr="008A686E" w:rsidRDefault="008A686E" w:rsidP="008A686E">
      <w:pPr>
        <w:rPr>
          <w:rStyle w:val="P-Code"/>
        </w:rPr>
      </w:pPr>
      <w:r w:rsidRPr="008A686E">
        <w:rPr>
          <w:rStyle w:val="P-Code"/>
        </w:rPr>
        <w:t xml:space="preserve">        return </w:t>
      </w:r>
      <w:proofErr w:type="spellStart"/>
      <w:r w:rsidRPr="008A686E">
        <w:rPr>
          <w:rStyle w:val="P-Code"/>
        </w:rPr>
        <w:t>self.data.get</w:t>
      </w:r>
      <w:proofErr w:type="spellEnd"/>
      <w:r w:rsidRPr="008A686E">
        <w:rPr>
          <w:rStyle w:val="P-Code"/>
        </w:rPr>
        <w:t>(prompt,'</w:t>
      </w:r>
      <w:proofErr w:type="spellStart"/>
      <w:r w:rsidRPr="008A686E">
        <w:rPr>
          <w:rStyle w:val="P-Code"/>
        </w:rPr>
        <w:t>Sorry,I</w:t>
      </w:r>
      <w:proofErr w:type="spellEnd"/>
      <w:r w:rsidRPr="008A686E">
        <w:rPr>
          <w:rStyle w:val="P-Code"/>
        </w:rPr>
        <w:t xml:space="preserve"> don\'t have the data')</w:t>
      </w:r>
    </w:p>
    <w:p w14:paraId="2E5DA2A6" w14:textId="77777777" w:rsidR="008A686E" w:rsidRPr="008A686E" w:rsidRDefault="008A686E" w:rsidP="008A686E">
      <w:pPr>
        <w:rPr>
          <w:rStyle w:val="P-Code"/>
        </w:rPr>
      </w:pPr>
      <w:r w:rsidRPr="008A686E">
        <w:rPr>
          <w:rStyle w:val="P-Code"/>
        </w:rPr>
        <w:t xml:space="preserve">    </w:t>
      </w:r>
    </w:p>
    <w:p w14:paraId="5935975D" w14:textId="77777777" w:rsidR="008A686E" w:rsidRPr="008A686E" w:rsidRDefault="008A686E" w:rsidP="008A686E">
      <w:pPr>
        <w:rPr>
          <w:rStyle w:val="P-Code"/>
        </w:rPr>
      </w:pPr>
      <w:r w:rsidRPr="008A686E">
        <w:rPr>
          <w:rStyle w:val="P-Code"/>
        </w:rPr>
        <w:t xml:space="preserve">    </w:t>
      </w:r>
    </w:p>
    <w:p w14:paraId="77FCBB8D" w14:textId="77777777" w:rsidR="008A686E" w:rsidRPr="008A686E" w:rsidRDefault="008A686E" w:rsidP="008A686E">
      <w:pPr>
        <w:rPr>
          <w:rStyle w:val="P-Code"/>
        </w:rPr>
      </w:pPr>
      <w:r w:rsidRPr="008A686E">
        <w:rPr>
          <w:rStyle w:val="P-Code"/>
        </w:rPr>
        <w:t>model=</w:t>
      </w:r>
      <w:proofErr w:type="spellStart"/>
      <w:r w:rsidRPr="008A686E">
        <w:rPr>
          <w:rStyle w:val="P-Code"/>
        </w:rPr>
        <w:t>SimpleModel</w:t>
      </w:r>
      <w:proofErr w:type="spellEnd"/>
      <w:r w:rsidRPr="008A686E">
        <w:rPr>
          <w:rStyle w:val="P-Code"/>
        </w:rPr>
        <w:t>()</w:t>
      </w:r>
    </w:p>
    <w:p w14:paraId="35B3F839" w14:textId="77777777" w:rsidR="008A686E" w:rsidRPr="008A686E" w:rsidRDefault="008A686E" w:rsidP="008A686E">
      <w:pPr>
        <w:rPr>
          <w:rStyle w:val="P-Code"/>
        </w:rPr>
      </w:pPr>
    </w:p>
    <w:p w14:paraId="5446810A" w14:textId="77777777" w:rsidR="008A686E" w:rsidRPr="008A686E" w:rsidRDefault="008A686E" w:rsidP="008A686E">
      <w:pPr>
        <w:rPr>
          <w:rStyle w:val="P-Code"/>
        </w:rPr>
      </w:pPr>
      <w:r w:rsidRPr="008A686E">
        <w:rPr>
          <w:rStyle w:val="P-Code"/>
        </w:rPr>
        <w:lastRenderedPageBreak/>
        <w:t>## Normal Request</w:t>
      </w:r>
    </w:p>
    <w:p w14:paraId="2FD150C6" w14:textId="77777777" w:rsidR="008A686E" w:rsidRPr="008A686E" w:rsidRDefault="008A686E" w:rsidP="008A686E">
      <w:pPr>
        <w:rPr>
          <w:rStyle w:val="P-Code"/>
        </w:rPr>
      </w:pPr>
    </w:p>
    <w:p w14:paraId="0C14843D" w14:textId="77777777" w:rsidR="008A686E" w:rsidRPr="008A686E" w:rsidRDefault="008A686E" w:rsidP="008A686E">
      <w:pPr>
        <w:rPr>
          <w:rStyle w:val="P-Code"/>
        </w:rPr>
      </w:pPr>
      <w:r w:rsidRPr="008A686E">
        <w:rPr>
          <w:rStyle w:val="P-Code"/>
        </w:rPr>
        <w:t>print(</w:t>
      </w:r>
      <w:proofErr w:type="spellStart"/>
      <w:r w:rsidRPr="008A686E">
        <w:rPr>
          <w:rStyle w:val="P-Code"/>
        </w:rPr>
        <w:t>model.generate_text</w:t>
      </w:r>
      <w:proofErr w:type="spellEnd"/>
      <w:r w:rsidRPr="008A686E">
        <w:rPr>
          <w:rStyle w:val="P-Code"/>
        </w:rPr>
        <w:t>('</w:t>
      </w:r>
      <w:proofErr w:type="spellStart"/>
      <w:r w:rsidRPr="008A686E">
        <w:rPr>
          <w:rStyle w:val="P-Code"/>
        </w:rPr>
        <w:t>favorite_color</w:t>
      </w:r>
      <w:proofErr w:type="spellEnd"/>
      <w:r w:rsidRPr="008A686E">
        <w:rPr>
          <w:rStyle w:val="P-Code"/>
        </w:rPr>
        <w:t>'))</w:t>
      </w:r>
    </w:p>
    <w:p w14:paraId="0A21D681" w14:textId="77777777" w:rsidR="008A686E" w:rsidRPr="008A686E" w:rsidRDefault="008A686E" w:rsidP="008A686E">
      <w:pPr>
        <w:rPr>
          <w:rStyle w:val="P-Code"/>
        </w:rPr>
      </w:pPr>
    </w:p>
    <w:p w14:paraId="4F2ECB22" w14:textId="77777777" w:rsidR="008A686E" w:rsidRPr="008A686E" w:rsidRDefault="008A686E" w:rsidP="008A686E">
      <w:pPr>
        <w:rPr>
          <w:rStyle w:val="P-Code"/>
        </w:rPr>
      </w:pPr>
    </w:p>
    <w:p w14:paraId="5133C100" w14:textId="77777777" w:rsidR="008A686E" w:rsidRPr="008A686E" w:rsidRDefault="008A686E" w:rsidP="008A686E">
      <w:pPr>
        <w:rPr>
          <w:rStyle w:val="P-Code"/>
        </w:rPr>
      </w:pPr>
      <w:r w:rsidRPr="008A686E">
        <w:rPr>
          <w:rStyle w:val="P-Code"/>
        </w:rPr>
        <w:t>## Malicious request , simulating an attempt to a prompt injection attack</w:t>
      </w:r>
    </w:p>
    <w:p w14:paraId="497FFB2F" w14:textId="77777777" w:rsidR="008A686E" w:rsidRPr="008A686E" w:rsidRDefault="008A686E" w:rsidP="008A686E">
      <w:pPr>
        <w:rPr>
          <w:rStyle w:val="P-Code"/>
        </w:rPr>
      </w:pPr>
    </w:p>
    <w:p w14:paraId="1AA61F3D" w14:textId="4DD42047" w:rsidR="009F7D18" w:rsidRDefault="008A686E" w:rsidP="008A686E">
      <w:pPr>
        <w:rPr>
          <w:rStyle w:val="P-Code"/>
        </w:rPr>
      </w:pPr>
      <w:r w:rsidRPr="008A686E">
        <w:rPr>
          <w:rStyle w:val="P-Code"/>
        </w:rPr>
        <w:t>print(</w:t>
      </w:r>
      <w:proofErr w:type="spellStart"/>
      <w:r w:rsidRPr="008A686E">
        <w:rPr>
          <w:rStyle w:val="P-Code"/>
        </w:rPr>
        <w:t>model.generate_text</w:t>
      </w:r>
      <w:proofErr w:type="spellEnd"/>
      <w:r w:rsidRPr="008A686E">
        <w:rPr>
          <w:rStyle w:val="P-Code"/>
        </w:rPr>
        <w:t>('SSN'))</w:t>
      </w:r>
    </w:p>
    <w:p w14:paraId="2AE01B86" w14:textId="77777777" w:rsidR="008A686E" w:rsidRDefault="008A686E" w:rsidP="008A686E">
      <w:pPr>
        <w:rPr>
          <w:rStyle w:val="P-Code"/>
        </w:rPr>
      </w:pPr>
    </w:p>
    <w:p w14:paraId="1D1A5A61" w14:textId="77777777" w:rsidR="008A686E" w:rsidRDefault="008A686E" w:rsidP="008A686E">
      <w:pPr>
        <w:pStyle w:val="HTMLPreformatted"/>
        <w:shd w:val="clear" w:color="auto" w:fill="FFFFFF"/>
        <w:wordWrap w:val="0"/>
        <w:textAlignment w:val="baseline"/>
        <w:rPr>
          <w:rStyle w:val="P-Italics"/>
        </w:rPr>
      </w:pPr>
      <w:proofErr w:type="spellStart"/>
      <w:r w:rsidRPr="008A686E">
        <w:rPr>
          <w:rStyle w:val="P-Italics"/>
        </w:rPr>
        <w:t>Sorry,I</w:t>
      </w:r>
      <w:proofErr w:type="spellEnd"/>
      <w:r w:rsidRPr="008A686E">
        <w:rPr>
          <w:rStyle w:val="P-Italics"/>
        </w:rPr>
        <w:t xml:space="preserve"> don't have the data</w:t>
      </w:r>
    </w:p>
    <w:p w14:paraId="434E71EC" w14:textId="77777777" w:rsidR="008A686E" w:rsidRPr="008A686E" w:rsidRDefault="008A686E" w:rsidP="008A686E">
      <w:pPr>
        <w:pStyle w:val="HTMLPreformatted"/>
        <w:shd w:val="clear" w:color="auto" w:fill="FFFFFF"/>
        <w:wordWrap w:val="0"/>
        <w:textAlignment w:val="baseline"/>
        <w:rPr>
          <w:rStyle w:val="P-Italics"/>
        </w:rPr>
      </w:pPr>
    </w:p>
    <w:p w14:paraId="170A0EDC" w14:textId="77777777" w:rsidR="008A686E" w:rsidRPr="008A686E" w:rsidRDefault="008A686E" w:rsidP="008A686E">
      <w:pPr>
        <w:pStyle w:val="HTMLPreformatted"/>
        <w:shd w:val="clear" w:color="auto" w:fill="FFFFFF"/>
        <w:wordWrap w:val="0"/>
        <w:textAlignment w:val="baseline"/>
        <w:rPr>
          <w:rStyle w:val="P-Italics"/>
        </w:rPr>
      </w:pPr>
      <w:r w:rsidRPr="008A686E">
        <w:rPr>
          <w:rStyle w:val="P-Italics"/>
        </w:rPr>
        <w:t>123-45-6789</w:t>
      </w:r>
    </w:p>
    <w:p w14:paraId="2AB8628A" w14:textId="77777777" w:rsidR="005C09FA" w:rsidRDefault="005C09FA" w:rsidP="008A0597">
      <w:pPr>
        <w:pStyle w:val="H1-Section"/>
      </w:pPr>
    </w:p>
    <w:p w14:paraId="08E0449D" w14:textId="49BB1F9B" w:rsidR="008A0597" w:rsidRDefault="008A0597" w:rsidP="008A0597">
      <w:pPr>
        <w:pStyle w:val="H1-Section"/>
      </w:pPr>
      <w:r>
        <w:t>Privacy Preserving Technologies for LLM’s</w:t>
      </w:r>
    </w:p>
    <w:p w14:paraId="6593139B" w14:textId="0998D3E1" w:rsidR="007A47D5" w:rsidRPr="001F0E32" w:rsidRDefault="007A47D5" w:rsidP="0059743D">
      <w:pPr>
        <w:rPr>
          <w:rFonts w:asciiTheme="minorHAnsi" w:hAnsiTheme="minorHAnsi" w:cstheme="minorHAnsi"/>
          <w:sz w:val="22"/>
          <w:szCs w:val="22"/>
        </w:rPr>
      </w:pPr>
      <w:r w:rsidRPr="001F0E32">
        <w:rPr>
          <w:rFonts w:asciiTheme="minorHAnsi" w:hAnsiTheme="minorHAnsi" w:cstheme="minorHAnsi"/>
          <w:sz w:val="22"/>
          <w:szCs w:val="22"/>
        </w:rPr>
        <w:t xml:space="preserve">Differential Privacy is one of the privacy preserving technology which can be used for Large Language Models as well. </w:t>
      </w:r>
    </w:p>
    <w:p w14:paraId="671EF596" w14:textId="7E53C974" w:rsidR="00A823B9" w:rsidRDefault="00A823B9" w:rsidP="00A823B9">
      <w:pPr>
        <w:pStyle w:val="H2-Heading"/>
      </w:pPr>
      <w:r>
        <w:t>Text Attacks on Machine Learning and LLM Model</w:t>
      </w:r>
      <w:r w:rsidR="00F33629">
        <w:t>s</w:t>
      </w:r>
    </w:p>
    <w:p w14:paraId="00FD7C2E" w14:textId="3C1B754D" w:rsidR="000D09FE" w:rsidRDefault="00F33629" w:rsidP="000D09FE">
      <w:pPr>
        <w:rPr>
          <w:rFonts w:asciiTheme="minorHAnsi" w:hAnsiTheme="minorHAnsi" w:cstheme="minorHAnsi"/>
          <w:sz w:val="22"/>
          <w:szCs w:val="22"/>
        </w:rPr>
      </w:pPr>
      <w:r w:rsidRPr="00F33629">
        <w:rPr>
          <w:rFonts w:asciiTheme="minorHAnsi" w:hAnsiTheme="minorHAnsi" w:cstheme="minorHAnsi"/>
          <w:sz w:val="22"/>
          <w:szCs w:val="22"/>
        </w:rPr>
        <w:t>TextAttack stands as a Python framework designed for conducting adversarial attacks, adversarial training, and data augmentation within the field of Natural Language Processing (NLP).</w:t>
      </w:r>
      <w:r w:rsidR="007E7A17">
        <w:rPr>
          <w:rFonts w:asciiTheme="minorHAnsi" w:hAnsiTheme="minorHAnsi" w:cstheme="minorHAnsi"/>
          <w:sz w:val="22"/>
          <w:szCs w:val="22"/>
        </w:rPr>
        <w:t xml:space="preserve"> </w:t>
      </w:r>
      <w:r w:rsidRPr="00F33629">
        <w:rPr>
          <w:rFonts w:asciiTheme="minorHAnsi" w:hAnsiTheme="minorHAnsi" w:cstheme="minorHAnsi"/>
          <w:sz w:val="22"/>
          <w:szCs w:val="22"/>
        </w:rPr>
        <w:t>This versatile tool streamlines the process of exploring NLP model robustness, offering a seamless, rapid, and user-friendly experience. Furthermore, it proves invaluable for NLP model training, adversarial training, and data augmentation purposes.</w:t>
      </w:r>
      <w:r w:rsidR="007E7A17">
        <w:rPr>
          <w:rFonts w:asciiTheme="minorHAnsi" w:hAnsiTheme="minorHAnsi" w:cstheme="minorHAnsi"/>
          <w:sz w:val="22"/>
          <w:szCs w:val="22"/>
        </w:rPr>
        <w:t xml:space="preserve"> </w:t>
      </w:r>
      <w:r w:rsidRPr="00F33629">
        <w:rPr>
          <w:rFonts w:asciiTheme="minorHAnsi" w:hAnsiTheme="minorHAnsi" w:cstheme="minorHAnsi"/>
          <w:sz w:val="22"/>
          <w:szCs w:val="22"/>
        </w:rPr>
        <w:t>TextAttack offers various components tailored for typical NLP tasks, including sentence encoding, grammar checking, and word replacement, which can also be utilized independently</w:t>
      </w:r>
    </w:p>
    <w:p w14:paraId="2A6A19DC" w14:textId="77777777" w:rsidR="000D09FE" w:rsidRDefault="000D09FE" w:rsidP="000D09FE">
      <w:pPr>
        <w:rPr>
          <w:rFonts w:asciiTheme="minorHAnsi" w:hAnsiTheme="minorHAnsi" w:cstheme="minorHAnsi"/>
          <w:sz w:val="22"/>
          <w:szCs w:val="22"/>
        </w:rPr>
      </w:pPr>
    </w:p>
    <w:p w14:paraId="0CE5E310" w14:textId="52BDC2C1" w:rsidR="000D09FE" w:rsidRDefault="001A34EA" w:rsidP="000D09FE">
      <w:pPr>
        <w:rPr>
          <w:rFonts w:asciiTheme="minorHAnsi" w:hAnsiTheme="minorHAnsi" w:cstheme="minorHAnsi"/>
          <w:sz w:val="22"/>
          <w:szCs w:val="22"/>
        </w:rPr>
      </w:pPr>
      <w:r>
        <w:rPr>
          <w:rFonts w:asciiTheme="minorHAnsi" w:hAnsiTheme="minorHAnsi" w:cstheme="minorHAnsi"/>
          <w:sz w:val="22"/>
          <w:szCs w:val="22"/>
        </w:rPr>
        <w:t>Installation</w:t>
      </w:r>
      <w:r w:rsidR="000D09FE">
        <w:rPr>
          <w:rFonts w:asciiTheme="minorHAnsi" w:hAnsiTheme="minorHAnsi" w:cstheme="minorHAnsi"/>
          <w:sz w:val="22"/>
          <w:szCs w:val="22"/>
        </w:rPr>
        <w:t xml:space="preserve"> of TextAttack package. </w:t>
      </w:r>
    </w:p>
    <w:p w14:paraId="539C82CC" w14:textId="77777777" w:rsidR="0031324C" w:rsidRDefault="0031324C" w:rsidP="000D09FE">
      <w:pPr>
        <w:rPr>
          <w:rFonts w:asciiTheme="minorHAnsi" w:hAnsiTheme="minorHAnsi" w:cstheme="minorHAnsi"/>
          <w:sz w:val="22"/>
          <w:szCs w:val="22"/>
        </w:rPr>
      </w:pPr>
    </w:p>
    <w:p w14:paraId="1A425DA3" w14:textId="1A63D5EA" w:rsidR="0031324C" w:rsidRDefault="0031324C" w:rsidP="000D09FE">
      <w:pPr>
        <w:rPr>
          <w:rFonts w:asciiTheme="minorHAnsi" w:hAnsiTheme="minorHAnsi" w:cstheme="minorHAnsi"/>
          <w:sz w:val="22"/>
          <w:szCs w:val="22"/>
        </w:rPr>
      </w:pPr>
      <w:r>
        <w:rPr>
          <w:rFonts w:asciiTheme="minorHAnsi" w:hAnsiTheme="minorHAnsi" w:cstheme="minorHAnsi"/>
          <w:sz w:val="22"/>
          <w:szCs w:val="22"/>
        </w:rPr>
        <w:t xml:space="preserve">Github Location :  </w:t>
      </w:r>
      <w:hyperlink r:id="rId18" w:history="1">
        <w:r w:rsidRPr="00E3445D">
          <w:rPr>
            <w:rStyle w:val="Hyperlink"/>
            <w:rFonts w:asciiTheme="minorHAnsi" w:hAnsiTheme="minorHAnsi" w:cstheme="minorHAnsi"/>
            <w:sz w:val="22"/>
            <w:szCs w:val="22"/>
          </w:rPr>
          <w:t>https://github.com/QData/TextAttack</w:t>
        </w:r>
      </w:hyperlink>
      <w:r>
        <w:rPr>
          <w:rFonts w:asciiTheme="minorHAnsi" w:hAnsiTheme="minorHAnsi" w:cstheme="minorHAnsi"/>
          <w:sz w:val="22"/>
          <w:szCs w:val="22"/>
        </w:rPr>
        <w:t xml:space="preserve"> </w:t>
      </w:r>
    </w:p>
    <w:p w14:paraId="7BC12FDF" w14:textId="77777777" w:rsidR="000D09FE" w:rsidRDefault="000D09FE" w:rsidP="000D09FE">
      <w:pPr>
        <w:rPr>
          <w:rFonts w:asciiTheme="minorHAnsi" w:hAnsiTheme="minorHAnsi" w:cstheme="minorHAnsi"/>
          <w:sz w:val="22"/>
          <w:szCs w:val="22"/>
        </w:rPr>
      </w:pPr>
    </w:p>
    <w:p w14:paraId="7775BEA0" w14:textId="0038DABF" w:rsidR="00A823B9" w:rsidRDefault="007E7A17" w:rsidP="007E7A17">
      <w:pPr>
        <w:rPr>
          <w:rStyle w:val="P-Code"/>
        </w:rPr>
      </w:pPr>
      <w:r w:rsidRPr="007E7A17">
        <w:rPr>
          <w:rStyle w:val="P-Code"/>
        </w:rPr>
        <w:t>!pip install textattack</w:t>
      </w:r>
    </w:p>
    <w:p w14:paraId="1EE8E981" w14:textId="77777777" w:rsidR="007E7A17" w:rsidRDefault="007E7A17" w:rsidP="007E7A17">
      <w:pPr>
        <w:rPr>
          <w:rStyle w:val="P-Code"/>
        </w:rPr>
      </w:pPr>
    </w:p>
    <w:p w14:paraId="4A9C4891" w14:textId="7B4A2831" w:rsidR="007E7A17" w:rsidRDefault="007E7A17" w:rsidP="007E7A17">
      <w:pPr>
        <w:rPr>
          <w:rFonts w:asciiTheme="minorHAnsi" w:hAnsiTheme="minorHAnsi" w:cstheme="minorHAnsi"/>
          <w:sz w:val="22"/>
          <w:szCs w:val="22"/>
        </w:rPr>
      </w:pPr>
      <w:r w:rsidRPr="007E7A17">
        <w:rPr>
          <w:rFonts w:asciiTheme="minorHAnsi" w:hAnsiTheme="minorHAnsi" w:cstheme="minorHAnsi"/>
          <w:sz w:val="22"/>
          <w:szCs w:val="22"/>
        </w:rPr>
        <w:t xml:space="preserve">TextAttack provides various </w:t>
      </w:r>
      <w:r w:rsidR="007F7A37" w:rsidRPr="007E7A17">
        <w:rPr>
          <w:rFonts w:asciiTheme="minorHAnsi" w:hAnsiTheme="minorHAnsi" w:cstheme="minorHAnsi"/>
          <w:sz w:val="22"/>
          <w:szCs w:val="22"/>
        </w:rPr>
        <w:t>recipes</w:t>
      </w:r>
      <w:r w:rsidRPr="007E7A17">
        <w:rPr>
          <w:rFonts w:asciiTheme="minorHAnsi" w:hAnsiTheme="minorHAnsi" w:cstheme="minorHAnsi"/>
          <w:sz w:val="22"/>
          <w:szCs w:val="22"/>
        </w:rPr>
        <w:t xml:space="preserve"> to attack on NLP modules</w:t>
      </w:r>
      <w:r>
        <w:rPr>
          <w:rFonts w:asciiTheme="minorHAnsi" w:hAnsiTheme="minorHAnsi" w:cstheme="minorHAnsi"/>
          <w:sz w:val="22"/>
          <w:szCs w:val="22"/>
        </w:rPr>
        <w:t xml:space="preserve">. </w:t>
      </w:r>
    </w:p>
    <w:p w14:paraId="4284653A" w14:textId="77777777" w:rsidR="007E7A17" w:rsidRDefault="007E7A17" w:rsidP="007E7A17">
      <w:pPr>
        <w:rPr>
          <w:rFonts w:asciiTheme="minorHAnsi" w:hAnsiTheme="minorHAnsi" w:cstheme="minorHAnsi"/>
          <w:sz w:val="22"/>
          <w:szCs w:val="22"/>
        </w:rPr>
      </w:pPr>
    </w:p>
    <w:p w14:paraId="5ED5D146" w14:textId="77777777" w:rsidR="007F11A8" w:rsidRDefault="007E7A17" w:rsidP="007F11A8">
      <w:pPr>
        <w:rPr>
          <w:rFonts w:asciiTheme="minorHAnsi" w:hAnsiTheme="minorHAnsi" w:cstheme="minorHAnsi"/>
          <w:sz w:val="22"/>
          <w:szCs w:val="22"/>
        </w:rPr>
      </w:pPr>
      <w:r>
        <w:rPr>
          <w:rFonts w:asciiTheme="minorHAnsi" w:hAnsiTheme="minorHAnsi" w:cstheme="minorHAnsi"/>
          <w:sz w:val="22"/>
          <w:szCs w:val="22"/>
        </w:rPr>
        <w:t xml:space="preserve">In the below example, </w:t>
      </w:r>
      <w:r w:rsidR="007F11A8" w:rsidRPr="007F11A8">
        <w:rPr>
          <w:rFonts w:asciiTheme="minorHAnsi" w:hAnsiTheme="minorHAnsi" w:cstheme="minorHAnsi"/>
          <w:sz w:val="22"/>
          <w:szCs w:val="22"/>
        </w:rPr>
        <w:t xml:space="preserve">utilizes various libraries and components to perform adversarial attacks on Natural Language Processing (NLP) models using the TextAttack framework. </w:t>
      </w:r>
    </w:p>
    <w:p w14:paraId="44A91F01" w14:textId="77777777" w:rsidR="005C09FA" w:rsidRDefault="005C09FA" w:rsidP="007F11A8">
      <w:pPr>
        <w:rPr>
          <w:rFonts w:asciiTheme="minorHAnsi" w:hAnsiTheme="minorHAnsi" w:cstheme="minorHAnsi"/>
          <w:sz w:val="22"/>
          <w:szCs w:val="22"/>
        </w:rPr>
      </w:pPr>
    </w:p>
    <w:p w14:paraId="4320AC10" w14:textId="4C561734" w:rsidR="005C09FA" w:rsidRPr="005C09FA" w:rsidRDefault="005C09FA" w:rsidP="007F11A8">
      <w:pPr>
        <w:rPr>
          <w:rStyle w:val="P-Italics"/>
        </w:rPr>
      </w:pPr>
      <w:r w:rsidRPr="005C09FA">
        <w:rPr>
          <w:rStyle w:val="P-Italics"/>
        </w:rPr>
        <w:t xml:space="preserve">Source code : </w:t>
      </w:r>
      <w:proofErr w:type="spellStart"/>
      <w:r w:rsidRPr="005C09FA">
        <w:rPr>
          <w:rStyle w:val="P-Italics"/>
        </w:rPr>
        <w:t>Privacy_attacks_LLMs.ipynb</w:t>
      </w:r>
      <w:proofErr w:type="spellEnd"/>
    </w:p>
    <w:p w14:paraId="2CA39A78" w14:textId="77777777" w:rsidR="007F11A8" w:rsidRDefault="007F11A8" w:rsidP="007F11A8">
      <w:pPr>
        <w:rPr>
          <w:rFonts w:asciiTheme="minorHAnsi" w:hAnsiTheme="minorHAnsi" w:cstheme="minorHAnsi"/>
          <w:sz w:val="22"/>
          <w:szCs w:val="22"/>
        </w:rPr>
      </w:pPr>
    </w:p>
    <w:p w14:paraId="1CEB07DD" w14:textId="1598B73A" w:rsidR="007F11A8" w:rsidRPr="007F11A8" w:rsidRDefault="001A34EA" w:rsidP="007F11A8">
      <w:pPr>
        <w:rPr>
          <w:rFonts w:asciiTheme="minorHAnsi" w:hAnsiTheme="minorHAnsi" w:cstheme="minorHAnsi"/>
          <w:sz w:val="22"/>
          <w:szCs w:val="22"/>
        </w:rPr>
      </w:pPr>
      <w:r>
        <w:rPr>
          <w:rFonts w:asciiTheme="minorHAnsi" w:hAnsiTheme="minorHAnsi" w:cstheme="minorHAnsi"/>
          <w:sz w:val="22"/>
          <w:szCs w:val="22"/>
        </w:rPr>
        <w:t xml:space="preserve">High Level steps in the implementation of this example: </w:t>
      </w:r>
    </w:p>
    <w:p w14:paraId="7F997B07" w14:textId="77777777" w:rsidR="007F11A8" w:rsidRPr="007F11A8" w:rsidRDefault="007F11A8" w:rsidP="007F11A8">
      <w:pPr>
        <w:rPr>
          <w:rFonts w:asciiTheme="minorHAnsi" w:hAnsiTheme="minorHAnsi" w:cstheme="minorHAnsi"/>
          <w:sz w:val="22"/>
          <w:szCs w:val="22"/>
        </w:rPr>
      </w:pPr>
    </w:p>
    <w:p w14:paraId="71D1B511" w14:textId="669A5898" w:rsidR="007F11A8" w:rsidRPr="007F11A8" w:rsidRDefault="007F11A8" w:rsidP="007F11A8">
      <w:pPr>
        <w:rPr>
          <w:rFonts w:asciiTheme="minorHAnsi" w:hAnsiTheme="minorHAnsi" w:cstheme="minorHAnsi"/>
          <w:sz w:val="22"/>
          <w:szCs w:val="22"/>
        </w:rPr>
      </w:pPr>
      <w:r>
        <w:rPr>
          <w:rFonts w:asciiTheme="minorHAnsi" w:hAnsiTheme="minorHAnsi" w:cstheme="minorHAnsi"/>
          <w:sz w:val="22"/>
          <w:szCs w:val="22"/>
        </w:rPr>
        <w:t xml:space="preserve">Step 0 : </w:t>
      </w:r>
      <w:r w:rsidRPr="007F11A8">
        <w:rPr>
          <w:rFonts w:asciiTheme="minorHAnsi" w:hAnsiTheme="minorHAnsi" w:cstheme="minorHAnsi"/>
          <w:sz w:val="22"/>
          <w:szCs w:val="22"/>
        </w:rPr>
        <w:t>Importing Libraries:</w:t>
      </w:r>
      <w:r>
        <w:rPr>
          <w:rFonts w:asciiTheme="minorHAnsi" w:hAnsiTheme="minorHAnsi" w:cstheme="minorHAnsi"/>
          <w:sz w:val="22"/>
          <w:szCs w:val="22"/>
        </w:rPr>
        <w:t xml:space="preserve"> import </w:t>
      </w:r>
      <w:r w:rsidRPr="007F11A8">
        <w:rPr>
          <w:rFonts w:asciiTheme="minorHAnsi" w:hAnsiTheme="minorHAnsi" w:cstheme="minorHAnsi"/>
          <w:sz w:val="22"/>
          <w:szCs w:val="22"/>
        </w:rPr>
        <w:t xml:space="preserve"> the necessary libraries, including transformers from Hugging Face, torch for PyTorch, math, textattack, and random.</w:t>
      </w:r>
    </w:p>
    <w:p w14:paraId="6C6C5657" w14:textId="77777777" w:rsidR="007F11A8" w:rsidRDefault="007F11A8" w:rsidP="007F11A8">
      <w:pPr>
        <w:rPr>
          <w:rFonts w:asciiTheme="minorHAnsi" w:hAnsiTheme="minorHAnsi" w:cstheme="minorHAnsi"/>
          <w:sz w:val="22"/>
          <w:szCs w:val="22"/>
        </w:rPr>
      </w:pPr>
    </w:p>
    <w:p w14:paraId="3574CB0A" w14:textId="5FA6255E" w:rsidR="007F11A8" w:rsidRPr="007F11A8" w:rsidRDefault="007F11A8" w:rsidP="007F11A8">
      <w:pPr>
        <w:rPr>
          <w:rFonts w:asciiTheme="minorHAnsi" w:hAnsiTheme="minorHAnsi" w:cstheme="minorHAnsi"/>
          <w:sz w:val="22"/>
          <w:szCs w:val="22"/>
        </w:rPr>
      </w:pPr>
      <w:r>
        <w:rPr>
          <w:rFonts w:asciiTheme="minorHAnsi" w:hAnsiTheme="minorHAnsi" w:cstheme="minorHAnsi"/>
          <w:sz w:val="22"/>
          <w:szCs w:val="22"/>
        </w:rPr>
        <w:t xml:space="preserve">Step 1: </w:t>
      </w:r>
      <w:r w:rsidRPr="007F11A8">
        <w:rPr>
          <w:rFonts w:asciiTheme="minorHAnsi" w:hAnsiTheme="minorHAnsi" w:cstheme="minorHAnsi"/>
          <w:sz w:val="22"/>
          <w:szCs w:val="22"/>
        </w:rPr>
        <w:t>Environment Setup:</w:t>
      </w:r>
      <w:r>
        <w:rPr>
          <w:rFonts w:asciiTheme="minorHAnsi" w:hAnsiTheme="minorHAnsi" w:cstheme="minorHAnsi"/>
          <w:sz w:val="22"/>
          <w:szCs w:val="22"/>
        </w:rPr>
        <w:t xml:space="preserve"> </w:t>
      </w:r>
      <w:r w:rsidRPr="007F11A8">
        <w:rPr>
          <w:rFonts w:asciiTheme="minorHAnsi" w:hAnsiTheme="minorHAnsi" w:cstheme="minorHAnsi"/>
          <w:sz w:val="22"/>
          <w:szCs w:val="22"/>
        </w:rPr>
        <w:t>It sets the CUDA_VISIBLE_DEVICES environment variable to an empty string, essentially disabling GPU usage.</w:t>
      </w:r>
      <w:r w:rsidR="004B3A7C">
        <w:rPr>
          <w:rFonts w:asciiTheme="minorHAnsi" w:hAnsiTheme="minorHAnsi" w:cstheme="minorHAnsi"/>
          <w:sz w:val="22"/>
          <w:szCs w:val="22"/>
        </w:rPr>
        <w:t xml:space="preserve"> </w:t>
      </w:r>
      <w:r w:rsidRPr="007F11A8">
        <w:rPr>
          <w:rFonts w:asciiTheme="minorHAnsi" w:hAnsiTheme="minorHAnsi" w:cstheme="minorHAnsi"/>
          <w:sz w:val="22"/>
          <w:szCs w:val="22"/>
        </w:rPr>
        <w:t>It specifies the device to be used as "cpu" for PyTorch operations.</w:t>
      </w:r>
    </w:p>
    <w:p w14:paraId="2BA8B630" w14:textId="77777777" w:rsidR="007F11A8" w:rsidRDefault="007F11A8" w:rsidP="007F11A8">
      <w:pPr>
        <w:rPr>
          <w:rFonts w:asciiTheme="minorHAnsi" w:hAnsiTheme="minorHAnsi" w:cstheme="minorHAnsi"/>
          <w:sz w:val="22"/>
          <w:szCs w:val="22"/>
        </w:rPr>
      </w:pPr>
    </w:p>
    <w:p w14:paraId="7ACEF47E" w14:textId="6DDD58D7" w:rsidR="007F11A8" w:rsidRPr="007F11A8" w:rsidRDefault="007F11A8" w:rsidP="007F11A8">
      <w:pPr>
        <w:rPr>
          <w:rFonts w:asciiTheme="minorHAnsi" w:hAnsiTheme="minorHAnsi" w:cstheme="minorHAnsi"/>
          <w:sz w:val="22"/>
          <w:szCs w:val="22"/>
        </w:rPr>
      </w:pPr>
      <w:r>
        <w:rPr>
          <w:rFonts w:asciiTheme="minorHAnsi" w:hAnsiTheme="minorHAnsi" w:cstheme="minorHAnsi"/>
          <w:sz w:val="22"/>
          <w:szCs w:val="22"/>
        </w:rPr>
        <w:t xml:space="preserve">Step 2: </w:t>
      </w:r>
      <w:r w:rsidRPr="007F11A8">
        <w:rPr>
          <w:rFonts w:asciiTheme="minorHAnsi" w:hAnsiTheme="minorHAnsi" w:cstheme="minorHAnsi"/>
          <w:sz w:val="22"/>
          <w:szCs w:val="22"/>
        </w:rPr>
        <w:t>Model Definition:</w:t>
      </w:r>
      <w:r>
        <w:rPr>
          <w:rFonts w:asciiTheme="minorHAnsi" w:hAnsiTheme="minorHAnsi" w:cstheme="minorHAnsi"/>
          <w:sz w:val="22"/>
          <w:szCs w:val="22"/>
        </w:rPr>
        <w:t xml:space="preserve"> </w:t>
      </w:r>
      <w:r w:rsidRPr="007F11A8">
        <w:rPr>
          <w:rFonts w:asciiTheme="minorHAnsi" w:hAnsiTheme="minorHAnsi" w:cstheme="minorHAnsi"/>
          <w:sz w:val="22"/>
          <w:szCs w:val="22"/>
        </w:rPr>
        <w:t>Defines a custom PyTorch model called Model. This model uses BERT (Bidirectional Encoder Representations from Transformers) for NLP tasks.</w:t>
      </w:r>
      <w:r w:rsidR="004B3A7C">
        <w:rPr>
          <w:rFonts w:asciiTheme="minorHAnsi" w:hAnsiTheme="minorHAnsi" w:cstheme="minorHAnsi"/>
          <w:sz w:val="22"/>
          <w:szCs w:val="22"/>
        </w:rPr>
        <w:t xml:space="preserve"> </w:t>
      </w:r>
      <w:r w:rsidRPr="007F11A8">
        <w:rPr>
          <w:rFonts w:asciiTheme="minorHAnsi" w:hAnsiTheme="minorHAnsi" w:cstheme="minorHAnsi"/>
          <w:sz w:val="22"/>
          <w:szCs w:val="22"/>
        </w:rPr>
        <w:t>The model loads the pre-trained '</w:t>
      </w:r>
      <w:proofErr w:type="spellStart"/>
      <w:r w:rsidRPr="007F11A8">
        <w:rPr>
          <w:rFonts w:asciiTheme="minorHAnsi" w:hAnsiTheme="minorHAnsi" w:cstheme="minorHAnsi"/>
          <w:sz w:val="22"/>
          <w:szCs w:val="22"/>
        </w:rPr>
        <w:t>bert</w:t>
      </w:r>
      <w:proofErr w:type="spellEnd"/>
      <w:r w:rsidRPr="007F11A8">
        <w:rPr>
          <w:rFonts w:asciiTheme="minorHAnsi" w:hAnsiTheme="minorHAnsi" w:cstheme="minorHAnsi"/>
          <w:sz w:val="22"/>
          <w:szCs w:val="22"/>
        </w:rPr>
        <w:t>-base-uncased' BERT model from Hugging Face's Transformers library.</w:t>
      </w:r>
      <w:r w:rsidR="004B3A7C">
        <w:rPr>
          <w:rFonts w:asciiTheme="minorHAnsi" w:hAnsiTheme="minorHAnsi" w:cstheme="minorHAnsi"/>
          <w:sz w:val="22"/>
          <w:szCs w:val="22"/>
        </w:rPr>
        <w:t xml:space="preserve"> </w:t>
      </w:r>
      <w:r w:rsidRPr="007F11A8">
        <w:rPr>
          <w:rFonts w:asciiTheme="minorHAnsi" w:hAnsiTheme="minorHAnsi" w:cstheme="minorHAnsi"/>
          <w:sz w:val="22"/>
          <w:szCs w:val="22"/>
        </w:rPr>
        <w:t>It includes a dropout layer and a linear layer for classification.</w:t>
      </w:r>
    </w:p>
    <w:p w14:paraId="354975FE" w14:textId="77777777" w:rsidR="002F4BD6" w:rsidRDefault="002F4BD6" w:rsidP="007F11A8">
      <w:pPr>
        <w:rPr>
          <w:rFonts w:asciiTheme="minorHAnsi" w:hAnsiTheme="minorHAnsi" w:cstheme="minorHAnsi"/>
          <w:sz w:val="22"/>
          <w:szCs w:val="22"/>
        </w:rPr>
      </w:pPr>
    </w:p>
    <w:p w14:paraId="24849BFC" w14:textId="1B8BB26A" w:rsidR="002F4BD6" w:rsidRDefault="002F4BD6" w:rsidP="007F11A8">
      <w:pPr>
        <w:rPr>
          <w:rFonts w:asciiTheme="minorHAnsi" w:hAnsiTheme="minorHAnsi" w:cstheme="minorHAnsi"/>
          <w:sz w:val="22"/>
          <w:szCs w:val="22"/>
        </w:rPr>
      </w:pPr>
      <w:r>
        <w:rPr>
          <w:rFonts w:asciiTheme="minorHAnsi" w:hAnsiTheme="minorHAnsi" w:cstheme="minorHAnsi"/>
          <w:sz w:val="22"/>
          <w:szCs w:val="22"/>
        </w:rPr>
        <w:t xml:space="preserve">Step3: </w:t>
      </w:r>
      <w:r w:rsidRPr="007F11A8">
        <w:rPr>
          <w:rFonts w:asciiTheme="minorHAnsi" w:hAnsiTheme="minorHAnsi" w:cstheme="minorHAnsi"/>
          <w:sz w:val="22"/>
          <w:szCs w:val="22"/>
        </w:rPr>
        <w:t>Initialization</w:t>
      </w:r>
      <w:r>
        <w:rPr>
          <w:rFonts w:asciiTheme="minorHAnsi" w:hAnsiTheme="minorHAnsi" w:cstheme="minorHAnsi"/>
          <w:sz w:val="22"/>
          <w:szCs w:val="22"/>
        </w:rPr>
        <w:t xml:space="preserve"> of Model and Tokenization </w:t>
      </w:r>
    </w:p>
    <w:p w14:paraId="3476A4E0" w14:textId="77777777" w:rsidR="002F4BD6" w:rsidRDefault="002F4BD6" w:rsidP="007F11A8">
      <w:pPr>
        <w:rPr>
          <w:rFonts w:asciiTheme="minorHAnsi" w:hAnsiTheme="minorHAnsi" w:cstheme="minorHAnsi"/>
          <w:sz w:val="22"/>
          <w:szCs w:val="22"/>
        </w:rPr>
      </w:pPr>
    </w:p>
    <w:p w14:paraId="785D9884" w14:textId="03F46B55"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Model Initialization:</w:t>
      </w:r>
      <w:r w:rsidR="002F4BD6">
        <w:rPr>
          <w:rFonts w:asciiTheme="minorHAnsi" w:hAnsiTheme="minorHAnsi" w:cstheme="minorHAnsi"/>
          <w:sz w:val="22"/>
          <w:szCs w:val="22"/>
        </w:rPr>
        <w:t xml:space="preserve"> </w:t>
      </w:r>
      <w:r w:rsidRPr="007F11A8">
        <w:rPr>
          <w:rFonts w:asciiTheme="minorHAnsi" w:hAnsiTheme="minorHAnsi" w:cstheme="minorHAnsi"/>
          <w:sz w:val="22"/>
          <w:szCs w:val="22"/>
        </w:rPr>
        <w:t>An instance of the Model class is created and moved to the CPU for evaluation.</w:t>
      </w:r>
      <w:r w:rsidR="004B3A7C">
        <w:rPr>
          <w:rFonts w:asciiTheme="minorHAnsi" w:hAnsiTheme="minorHAnsi" w:cstheme="minorHAnsi"/>
          <w:sz w:val="22"/>
          <w:szCs w:val="22"/>
        </w:rPr>
        <w:t xml:space="preserve"> </w:t>
      </w:r>
      <w:r w:rsidRPr="007F11A8">
        <w:rPr>
          <w:rFonts w:asciiTheme="minorHAnsi" w:hAnsiTheme="minorHAnsi" w:cstheme="minorHAnsi"/>
          <w:sz w:val="22"/>
          <w:szCs w:val="22"/>
        </w:rPr>
        <w:t>The model is set to evaluation mode using model.eval().</w:t>
      </w:r>
    </w:p>
    <w:p w14:paraId="14529720" w14:textId="77777777" w:rsidR="002F4BD6" w:rsidRDefault="002F4BD6" w:rsidP="007F11A8">
      <w:pPr>
        <w:rPr>
          <w:rFonts w:asciiTheme="minorHAnsi" w:hAnsiTheme="minorHAnsi" w:cstheme="minorHAnsi"/>
          <w:sz w:val="22"/>
          <w:szCs w:val="22"/>
        </w:rPr>
      </w:pPr>
    </w:p>
    <w:p w14:paraId="39B0E6D5" w14:textId="61765974"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Tokenizer Initialization:</w:t>
      </w:r>
    </w:p>
    <w:p w14:paraId="1BCE451C" w14:textId="77777777"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Initializes a BERT tokenizer (BertTokenizer) for tokenizing text.</w:t>
      </w:r>
    </w:p>
    <w:p w14:paraId="55A0E39E" w14:textId="77777777" w:rsidR="002F4BD6" w:rsidRDefault="002F4BD6" w:rsidP="007F11A8">
      <w:pPr>
        <w:rPr>
          <w:rFonts w:asciiTheme="minorHAnsi" w:hAnsiTheme="minorHAnsi" w:cstheme="minorHAnsi"/>
          <w:sz w:val="22"/>
          <w:szCs w:val="22"/>
        </w:rPr>
      </w:pPr>
    </w:p>
    <w:p w14:paraId="533E01BC" w14:textId="78363742" w:rsidR="007F11A8" w:rsidRPr="007F11A8" w:rsidRDefault="002F4BD6" w:rsidP="007F11A8">
      <w:pPr>
        <w:rPr>
          <w:rFonts w:asciiTheme="minorHAnsi" w:hAnsiTheme="minorHAnsi" w:cstheme="minorHAnsi"/>
          <w:sz w:val="22"/>
          <w:szCs w:val="22"/>
        </w:rPr>
      </w:pPr>
      <w:r>
        <w:rPr>
          <w:rFonts w:asciiTheme="minorHAnsi" w:hAnsiTheme="minorHAnsi" w:cstheme="minorHAnsi"/>
          <w:sz w:val="22"/>
          <w:szCs w:val="22"/>
        </w:rPr>
        <w:t xml:space="preserve">Step 4: </w:t>
      </w:r>
      <w:r w:rsidR="007F11A8" w:rsidRPr="007F11A8">
        <w:rPr>
          <w:rFonts w:asciiTheme="minorHAnsi" w:hAnsiTheme="minorHAnsi" w:cstheme="minorHAnsi"/>
          <w:sz w:val="22"/>
          <w:szCs w:val="22"/>
        </w:rPr>
        <w:t>Custom Model Wrapper:</w:t>
      </w:r>
    </w:p>
    <w:p w14:paraId="0CD57CD7" w14:textId="77777777" w:rsidR="007F11A8" w:rsidRPr="007F11A8" w:rsidRDefault="007F11A8" w:rsidP="007F11A8">
      <w:pPr>
        <w:rPr>
          <w:rFonts w:asciiTheme="minorHAnsi" w:hAnsiTheme="minorHAnsi" w:cstheme="minorHAnsi"/>
          <w:sz w:val="22"/>
          <w:szCs w:val="22"/>
        </w:rPr>
      </w:pPr>
    </w:p>
    <w:p w14:paraId="5A051ADA" w14:textId="1C07916F"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Defines a custom model wrapper class called CustomWrapper that wraps the PyTorch model.</w:t>
      </w:r>
      <w:r w:rsidR="004B3A7C">
        <w:rPr>
          <w:rFonts w:asciiTheme="minorHAnsi" w:hAnsiTheme="minorHAnsi" w:cstheme="minorHAnsi"/>
          <w:sz w:val="22"/>
          <w:szCs w:val="22"/>
        </w:rPr>
        <w:t xml:space="preserve"> </w:t>
      </w:r>
      <w:r w:rsidRPr="007F11A8">
        <w:rPr>
          <w:rFonts w:asciiTheme="minorHAnsi" w:hAnsiTheme="minorHAnsi" w:cstheme="minorHAnsi"/>
          <w:sz w:val="22"/>
          <w:szCs w:val="22"/>
        </w:rPr>
        <w:t>This wrapper allows the model to be used with the TextAttack library.</w:t>
      </w:r>
    </w:p>
    <w:p w14:paraId="10E3F8D6" w14:textId="77777777"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Attack Configuration:</w:t>
      </w:r>
    </w:p>
    <w:p w14:paraId="14CDE2D7" w14:textId="77777777" w:rsidR="007F11A8" w:rsidRPr="007F11A8" w:rsidRDefault="007F11A8" w:rsidP="007F11A8">
      <w:pPr>
        <w:rPr>
          <w:rFonts w:asciiTheme="minorHAnsi" w:hAnsiTheme="minorHAnsi" w:cstheme="minorHAnsi"/>
          <w:sz w:val="22"/>
          <w:szCs w:val="22"/>
        </w:rPr>
      </w:pPr>
    </w:p>
    <w:p w14:paraId="39841551" w14:textId="1CCB1F1B" w:rsidR="007F11A8" w:rsidRPr="007F11A8" w:rsidRDefault="002F4BD6" w:rsidP="007F11A8">
      <w:pPr>
        <w:rPr>
          <w:rFonts w:asciiTheme="minorHAnsi" w:hAnsiTheme="minorHAnsi" w:cstheme="minorHAnsi"/>
          <w:sz w:val="22"/>
          <w:szCs w:val="22"/>
        </w:rPr>
      </w:pPr>
      <w:r>
        <w:rPr>
          <w:rFonts w:asciiTheme="minorHAnsi" w:hAnsiTheme="minorHAnsi" w:cstheme="minorHAnsi"/>
          <w:sz w:val="22"/>
          <w:szCs w:val="22"/>
        </w:rPr>
        <w:t xml:space="preserve">Step 5: </w:t>
      </w:r>
      <w:r w:rsidR="007F11A8" w:rsidRPr="007F11A8">
        <w:rPr>
          <w:rFonts w:asciiTheme="minorHAnsi" w:hAnsiTheme="minorHAnsi" w:cstheme="minorHAnsi"/>
          <w:sz w:val="22"/>
          <w:szCs w:val="22"/>
        </w:rPr>
        <w:t>Utilizes the TextAttack library to build an attack using the TextFoolerJin2019 recipe.</w:t>
      </w:r>
    </w:p>
    <w:p w14:paraId="0A5081B5" w14:textId="77777777" w:rsidR="002F4BD6" w:rsidRDefault="002F4BD6" w:rsidP="007F11A8">
      <w:pPr>
        <w:rPr>
          <w:rFonts w:asciiTheme="minorHAnsi" w:hAnsiTheme="minorHAnsi" w:cstheme="minorHAnsi"/>
          <w:sz w:val="22"/>
          <w:szCs w:val="22"/>
        </w:rPr>
      </w:pPr>
    </w:p>
    <w:p w14:paraId="1B329BA5" w14:textId="6DD7C940"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The CustomWrapper instance is passed to the attack.</w:t>
      </w:r>
    </w:p>
    <w:p w14:paraId="230A2C79" w14:textId="77777777" w:rsidR="002F4BD6" w:rsidRDefault="002F4BD6" w:rsidP="007F11A8">
      <w:pPr>
        <w:rPr>
          <w:rFonts w:asciiTheme="minorHAnsi" w:hAnsiTheme="minorHAnsi" w:cstheme="minorHAnsi"/>
          <w:sz w:val="22"/>
          <w:szCs w:val="22"/>
        </w:rPr>
      </w:pPr>
    </w:p>
    <w:p w14:paraId="186C7BFC" w14:textId="52C649BC"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Dataset:</w:t>
      </w:r>
      <w:r w:rsidR="004B3A7C">
        <w:rPr>
          <w:rFonts w:asciiTheme="minorHAnsi" w:hAnsiTheme="minorHAnsi" w:cstheme="minorHAnsi"/>
          <w:sz w:val="22"/>
          <w:szCs w:val="22"/>
        </w:rPr>
        <w:t xml:space="preserve"> </w:t>
      </w:r>
      <w:r w:rsidRPr="007F11A8">
        <w:rPr>
          <w:rFonts w:asciiTheme="minorHAnsi" w:hAnsiTheme="minorHAnsi" w:cstheme="minorHAnsi"/>
          <w:sz w:val="22"/>
          <w:szCs w:val="22"/>
        </w:rPr>
        <w:t>Defines a list called dataset, containing text samples and corresponding labels.</w:t>
      </w:r>
    </w:p>
    <w:p w14:paraId="14DD2E0B" w14:textId="77777777"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These samples are examples for performing adversarial attacks.</w:t>
      </w:r>
    </w:p>
    <w:p w14:paraId="6469E9D8" w14:textId="77777777" w:rsidR="002F4BD6" w:rsidRDefault="002F4BD6" w:rsidP="007F11A8">
      <w:pPr>
        <w:rPr>
          <w:rFonts w:asciiTheme="minorHAnsi" w:hAnsiTheme="minorHAnsi" w:cstheme="minorHAnsi"/>
          <w:sz w:val="22"/>
          <w:szCs w:val="22"/>
        </w:rPr>
      </w:pPr>
    </w:p>
    <w:p w14:paraId="3C26C814" w14:textId="7C53659D" w:rsidR="007F11A8" w:rsidRPr="007F11A8"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Attack Execution:</w:t>
      </w:r>
      <w:r w:rsidR="002F4BD6">
        <w:rPr>
          <w:rFonts w:asciiTheme="minorHAnsi" w:hAnsiTheme="minorHAnsi" w:cstheme="minorHAnsi"/>
          <w:sz w:val="22"/>
          <w:szCs w:val="22"/>
        </w:rPr>
        <w:t xml:space="preserve"> </w:t>
      </w:r>
      <w:r w:rsidRPr="007F11A8">
        <w:rPr>
          <w:rFonts w:asciiTheme="minorHAnsi" w:hAnsiTheme="minorHAnsi" w:cstheme="minorHAnsi"/>
          <w:sz w:val="22"/>
          <w:szCs w:val="22"/>
        </w:rPr>
        <w:t>Creates an Attacker instance, specifying the attack, dataset, and other attack parameters.</w:t>
      </w:r>
      <w:r w:rsidR="002F4BD6">
        <w:rPr>
          <w:rFonts w:asciiTheme="minorHAnsi" w:hAnsiTheme="minorHAnsi" w:cstheme="minorHAnsi"/>
          <w:sz w:val="22"/>
          <w:szCs w:val="22"/>
        </w:rPr>
        <w:t xml:space="preserve"> </w:t>
      </w:r>
      <w:r w:rsidRPr="007F11A8">
        <w:rPr>
          <w:rFonts w:asciiTheme="minorHAnsi" w:hAnsiTheme="minorHAnsi" w:cstheme="minorHAnsi"/>
          <w:sz w:val="22"/>
          <w:szCs w:val="22"/>
        </w:rPr>
        <w:t xml:space="preserve">Finally, the </w:t>
      </w:r>
      <w:proofErr w:type="spellStart"/>
      <w:r w:rsidRPr="007F11A8">
        <w:rPr>
          <w:rFonts w:asciiTheme="minorHAnsi" w:hAnsiTheme="minorHAnsi" w:cstheme="minorHAnsi"/>
          <w:sz w:val="22"/>
          <w:szCs w:val="22"/>
        </w:rPr>
        <w:t>attack_dataset</w:t>
      </w:r>
      <w:proofErr w:type="spellEnd"/>
      <w:r w:rsidRPr="007F11A8">
        <w:rPr>
          <w:rFonts w:asciiTheme="minorHAnsi" w:hAnsiTheme="minorHAnsi" w:cstheme="minorHAnsi"/>
          <w:sz w:val="22"/>
          <w:szCs w:val="22"/>
        </w:rPr>
        <w:t>() method is called on the attacker to perform the adversarial attacks on the dataset.</w:t>
      </w:r>
    </w:p>
    <w:p w14:paraId="14611F11" w14:textId="77777777" w:rsidR="002F4BD6" w:rsidRDefault="002F4BD6" w:rsidP="007F11A8">
      <w:pPr>
        <w:rPr>
          <w:rFonts w:asciiTheme="minorHAnsi" w:hAnsiTheme="minorHAnsi" w:cstheme="minorHAnsi"/>
          <w:sz w:val="22"/>
          <w:szCs w:val="22"/>
        </w:rPr>
      </w:pPr>
    </w:p>
    <w:p w14:paraId="07532463" w14:textId="77777777" w:rsidR="00385E0A" w:rsidRDefault="007F11A8" w:rsidP="007F11A8">
      <w:pPr>
        <w:rPr>
          <w:rFonts w:asciiTheme="minorHAnsi" w:hAnsiTheme="minorHAnsi" w:cstheme="minorHAnsi"/>
          <w:sz w:val="22"/>
          <w:szCs w:val="22"/>
        </w:rPr>
      </w:pPr>
      <w:r w:rsidRPr="007F11A8">
        <w:rPr>
          <w:rFonts w:asciiTheme="minorHAnsi" w:hAnsiTheme="minorHAnsi" w:cstheme="minorHAnsi"/>
          <w:sz w:val="22"/>
          <w:szCs w:val="22"/>
        </w:rPr>
        <w:t xml:space="preserve">Overall, this code sets up a PyTorch model, initializes an attack using the TextAttack library, and then applies this attack to a dataset of text samples for the purpose of evaluating the robustness of the NLP model. </w:t>
      </w:r>
      <w:r w:rsidR="00385E0A">
        <w:rPr>
          <w:rFonts w:asciiTheme="minorHAnsi" w:hAnsiTheme="minorHAnsi" w:cstheme="minorHAnsi"/>
          <w:sz w:val="22"/>
          <w:szCs w:val="22"/>
        </w:rPr>
        <w:t xml:space="preserve">  </w:t>
      </w:r>
    </w:p>
    <w:p w14:paraId="314913F6" w14:textId="77777777" w:rsidR="007F7A37" w:rsidRDefault="007F7A37" w:rsidP="007E7A17">
      <w:pPr>
        <w:rPr>
          <w:rFonts w:asciiTheme="minorHAnsi" w:hAnsiTheme="minorHAnsi" w:cstheme="minorHAnsi"/>
          <w:sz w:val="22"/>
          <w:szCs w:val="22"/>
        </w:rPr>
      </w:pPr>
    </w:p>
    <w:p w14:paraId="2F0B908F" w14:textId="77777777" w:rsidR="007F7A37" w:rsidRPr="007E7A17" w:rsidRDefault="007F7A37" w:rsidP="007E7A17">
      <w:pPr>
        <w:rPr>
          <w:rFonts w:asciiTheme="minorHAnsi" w:hAnsiTheme="minorHAnsi" w:cstheme="minorHAnsi"/>
          <w:sz w:val="22"/>
          <w:szCs w:val="22"/>
        </w:rPr>
      </w:pPr>
    </w:p>
    <w:p w14:paraId="64ACECE8" w14:textId="77777777" w:rsidR="00385E0A" w:rsidRPr="00385E0A" w:rsidRDefault="00385E0A" w:rsidP="00385E0A">
      <w:pPr>
        <w:rPr>
          <w:rStyle w:val="P-Code"/>
        </w:rPr>
      </w:pPr>
      <w:r w:rsidRPr="00385E0A">
        <w:rPr>
          <w:rStyle w:val="P-Code"/>
        </w:rPr>
        <w:t>import pandas as pd</w:t>
      </w:r>
    </w:p>
    <w:p w14:paraId="59097F6F" w14:textId="77777777" w:rsidR="00385E0A" w:rsidRPr="00385E0A" w:rsidRDefault="00385E0A" w:rsidP="00385E0A">
      <w:pPr>
        <w:rPr>
          <w:rStyle w:val="P-Code"/>
        </w:rPr>
      </w:pPr>
      <w:r w:rsidRPr="00385E0A">
        <w:rPr>
          <w:rStyle w:val="P-Code"/>
        </w:rPr>
        <w:t xml:space="preserve">import </w:t>
      </w:r>
      <w:proofErr w:type="spellStart"/>
      <w:r w:rsidRPr="00385E0A">
        <w:rPr>
          <w:rStyle w:val="P-Code"/>
        </w:rPr>
        <w:t>os</w:t>
      </w:r>
      <w:proofErr w:type="spellEnd"/>
    </w:p>
    <w:p w14:paraId="5C6AA887" w14:textId="77777777" w:rsidR="00385E0A" w:rsidRPr="00385E0A" w:rsidRDefault="00385E0A" w:rsidP="00385E0A">
      <w:pPr>
        <w:rPr>
          <w:rStyle w:val="P-Code"/>
        </w:rPr>
      </w:pPr>
      <w:r w:rsidRPr="00385E0A">
        <w:rPr>
          <w:rStyle w:val="P-Code"/>
        </w:rPr>
        <w:t xml:space="preserve">from transformers import BertTokenizer, </w:t>
      </w:r>
      <w:proofErr w:type="spellStart"/>
      <w:r w:rsidRPr="00385E0A">
        <w:rPr>
          <w:rStyle w:val="P-Code"/>
        </w:rPr>
        <w:t>BertModel</w:t>
      </w:r>
      <w:proofErr w:type="spellEnd"/>
    </w:p>
    <w:p w14:paraId="02D02FC5" w14:textId="77777777" w:rsidR="00385E0A" w:rsidRPr="00385E0A" w:rsidRDefault="00385E0A" w:rsidP="00385E0A">
      <w:pPr>
        <w:rPr>
          <w:rStyle w:val="P-Code"/>
        </w:rPr>
      </w:pPr>
      <w:r w:rsidRPr="00385E0A">
        <w:rPr>
          <w:rStyle w:val="P-Code"/>
        </w:rPr>
        <w:t xml:space="preserve">from torch import </w:t>
      </w:r>
      <w:proofErr w:type="spellStart"/>
      <w:r w:rsidRPr="00385E0A">
        <w:rPr>
          <w:rStyle w:val="P-Code"/>
        </w:rPr>
        <w:t>nn</w:t>
      </w:r>
      <w:proofErr w:type="spellEnd"/>
    </w:p>
    <w:p w14:paraId="07C53B30" w14:textId="77777777" w:rsidR="00385E0A" w:rsidRPr="00385E0A" w:rsidRDefault="00385E0A" w:rsidP="00385E0A">
      <w:pPr>
        <w:rPr>
          <w:rStyle w:val="P-Code"/>
        </w:rPr>
      </w:pPr>
      <w:r w:rsidRPr="00385E0A">
        <w:rPr>
          <w:rStyle w:val="P-Code"/>
        </w:rPr>
        <w:t>import torch</w:t>
      </w:r>
    </w:p>
    <w:p w14:paraId="347C50C5" w14:textId="77777777" w:rsidR="00385E0A" w:rsidRPr="00385E0A" w:rsidRDefault="00385E0A" w:rsidP="00385E0A">
      <w:pPr>
        <w:rPr>
          <w:rStyle w:val="P-Code"/>
        </w:rPr>
      </w:pPr>
      <w:r w:rsidRPr="00385E0A">
        <w:rPr>
          <w:rStyle w:val="P-Code"/>
        </w:rPr>
        <w:t>import math</w:t>
      </w:r>
    </w:p>
    <w:p w14:paraId="2033661B" w14:textId="77777777" w:rsidR="00385E0A" w:rsidRPr="00385E0A" w:rsidRDefault="00385E0A" w:rsidP="00385E0A">
      <w:pPr>
        <w:rPr>
          <w:rStyle w:val="P-Code"/>
        </w:rPr>
      </w:pPr>
      <w:r w:rsidRPr="00385E0A">
        <w:rPr>
          <w:rStyle w:val="P-Code"/>
        </w:rPr>
        <w:t>import textattack</w:t>
      </w:r>
    </w:p>
    <w:p w14:paraId="6EE0EE83" w14:textId="77777777" w:rsidR="00385E0A" w:rsidRPr="00385E0A" w:rsidRDefault="00385E0A" w:rsidP="00385E0A">
      <w:pPr>
        <w:rPr>
          <w:rStyle w:val="P-Code"/>
        </w:rPr>
      </w:pPr>
      <w:r w:rsidRPr="00385E0A">
        <w:rPr>
          <w:rStyle w:val="P-Code"/>
        </w:rPr>
        <w:t>import random</w:t>
      </w:r>
    </w:p>
    <w:p w14:paraId="462B11D6" w14:textId="77777777" w:rsidR="00385E0A" w:rsidRPr="00385E0A" w:rsidRDefault="00385E0A" w:rsidP="00385E0A">
      <w:pPr>
        <w:rPr>
          <w:rStyle w:val="P-Code"/>
        </w:rPr>
      </w:pPr>
      <w:r w:rsidRPr="00385E0A">
        <w:rPr>
          <w:rStyle w:val="P-Code"/>
        </w:rPr>
        <w:t xml:space="preserve">#from </w:t>
      </w:r>
      <w:proofErr w:type="spellStart"/>
      <w:r w:rsidRPr="00385E0A">
        <w:rPr>
          <w:rStyle w:val="P-Code"/>
        </w:rPr>
        <w:t>train_bert</w:t>
      </w:r>
      <w:proofErr w:type="spellEnd"/>
      <w:r w:rsidRPr="00385E0A">
        <w:rPr>
          <w:rStyle w:val="P-Code"/>
        </w:rPr>
        <w:t xml:space="preserve"> import Model</w:t>
      </w:r>
    </w:p>
    <w:p w14:paraId="7D5812BC" w14:textId="77777777" w:rsidR="00385E0A" w:rsidRPr="00385E0A" w:rsidRDefault="00385E0A" w:rsidP="00385E0A">
      <w:pPr>
        <w:rPr>
          <w:rStyle w:val="P-Code"/>
        </w:rPr>
      </w:pPr>
    </w:p>
    <w:p w14:paraId="36D3A7E4" w14:textId="77777777" w:rsidR="00385E0A" w:rsidRPr="00385E0A" w:rsidRDefault="00385E0A" w:rsidP="00385E0A">
      <w:pPr>
        <w:rPr>
          <w:rStyle w:val="P-Code"/>
        </w:rPr>
      </w:pPr>
      <w:proofErr w:type="spellStart"/>
      <w:r w:rsidRPr="00385E0A">
        <w:rPr>
          <w:rStyle w:val="P-Code"/>
        </w:rPr>
        <w:t>os.environ</w:t>
      </w:r>
      <w:proofErr w:type="spellEnd"/>
      <w:r w:rsidRPr="00385E0A">
        <w:rPr>
          <w:rStyle w:val="P-Code"/>
        </w:rPr>
        <w:t>["CUDA_VISIBLE_DEVICES"] = ""</w:t>
      </w:r>
    </w:p>
    <w:p w14:paraId="70DC9763" w14:textId="77777777" w:rsidR="00385E0A" w:rsidRPr="00385E0A" w:rsidRDefault="00385E0A" w:rsidP="00385E0A">
      <w:pPr>
        <w:rPr>
          <w:rStyle w:val="P-Code"/>
        </w:rPr>
      </w:pPr>
      <w:r w:rsidRPr="00385E0A">
        <w:rPr>
          <w:rStyle w:val="P-Code"/>
        </w:rPr>
        <w:t>#torch.cuda.is_available = lambda : False</w:t>
      </w:r>
    </w:p>
    <w:p w14:paraId="59A8AEB1" w14:textId="77777777" w:rsidR="00385E0A" w:rsidRPr="00385E0A" w:rsidRDefault="00385E0A" w:rsidP="00385E0A">
      <w:pPr>
        <w:rPr>
          <w:rStyle w:val="P-Code"/>
        </w:rPr>
      </w:pPr>
      <w:proofErr w:type="spellStart"/>
      <w:r w:rsidRPr="00385E0A">
        <w:rPr>
          <w:rStyle w:val="P-Code"/>
        </w:rPr>
        <w:t>textattack.shared.utils.device</w:t>
      </w:r>
      <w:proofErr w:type="spellEnd"/>
      <w:r w:rsidRPr="00385E0A">
        <w:rPr>
          <w:rStyle w:val="P-Code"/>
        </w:rPr>
        <w:t xml:space="preserve"> = "cpu"</w:t>
      </w:r>
    </w:p>
    <w:p w14:paraId="3742B4B6" w14:textId="77777777" w:rsidR="00385E0A" w:rsidRPr="00385E0A" w:rsidRDefault="00385E0A" w:rsidP="00385E0A">
      <w:pPr>
        <w:rPr>
          <w:rStyle w:val="P-Code"/>
        </w:rPr>
      </w:pPr>
    </w:p>
    <w:p w14:paraId="151B7FFD" w14:textId="77777777" w:rsidR="00385E0A" w:rsidRPr="00385E0A" w:rsidRDefault="00385E0A" w:rsidP="00385E0A">
      <w:pPr>
        <w:rPr>
          <w:rStyle w:val="P-Code"/>
        </w:rPr>
      </w:pPr>
      <w:r w:rsidRPr="00385E0A">
        <w:rPr>
          <w:rStyle w:val="P-Code"/>
        </w:rPr>
        <w:t>class Model(</w:t>
      </w:r>
      <w:proofErr w:type="spellStart"/>
      <w:r w:rsidRPr="00385E0A">
        <w:rPr>
          <w:rStyle w:val="P-Code"/>
        </w:rPr>
        <w:t>torch.nn.Module</w:t>
      </w:r>
      <w:proofErr w:type="spellEnd"/>
      <w:r w:rsidRPr="00385E0A">
        <w:rPr>
          <w:rStyle w:val="P-Code"/>
        </w:rPr>
        <w:t>):</w:t>
      </w:r>
    </w:p>
    <w:p w14:paraId="5B09C687" w14:textId="77777777" w:rsidR="00385E0A" w:rsidRPr="00385E0A" w:rsidRDefault="00385E0A" w:rsidP="00385E0A">
      <w:pPr>
        <w:rPr>
          <w:rStyle w:val="P-Code"/>
        </w:rPr>
      </w:pPr>
      <w:r w:rsidRPr="00385E0A">
        <w:rPr>
          <w:rStyle w:val="P-Code"/>
        </w:rPr>
        <w:t xml:space="preserve">    def __</w:t>
      </w:r>
      <w:proofErr w:type="spellStart"/>
      <w:r w:rsidRPr="00385E0A">
        <w:rPr>
          <w:rStyle w:val="P-Code"/>
        </w:rPr>
        <w:t>init</w:t>
      </w:r>
      <w:proofErr w:type="spellEnd"/>
      <w:r w:rsidRPr="00385E0A">
        <w:rPr>
          <w:rStyle w:val="P-Code"/>
        </w:rPr>
        <w:t>__(self):</w:t>
      </w:r>
    </w:p>
    <w:p w14:paraId="21121D09" w14:textId="77777777" w:rsidR="00385E0A" w:rsidRPr="00385E0A" w:rsidRDefault="00385E0A" w:rsidP="00385E0A">
      <w:pPr>
        <w:rPr>
          <w:rStyle w:val="P-Code"/>
        </w:rPr>
      </w:pPr>
      <w:r w:rsidRPr="00385E0A">
        <w:rPr>
          <w:rStyle w:val="P-Code"/>
        </w:rPr>
        <w:t xml:space="preserve">        super(Model, self).__</w:t>
      </w:r>
      <w:proofErr w:type="spellStart"/>
      <w:r w:rsidRPr="00385E0A">
        <w:rPr>
          <w:rStyle w:val="P-Code"/>
        </w:rPr>
        <w:t>init</w:t>
      </w:r>
      <w:proofErr w:type="spellEnd"/>
      <w:r w:rsidRPr="00385E0A">
        <w:rPr>
          <w:rStyle w:val="P-Code"/>
        </w:rPr>
        <w:t>__()</w:t>
      </w:r>
    </w:p>
    <w:p w14:paraId="4EF09CA3" w14:textId="77777777" w:rsidR="00385E0A" w:rsidRPr="00385E0A" w:rsidRDefault="00385E0A" w:rsidP="00385E0A">
      <w:pPr>
        <w:rPr>
          <w:rStyle w:val="P-Code"/>
        </w:rPr>
      </w:pPr>
      <w:r w:rsidRPr="00385E0A">
        <w:rPr>
          <w:rStyle w:val="P-Code"/>
        </w:rPr>
        <w:t xml:space="preserve">        </w:t>
      </w:r>
      <w:proofErr w:type="spellStart"/>
      <w:r w:rsidRPr="00385E0A">
        <w:rPr>
          <w:rStyle w:val="P-Code"/>
        </w:rPr>
        <w:t>self.bert_model</w:t>
      </w:r>
      <w:proofErr w:type="spellEnd"/>
      <w:r w:rsidRPr="00385E0A">
        <w:rPr>
          <w:rStyle w:val="P-Code"/>
        </w:rPr>
        <w:t xml:space="preserve"> = </w:t>
      </w:r>
      <w:proofErr w:type="spellStart"/>
      <w:r w:rsidRPr="00385E0A">
        <w:rPr>
          <w:rStyle w:val="P-Code"/>
        </w:rPr>
        <w:t>BertModel.from_pretrained</w:t>
      </w:r>
      <w:proofErr w:type="spellEnd"/>
      <w:r w:rsidRPr="00385E0A">
        <w:rPr>
          <w:rStyle w:val="P-Code"/>
        </w:rPr>
        <w:t>('</w:t>
      </w:r>
      <w:proofErr w:type="spellStart"/>
      <w:r w:rsidRPr="00385E0A">
        <w:rPr>
          <w:rStyle w:val="P-Code"/>
        </w:rPr>
        <w:t>bert</w:t>
      </w:r>
      <w:proofErr w:type="spellEnd"/>
      <w:r w:rsidRPr="00385E0A">
        <w:rPr>
          <w:rStyle w:val="P-Code"/>
        </w:rPr>
        <w:t>-base-uncased')</w:t>
      </w:r>
    </w:p>
    <w:p w14:paraId="7FB60628" w14:textId="77777777" w:rsidR="00385E0A" w:rsidRPr="00385E0A" w:rsidRDefault="00385E0A" w:rsidP="00385E0A">
      <w:pPr>
        <w:rPr>
          <w:rStyle w:val="P-Code"/>
        </w:rPr>
      </w:pPr>
      <w:r w:rsidRPr="00385E0A">
        <w:rPr>
          <w:rStyle w:val="P-Code"/>
        </w:rPr>
        <w:t xml:space="preserve">        #self.bert_model.parallelize()</w:t>
      </w:r>
    </w:p>
    <w:p w14:paraId="051730C9" w14:textId="77777777" w:rsidR="00385E0A" w:rsidRPr="00385E0A" w:rsidRDefault="00385E0A" w:rsidP="00385E0A">
      <w:pPr>
        <w:rPr>
          <w:rStyle w:val="P-Code"/>
        </w:rPr>
      </w:pPr>
      <w:r w:rsidRPr="00385E0A">
        <w:rPr>
          <w:rStyle w:val="P-Code"/>
        </w:rPr>
        <w:t xml:space="preserve">        </w:t>
      </w:r>
      <w:proofErr w:type="spellStart"/>
      <w:r w:rsidRPr="00385E0A">
        <w:rPr>
          <w:rStyle w:val="P-Code"/>
        </w:rPr>
        <w:t>self.drop</w:t>
      </w:r>
      <w:proofErr w:type="spellEnd"/>
      <w:r w:rsidRPr="00385E0A">
        <w:rPr>
          <w:rStyle w:val="P-Code"/>
        </w:rPr>
        <w:t xml:space="preserve"> = </w:t>
      </w:r>
      <w:proofErr w:type="spellStart"/>
      <w:r w:rsidRPr="00385E0A">
        <w:rPr>
          <w:rStyle w:val="P-Code"/>
        </w:rPr>
        <w:t>torch.nn.Dropout</w:t>
      </w:r>
      <w:proofErr w:type="spellEnd"/>
      <w:r w:rsidRPr="00385E0A">
        <w:rPr>
          <w:rStyle w:val="P-Code"/>
        </w:rPr>
        <w:t>(p=0.1)</w:t>
      </w:r>
    </w:p>
    <w:p w14:paraId="65B7330F" w14:textId="77777777" w:rsidR="00385E0A" w:rsidRPr="00385E0A" w:rsidRDefault="00385E0A" w:rsidP="00385E0A">
      <w:pPr>
        <w:rPr>
          <w:rStyle w:val="P-Code"/>
        </w:rPr>
      </w:pPr>
      <w:r w:rsidRPr="00385E0A">
        <w:rPr>
          <w:rStyle w:val="P-Code"/>
        </w:rPr>
        <w:t xml:space="preserve">        self.l1 = </w:t>
      </w:r>
      <w:proofErr w:type="spellStart"/>
      <w:r w:rsidRPr="00385E0A">
        <w:rPr>
          <w:rStyle w:val="P-Code"/>
        </w:rPr>
        <w:t>torch.nn.Linear</w:t>
      </w:r>
      <w:proofErr w:type="spellEnd"/>
      <w:r w:rsidRPr="00385E0A">
        <w:rPr>
          <w:rStyle w:val="P-Code"/>
        </w:rPr>
        <w:t>(768,2)</w:t>
      </w:r>
    </w:p>
    <w:p w14:paraId="402EAE73" w14:textId="77777777" w:rsidR="00385E0A" w:rsidRPr="00385E0A" w:rsidRDefault="00385E0A" w:rsidP="00385E0A">
      <w:pPr>
        <w:rPr>
          <w:rStyle w:val="P-Code"/>
        </w:rPr>
      </w:pPr>
    </w:p>
    <w:p w14:paraId="59E7501C" w14:textId="77777777" w:rsidR="00385E0A" w:rsidRPr="00385E0A" w:rsidRDefault="00385E0A" w:rsidP="00385E0A">
      <w:pPr>
        <w:rPr>
          <w:rStyle w:val="P-Code"/>
        </w:rPr>
      </w:pPr>
      <w:r w:rsidRPr="00385E0A">
        <w:rPr>
          <w:rStyle w:val="P-Code"/>
        </w:rPr>
        <w:t xml:space="preserve">    def forward(self, text):</w:t>
      </w:r>
    </w:p>
    <w:p w14:paraId="19F93650" w14:textId="77777777" w:rsidR="00385E0A" w:rsidRPr="00385E0A" w:rsidRDefault="00385E0A" w:rsidP="00385E0A">
      <w:pPr>
        <w:rPr>
          <w:rStyle w:val="P-Code"/>
        </w:rPr>
      </w:pPr>
      <w:r w:rsidRPr="00385E0A">
        <w:rPr>
          <w:rStyle w:val="P-Code"/>
        </w:rPr>
        <w:t xml:space="preserve">        </w:t>
      </w:r>
      <w:proofErr w:type="spellStart"/>
      <w:r w:rsidRPr="00385E0A">
        <w:rPr>
          <w:rStyle w:val="P-Code"/>
        </w:rPr>
        <w:t>tokenized_text</w:t>
      </w:r>
      <w:proofErr w:type="spellEnd"/>
      <w:r w:rsidRPr="00385E0A">
        <w:rPr>
          <w:rStyle w:val="P-Code"/>
        </w:rPr>
        <w:t xml:space="preserve"> = tokenizer(text , </w:t>
      </w:r>
      <w:proofErr w:type="spellStart"/>
      <w:r w:rsidRPr="00385E0A">
        <w:rPr>
          <w:rStyle w:val="P-Code"/>
        </w:rPr>
        <w:t>max_length</w:t>
      </w:r>
      <w:proofErr w:type="spellEnd"/>
      <w:r w:rsidRPr="00385E0A">
        <w:rPr>
          <w:rStyle w:val="P-Code"/>
        </w:rPr>
        <w:t xml:space="preserve">=512, truncation=True, </w:t>
      </w:r>
      <w:proofErr w:type="spellStart"/>
      <w:r w:rsidRPr="00385E0A">
        <w:rPr>
          <w:rStyle w:val="P-Code"/>
        </w:rPr>
        <w:t>return_tensors</w:t>
      </w:r>
      <w:proofErr w:type="spellEnd"/>
      <w:r w:rsidRPr="00385E0A">
        <w:rPr>
          <w:rStyle w:val="P-Code"/>
        </w:rPr>
        <w:t>='</w:t>
      </w:r>
      <w:proofErr w:type="spellStart"/>
      <w:r w:rsidRPr="00385E0A">
        <w:rPr>
          <w:rStyle w:val="P-Code"/>
        </w:rPr>
        <w:t>pt</w:t>
      </w:r>
      <w:proofErr w:type="spellEnd"/>
      <w:r w:rsidRPr="00385E0A">
        <w:rPr>
          <w:rStyle w:val="P-Code"/>
        </w:rPr>
        <w:t>').input_ids#.to('cuda:3')</w:t>
      </w:r>
    </w:p>
    <w:p w14:paraId="08A5635F" w14:textId="77777777" w:rsidR="00385E0A" w:rsidRPr="00385E0A" w:rsidRDefault="00385E0A" w:rsidP="00385E0A">
      <w:pPr>
        <w:rPr>
          <w:rStyle w:val="P-Code"/>
        </w:rPr>
      </w:pPr>
      <w:r w:rsidRPr="00385E0A">
        <w:rPr>
          <w:rStyle w:val="P-Code"/>
        </w:rPr>
        <w:t xml:space="preserve">        </w:t>
      </w:r>
      <w:proofErr w:type="spellStart"/>
      <w:r w:rsidRPr="00385E0A">
        <w:rPr>
          <w:rStyle w:val="P-Code"/>
        </w:rPr>
        <w:t>text_rep</w:t>
      </w:r>
      <w:proofErr w:type="spellEnd"/>
      <w:r w:rsidRPr="00385E0A">
        <w:rPr>
          <w:rStyle w:val="P-Code"/>
        </w:rPr>
        <w:t xml:space="preserve"> = </w:t>
      </w:r>
      <w:proofErr w:type="spellStart"/>
      <w:r w:rsidRPr="00385E0A">
        <w:rPr>
          <w:rStyle w:val="P-Code"/>
        </w:rPr>
        <w:t>self.drop</w:t>
      </w:r>
      <w:proofErr w:type="spellEnd"/>
      <w:r w:rsidRPr="00385E0A">
        <w:rPr>
          <w:rStyle w:val="P-Code"/>
        </w:rPr>
        <w:t>(</w:t>
      </w:r>
      <w:proofErr w:type="spellStart"/>
      <w:r w:rsidRPr="00385E0A">
        <w:rPr>
          <w:rStyle w:val="P-Code"/>
        </w:rPr>
        <w:t>self.bert_model</w:t>
      </w:r>
      <w:proofErr w:type="spellEnd"/>
      <w:r w:rsidRPr="00385E0A">
        <w:rPr>
          <w:rStyle w:val="P-Code"/>
        </w:rPr>
        <w:t>(</w:t>
      </w:r>
      <w:proofErr w:type="spellStart"/>
      <w:r w:rsidRPr="00385E0A">
        <w:rPr>
          <w:rStyle w:val="P-Code"/>
        </w:rPr>
        <w:t>tokenized_text</w:t>
      </w:r>
      <w:proofErr w:type="spellEnd"/>
      <w:r w:rsidRPr="00385E0A">
        <w:rPr>
          <w:rStyle w:val="P-Code"/>
        </w:rPr>
        <w:t>).</w:t>
      </w:r>
      <w:proofErr w:type="spellStart"/>
      <w:r w:rsidRPr="00385E0A">
        <w:rPr>
          <w:rStyle w:val="P-Code"/>
        </w:rPr>
        <w:t>pooler_output</w:t>
      </w:r>
      <w:proofErr w:type="spellEnd"/>
      <w:r w:rsidRPr="00385E0A">
        <w:rPr>
          <w:rStyle w:val="P-Code"/>
        </w:rPr>
        <w:t>)</w:t>
      </w:r>
    </w:p>
    <w:p w14:paraId="4BE1F1DA" w14:textId="77777777" w:rsidR="00385E0A" w:rsidRPr="00385E0A" w:rsidRDefault="00385E0A" w:rsidP="00385E0A">
      <w:pPr>
        <w:rPr>
          <w:rStyle w:val="P-Code"/>
        </w:rPr>
      </w:pPr>
      <w:r w:rsidRPr="00385E0A">
        <w:rPr>
          <w:rStyle w:val="P-Code"/>
        </w:rPr>
        <w:t xml:space="preserve">        out = self.l1(</w:t>
      </w:r>
      <w:proofErr w:type="spellStart"/>
      <w:r w:rsidRPr="00385E0A">
        <w:rPr>
          <w:rStyle w:val="P-Code"/>
        </w:rPr>
        <w:t>text_rep</w:t>
      </w:r>
      <w:proofErr w:type="spellEnd"/>
      <w:r w:rsidRPr="00385E0A">
        <w:rPr>
          <w:rStyle w:val="P-Code"/>
        </w:rPr>
        <w:t>)</w:t>
      </w:r>
    </w:p>
    <w:p w14:paraId="360816D5" w14:textId="77777777" w:rsidR="00385E0A" w:rsidRPr="00385E0A" w:rsidRDefault="00385E0A" w:rsidP="00385E0A">
      <w:pPr>
        <w:rPr>
          <w:rStyle w:val="P-Code"/>
        </w:rPr>
      </w:pPr>
      <w:r w:rsidRPr="00385E0A">
        <w:rPr>
          <w:rStyle w:val="P-Code"/>
        </w:rPr>
        <w:t xml:space="preserve">        #print(out)</w:t>
      </w:r>
    </w:p>
    <w:p w14:paraId="6F60ACA9" w14:textId="77777777" w:rsidR="00385E0A" w:rsidRPr="00385E0A" w:rsidRDefault="00385E0A" w:rsidP="00385E0A">
      <w:pPr>
        <w:rPr>
          <w:rStyle w:val="P-Code"/>
        </w:rPr>
      </w:pPr>
    </w:p>
    <w:p w14:paraId="6ACCD3F1" w14:textId="77777777" w:rsidR="00385E0A" w:rsidRPr="00385E0A" w:rsidRDefault="00385E0A" w:rsidP="00385E0A">
      <w:pPr>
        <w:rPr>
          <w:rStyle w:val="P-Code"/>
        </w:rPr>
      </w:pPr>
      <w:r w:rsidRPr="00385E0A">
        <w:rPr>
          <w:rStyle w:val="P-Code"/>
        </w:rPr>
        <w:t xml:space="preserve">        return </w:t>
      </w:r>
      <w:proofErr w:type="spellStart"/>
      <w:r w:rsidRPr="00385E0A">
        <w:rPr>
          <w:rStyle w:val="P-Code"/>
        </w:rPr>
        <w:t>out.squeeze</w:t>
      </w:r>
      <w:proofErr w:type="spellEnd"/>
      <w:r w:rsidRPr="00385E0A">
        <w:rPr>
          <w:rStyle w:val="P-Code"/>
        </w:rPr>
        <w:t>().</w:t>
      </w:r>
      <w:proofErr w:type="spellStart"/>
      <w:r w:rsidRPr="00385E0A">
        <w:rPr>
          <w:rStyle w:val="P-Code"/>
        </w:rPr>
        <w:t>tolist</w:t>
      </w:r>
      <w:proofErr w:type="spellEnd"/>
      <w:r w:rsidRPr="00385E0A">
        <w:rPr>
          <w:rStyle w:val="P-Code"/>
        </w:rPr>
        <w:t>()</w:t>
      </w:r>
    </w:p>
    <w:p w14:paraId="4EEBAAD4" w14:textId="77777777" w:rsidR="00385E0A" w:rsidRPr="00385E0A" w:rsidRDefault="00385E0A" w:rsidP="00385E0A">
      <w:pPr>
        <w:rPr>
          <w:rStyle w:val="P-Code"/>
        </w:rPr>
      </w:pPr>
    </w:p>
    <w:p w14:paraId="42055E9B" w14:textId="77777777" w:rsidR="00385E0A" w:rsidRPr="00385E0A" w:rsidRDefault="00385E0A" w:rsidP="00385E0A">
      <w:pPr>
        <w:rPr>
          <w:rStyle w:val="P-Code"/>
        </w:rPr>
      </w:pPr>
    </w:p>
    <w:p w14:paraId="630B471C" w14:textId="77777777" w:rsidR="00385E0A" w:rsidRPr="00385E0A" w:rsidRDefault="00385E0A" w:rsidP="00385E0A">
      <w:pPr>
        <w:rPr>
          <w:rStyle w:val="P-Code"/>
        </w:rPr>
      </w:pPr>
      <w:r w:rsidRPr="00385E0A">
        <w:rPr>
          <w:rStyle w:val="P-Code"/>
        </w:rPr>
        <w:t>model = Model()</w:t>
      </w:r>
    </w:p>
    <w:p w14:paraId="42B3DF1A" w14:textId="77777777" w:rsidR="00385E0A" w:rsidRPr="00385E0A" w:rsidRDefault="00385E0A" w:rsidP="00385E0A">
      <w:pPr>
        <w:rPr>
          <w:rStyle w:val="P-Code"/>
        </w:rPr>
      </w:pPr>
      <w:r w:rsidRPr="00385E0A">
        <w:rPr>
          <w:rStyle w:val="P-Code"/>
        </w:rPr>
        <w:t>#model.load_state_dict(torch.load('bert-base-uncased'))</w:t>
      </w:r>
    </w:p>
    <w:p w14:paraId="0982D1CC" w14:textId="77777777" w:rsidR="00385E0A" w:rsidRPr="00385E0A" w:rsidRDefault="00385E0A" w:rsidP="00385E0A">
      <w:pPr>
        <w:rPr>
          <w:rStyle w:val="P-Code"/>
        </w:rPr>
      </w:pPr>
      <w:r w:rsidRPr="00385E0A">
        <w:rPr>
          <w:rStyle w:val="P-Code"/>
        </w:rPr>
        <w:t>model = model.to('cpu')</w:t>
      </w:r>
    </w:p>
    <w:p w14:paraId="7AB7416B" w14:textId="77777777" w:rsidR="00385E0A" w:rsidRPr="00385E0A" w:rsidRDefault="00385E0A" w:rsidP="00385E0A">
      <w:pPr>
        <w:rPr>
          <w:rStyle w:val="P-Code"/>
        </w:rPr>
      </w:pPr>
      <w:r w:rsidRPr="00385E0A">
        <w:rPr>
          <w:rStyle w:val="P-Code"/>
        </w:rPr>
        <w:t>model.eval()</w:t>
      </w:r>
    </w:p>
    <w:p w14:paraId="63559C8E" w14:textId="77777777" w:rsidR="00385E0A" w:rsidRPr="00385E0A" w:rsidRDefault="00385E0A" w:rsidP="00385E0A">
      <w:pPr>
        <w:rPr>
          <w:rStyle w:val="P-Code"/>
        </w:rPr>
      </w:pPr>
    </w:p>
    <w:p w14:paraId="6663E8FF" w14:textId="77777777" w:rsidR="00385E0A" w:rsidRPr="00385E0A" w:rsidRDefault="00385E0A" w:rsidP="00385E0A">
      <w:pPr>
        <w:rPr>
          <w:rStyle w:val="P-Code"/>
        </w:rPr>
      </w:pPr>
      <w:r w:rsidRPr="00385E0A">
        <w:rPr>
          <w:rStyle w:val="P-Code"/>
        </w:rPr>
        <w:t xml:space="preserve">tokenizer = </w:t>
      </w:r>
      <w:proofErr w:type="spellStart"/>
      <w:r w:rsidRPr="00385E0A">
        <w:rPr>
          <w:rStyle w:val="P-Code"/>
        </w:rPr>
        <w:t>BertTokenizer.from_pretrained</w:t>
      </w:r>
      <w:proofErr w:type="spellEnd"/>
      <w:r w:rsidRPr="00385E0A">
        <w:rPr>
          <w:rStyle w:val="P-Code"/>
        </w:rPr>
        <w:t>('</w:t>
      </w:r>
      <w:proofErr w:type="spellStart"/>
      <w:r w:rsidRPr="00385E0A">
        <w:rPr>
          <w:rStyle w:val="P-Code"/>
        </w:rPr>
        <w:t>bert</w:t>
      </w:r>
      <w:proofErr w:type="spellEnd"/>
      <w:r w:rsidRPr="00385E0A">
        <w:rPr>
          <w:rStyle w:val="P-Code"/>
        </w:rPr>
        <w:t>-base-uncased')</w:t>
      </w:r>
    </w:p>
    <w:p w14:paraId="21EE70AE" w14:textId="77777777" w:rsidR="00385E0A" w:rsidRPr="00385E0A" w:rsidRDefault="00385E0A" w:rsidP="00385E0A">
      <w:pPr>
        <w:rPr>
          <w:rStyle w:val="P-Code"/>
        </w:rPr>
      </w:pPr>
    </w:p>
    <w:p w14:paraId="53658838" w14:textId="77777777" w:rsidR="00385E0A" w:rsidRPr="00385E0A" w:rsidRDefault="00385E0A" w:rsidP="00385E0A">
      <w:pPr>
        <w:rPr>
          <w:rStyle w:val="P-Code"/>
        </w:rPr>
      </w:pPr>
    </w:p>
    <w:p w14:paraId="7927B158" w14:textId="77777777" w:rsidR="00385E0A" w:rsidRPr="00385E0A" w:rsidRDefault="00385E0A" w:rsidP="00385E0A">
      <w:pPr>
        <w:rPr>
          <w:rStyle w:val="P-Code"/>
        </w:rPr>
      </w:pPr>
      <w:r w:rsidRPr="00385E0A">
        <w:rPr>
          <w:rStyle w:val="P-Code"/>
        </w:rPr>
        <w:t>class CustomWrapper(</w:t>
      </w:r>
      <w:proofErr w:type="spellStart"/>
      <w:r w:rsidRPr="00385E0A">
        <w:rPr>
          <w:rStyle w:val="P-Code"/>
        </w:rPr>
        <w:t>textattack.models.wrappers.ModelWrapper</w:t>
      </w:r>
      <w:proofErr w:type="spellEnd"/>
      <w:r w:rsidRPr="00385E0A">
        <w:rPr>
          <w:rStyle w:val="P-Code"/>
        </w:rPr>
        <w:t>):</w:t>
      </w:r>
    </w:p>
    <w:p w14:paraId="02CB777B" w14:textId="77777777" w:rsidR="00385E0A" w:rsidRPr="00385E0A" w:rsidRDefault="00385E0A" w:rsidP="00385E0A">
      <w:pPr>
        <w:rPr>
          <w:rStyle w:val="P-Code"/>
        </w:rPr>
      </w:pPr>
      <w:r w:rsidRPr="00385E0A">
        <w:rPr>
          <w:rStyle w:val="P-Code"/>
        </w:rPr>
        <w:t xml:space="preserve">    def __</w:t>
      </w:r>
      <w:proofErr w:type="spellStart"/>
      <w:r w:rsidRPr="00385E0A">
        <w:rPr>
          <w:rStyle w:val="P-Code"/>
        </w:rPr>
        <w:t>init</w:t>
      </w:r>
      <w:proofErr w:type="spellEnd"/>
      <w:r w:rsidRPr="00385E0A">
        <w:rPr>
          <w:rStyle w:val="P-Code"/>
        </w:rPr>
        <w:t>__(self, model):</w:t>
      </w:r>
    </w:p>
    <w:p w14:paraId="52B35C8F" w14:textId="77777777" w:rsidR="00385E0A" w:rsidRPr="00385E0A" w:rsidRDefault="00385E0A" w:rsidP="00385E0A">
      <w:pPr>
        <w:rPr>
          <w:rStyle w:val="P-Code"/>
        </w:rPr>
      </w:pPr>
      <w:r w:rsidRPr="00385E0A">
        <w:rPr>
          <w:rStyle w:val="P-Code"/>
        </w:rPr>
        <w:t xml:space="preserve">        </w:t>
      </w:r>
      <w:proofErr w:type="spellStart"/>
      <w:r w:rsidRPr="00385E0A">
        <w:rPr>
          <w:rStyle w:val="P-Code"/>
        </w:rPr>
        <w:t>self.model</w:t>
      </w:r>
      <w:proofErr w:type="spellEnd"/>
      <w:r w:rsidRPr="00385E0A">
        <w:rPr>
          <w:rStyle w:val="P-Code"/>
        </w:rPr>
        <w:t xml:space="preserve"> = model#.to('cuda:3')</w:t>
      </w:r>
    </w:p>
    <w:p w14:paraId="45F2C09A" w14:textId="77777777" w:rsidR="00385E0A" w:rsidRPr="00385E0A" w:rsidRDefault="00385E0A" w:rsidP="00385E0A">
      <w:pPr>
        <w:rPr>
          <w:rStyle w:val="P-Code"/>
        </w:rPr>
      </w:pPr>
      <w:r w:rsidRPr="00385E0A">
        <w:rPr>
          <w:rStyle w:val="P-Code"/>
        </w:rPr>
        <w:t xml:space="preserve">        </w:t>
      </w:r>
      <w:proofErr w:type="spellStart"/>
      <w:r w:rsidRPr="00385E0A">
        <w:rPr>
          <w:rStyle w:val="P-Code"/>
        </w:rPr>
        <w:t>self.model.eval</w:t>
      </w:r>
      <w:proofErr w:type="spellEnd"/>
      <w:r w:rsidRPr="00385E0A">
        <w:rPr>
          <w:rStyle w:val="P-Code"/>
        </w:rPr>
        <w:t>()</w:t>
      </w:r>
    </w:p>
    <w:p w14:paraId="0CD3BEF2" w14:textId="77777777" w:rsidR="00385E0A" w:rsidRPr="00385E0A" w:rsidRDefault="00385E0A" w:rsidP="00385E0A">
      <w:pPr>
        <w:rPr>
          <w:rStyle w:val="P-Code"/>
        </w:rPr>
      </w:pPr>
    </w:p>
    <w:p w14:paraId="32510C14" w14:textId="77777777" w:rsidR="00385E0A" w:rsidRPr="00385E0A" w:rsidRDefault="00385E0A" w:rsidP="00385E0A">
      <w:pPr>
        <w:rPr>
          <w:rStyle w:val="P-Code"/>
        </w:rPr>
      </w:pPr>
      <w:r w:rsidRPr="00385E0A">
        <w:rPr>
          <w:rStyle w:val="P-Code"/>
        </w:rPr>
        <w:t xml:space="preserve">    def __call__(self, </w:t>
      </w:r>
      <w:proofErr w:type="spellStart"/>
      <w:r w:rsidRPr="00385E0A">
        <w:rPr>
          <w:rStyle w:val="P-Code"/>
        </w:rPr>
        <w:t>list_of_texts</w:t>
      </w:r>
      <w:proofErr w:type="spellEnd"/>
      <w:r w:rsidRPr="00385E0A">
        <w:rPr>
          <w:rStyle w:val="P-Code"/>
        </w:rPr>
        <w:t>):</w:t>
      </w:r>
    </w:p>
    <w:p w14:paraId="6A491DA6" w14:textId="77777777" w:rsidR="00385E0A" w:rsidRPr="00385E0A" w:rsidRDefault="00385E0A" w:rsidP="00385E0A">
      <w:pPr>
        <w:rPr>
          <w:rStyle w:val="P-Code"/>
        </w:rPr>
      </w:pPr>
      <w:r w:rsidRPr="00385E0A">
        <w:rPr>
          <w:rStyle w:val="P-Code"/>
        </w:rPr>
        <w:t xml:space="preserve">        results = []</w:t>
      </w:r>
    </w:p>
    <w:p w14:paraId="120366F6" w14:textId="77777777" w:rsidR="00385E0A" w:rsidRPr="00385E0A" w:rsidRDefault="00385E0A" w:rsidP="00385E0A">
      <w:pPr>
        <w:rPr>
          <w:rStyle w:val="P-Code"/>
        </w:rPr>
      </w:pPr>
      <w:r w:rsidRPr="00385E0A">
        <w:rPr>
          <w:rStyle w:val="P-Code"/>
        </w:rPr>
        <w:t xml:space="preserve">        </w:t>
      </w:r>
      <w:proofErr w:type="spellStart"/>
      <w:r w:rsidRPr="00385E0A">
        <w:rPr>
          <w:rStyle w:val="P-Code"/>
        </w:rPr>
        <w:t>self.model.requires_grad</w:t>
      </w:r>
      <w:proofErr w:type="spellEnd"/>
      <w:r w:rsidRPr="00385E0A">
        <w:rPr>
          <w:rStyle w:val="P-Code"/>
        </w:rPr>
        <w:t xml:space="preserve"> = False</w:t>
      </w:r>
    </w:p>
    <w:p w14:paraId="2791B64C" w14:textId="77777777" w:rsidR="00385E0A" w:rsidRPr="00385E0A" w:rsidRDefault="00385E0A" w:rsidP="00385E0A">
      <w:pPr>
        <w:rPr>
          <w:rStyle w:val="P-Code"/>
        </w:rPr>
      </w:pPr>
      <w:r w:rsidRPr="00385E0A">
        <w:rPr>
          <w:rStyle w:val="P-Code"/>
        </w:rPr>
        <w:t xml:space="preserve">        for text in </w:t>
      </w:r>
      <w:proofErr w:type="spellStart"/>
      <w:r w:rsidRPr="00385E0A">
        <w:rPr>
          <w:rStyle w:val="P-Code"/>
        </w:rPr>
        <w:t>list_of_texts</w:t>
      </w:r>
      <w:proofErr w:type="spellEnd"/>
      <w:r w:rsidRPr="00385E0A">
        <w:rPr>
          <w:rStyle w:val="P-Code"/>
        </w:rPr>
        <w:t>:</w:t>
      </w:r>
    </w:p>
    <w:p w14:paraId="1C0B4DAA" w14:textId="77777777" w:rsidR="00385E0A" w:rsidRPr="00385E0A" w:rsidRDefault="00385E0A" w:rsidP="00385E0A">
      <w:pPr>
        <w:rPr>
          <w:rStyle w:val="P-Code"/>
        </w:rPr>
      </w:pPr>
      <w:r w:rsidRPr="00385E0A">
        <w:rPr>
          <w:rStyle w:val="P-Code"/>
        </w:rPr>
        <w:t xml:space="preserve">          </w:t>
      </w:r>
    </w:p>
    <w:p w14:paraId="78AF343E" w14:textId="77777777" w:rsidR="00385E0A" w:rsidRPr="00385E0A" w:rsidRDefault="00385E0A" w:rsidP="00385E0A">
      <w:pPr>
        <w:rPr>
          <w:rStyle w:val="P-Code"/>
        </w:rPr>
      </w:pPr>
      <w:r w:rsidRPr="00385E0A">
        <w:rPr>
          <w:rStyle w:val="P-Code"/>
        </w:rPr>
        <w:t xml:space="preserve">          </w:t>
      </w:r>
      <w:proofErr w:type="spellStart"/>
      <w:r w:rsidRPr="00385E0A">
        <w:rPr>
          <w:rStyle w:val="P-Code"/>
        </w:rPr>
        <w:t>results.append</w:t>
      </w:r>
      <w:proofErr w:type="spellEnd"/>
      <w:r w:rsidRPr="00385E0A">
        <w:rPr>
          <w:rStyle w:val="P-Code"/>
        </w:rPr>
        <w:t>(</w:t>
      </w:r>
      <w:proofErr w:type="spellStart"/>
      <w:r w:rsidRPr="00385E0A">
        <w:rPr>
          <w:rStyle w:val="P-Code"/>
        </w:rPr>
        <w:t>self.model</w:t>
      </w:r>
      <w:proofErr w:type="spellEnd"/>
      <w:r w:rsidRPr="00385E0A">
        <w:rPr>
          <w:rStyle w:val="P-Code"/>
        </w:rPr>
        <w:t>(text))</w:t>
      </w:r>
    </w:p>
    <w:p w14:paraId="74742548" w14:textId="77777777" w:rsidR="00385E0A" w:rsidRPr="00385E0A" w:rsidRDefault="00385E0A" w:rsidP="00385E0A">
      <w:pPr>
        <w:rPr>
          <w:rStyle w:val="P-Code"/>
        </w:rPr>
      </w:pPr>
    </w:p>
    <w:p w14:paraId="26C7379D" w14:textId="77777777" w:rsidR="00385E0A" w:rsidRPr="00385E0A" w:rsidRDefault="00385E0A" w:rsidP="00385E0A">
      <w:pPr>
        <w:rPr>
          <w:rStyle w:val="P-Code"/>
        </w:rPr>
      </w:pPr>
      <w:r w:rsidRPr="00385E0A">
        <w:rPr>
          <w:rStyle w:val="P-Code"/>
        </w:rPr>
        <w:t xml:space="preserve">        return results</w:t>
      </w:r>
    </w:p>
    <w:p w14:paraId="43AD50A3" w14:textId="77777777" w:rsidR="00385E0A" w:rsidRPr="00385E0A" w:rsidRDefault="00385E0A" w:rsidP="00385E0A">
      <w:pPr>
        <w:rPr>
          <w:rStyle w:val="P-Code"/>
        </w:rPr>
      </w:pPr>
    </w:p>
    <w:p w14:paraId="6AFB4572" w14:textId="77777777" w:rsidR="00385E0A" w:rsidRPr="00385E0A" w:rsidRDefault="00385E0A" w:rsidP="00385E0A">
      <w:pPr>
        <w:rPr>
          <w:rStyle w:val="P-Code"/>
        </w:rPr>
      </w:pPr>
    </w:p>
    <w:p w14:paraId="44A40426" w14:textId="77777777" w:rsidR="00385E0A" w:rsidRPr="00385E0A" w:rsidRDefault="00385E0A" w:rsidP="00385E0A">
      <w:pPr>
        <w:rPr>
          <w:rStyle w:val="P-Code"/>
        </w:rPr>
      </w:pPr>
      <w:proofErr w:type="spellStart"/>
      <w:r w:rsidRPr="00385E0A">
        <w:rPr>
          <w:rStyle w:val="P-Code"/>
        </w:rPr>
        <w:t>class_model</w:t>
      </w:r>
      <w:proofErr w:type="spellEnd"/>
      <w:r w:rsidRPr="00385E0A">
        <w:rPr>
          <w:rStyle w:val="P-Code"/>
        </w:rPr>
        <w:t xml:space="preserve"> = CustomWrapper(model)</w:t>
      </w:r>
    </w:p>
    <w:p w14:paraId="634008A2" w14:textId="77777777" w:rsidR="00385E0A" w:rsidRPr="00385E0A" w:rsidRDefault="00385E0A" w:rsidP="00385E0A">
      <w:pPr>
        <w:rPr>
          <w:rStyle w:val="P-Code"/>
        </w:rPr>
      </w:pPr>
    </w:p>
    <w:p w14:paraId="2A981F19" w14:textId="77777777" w:rsidR="00385E0A" w:rsidRPr="00385E0A" w:rsidRDefault="00385E0A" w:rsidP="00385E0A">
      <w:pPr>
        <w:rPr>
          <w:rStyle w:val="P-Code"/>
        </w:rPr>
      </w:pPr>
    </w:p>
    <w:p w14:paraId="28EDB94E" w14:textId="77777777" w:rsidR="00385E0A" w:rsidRPr="00385E0A" w:rsidRDefault="00385E0A" w:rsidP="00385E0A">
      <w:pPr>
        <w:rPr>
          <w:rStyle w:val="P-Code"/>
        </w:rPr>
      </w:pPr>
      <w:r w:rsidRPr="00385E0A">
        <w:rPr>
          <w:rStyle w:val="P-Code"/>
        </w:rPr>
        <w:t xml:space="preserve">from </w:t>
      </w:r>
      <w:proofErr w:type="spellStart"/>
      <w:r w:rsidRPr="00385E0A">
        <w:rPr>
          <w:rStyle w:val="P-Code"/>
        </w:rPr>
        <w:t>textattack.datasets</w:t>
      </w:r>
      <w:proofErr w:type="spellEnd"/>
      <w:r w:rsidRPr="00385E0A">
        <w:rPr>
          <w:rStyle w:val="P-Code"/>
        </w:rPr>
        <w:t xml:space="preserve"> import Dataset</w:t>
      </w:r>
    </w:p>
    <w:p w14:paraId="42EABA28" w14:textId="77777777" w:rsidR="00385E0A" w:rsidRPr="00385E0A" w:rsidRDefault="00385E0A" w:rsidP="00385E0A">
      <w:pPr>
        <w:rPr>
          <w:rStyle w:val="P-Code"/>
        </w:rPr>
      </w:pPr>
      <w:r w:rsidRPr="00385E0A">
        <w:rPr>
          <w:rStyle w:val="P-Code"/>
        </w:rPr>
        <w:t>from textattack.attack_recipes.textfooler_jin_2019 import TextFoolerJin2019</w:t>
      </w:r>
    </w:p>
    <w:p w14:paraId="41F45BAF" w14:textId="77777777" w:rsidR="00385E0A" w:rsidRPr="00385E0A" w:rsidRDefault="00385E0A" w:rsidP="00385E0A">
      <w:pPr>
        <w:rPr>
          <w:rStyle w:val="P-Code"/>
        </w:rPr>
      </w:pPr>
      <w:r w:rsidRPr="00385E0A">
        <w:rPr>
          <w:rStyle w:val="P-Code"/>
        </w:rPr>
        <w:t xml:space="preserve">from textattack import Attacker, </w:t>
      </w:r>
      <w:proofErr w:type="spellStart"/>
      <w:r w:rsidRPr="00385E0A">
        <w:rPr>
          <w:rStyle w:val="P-Code"/>
        </w:rPr>
        <w:t>AttackArgs</w:t>
      </w:r>
      <w:proofErr w:type="spellEnd"/>
    </w:p>
    <w:p w14:paraId="566E2988" w14:textId="77777777" w:rsidR="00385E0A" w:rsidRPr="00385E0A" w:rsidRDefault="00385E0A" w:rsidP="00385E0A">
      <w:pPr>
        <w:rPr>
          <w:rStyle w:val="P-Code"/>
        </w:rPr>
      </w:pPr>
    </w:p>
    <w:p w14:paraId="5B3C21E4" w14:textId="77777777" w:rsidR="00385E0A" w:rsidRPr="00385E0A" w:rsidRDefault="00385E0A" w:rsidP="00385E0A">
      <w:pPr>
        <w:rPr>
          <w:rStyle w:val="P-Code"/>
        </w:rPr>
      </w:pPr>
    </w:p>
    <w:p w14:paraId="2CED1FB7" w14:textId="77777777" w:rsidR="00385E0A" w:rsidRPr="00385E0A" w:rsidRDefault="00385E0A" w:rsidP="00385E0A">
      <w:pPr>
        <w:rPr>
          <w:rStyle w:val="P-Code"/>
        </w:rPr>
      </w:pPr>
      <w:r w:rsidRPr="00385E0A">
        <w:rPr>
          <w:rStyle w:val="P-Code"/>
        </w:rPr>
        <w:t>attack = TextFoolerJin2019.build(</w:t>
      </w:r>
      <w:proofErr w:type="spellStart"/>
      <w:r w:rsidRPr="00385E0A">
        <w:rPr>
          <w:rStyle w:val="P-Code"/>
        </w:rPr>
        <w:t>class_model</w:t>
      </w:r>
      <w:proofErr w:type="spellEnd"/>
      <w:r w:rsidRPr="00385E0A">
        <w:rPr>
          <w:rStyle w:val="P-Code"/>
        </w:rPr>
        <w:t>)</w:t>
      </w:r>
    </w:p>
    <w:p w14:paraId="1FE67AEF" w14:textId="77777777" w:rsidR="00385E0A" w:rsidRPr="00385E0A" w:rsidRDefault="00385E0A" w:rsidP="00385E0A">
      <w:pPr>
        <w:rPr>
          <w:rStyle w:val="P-Code"/>
        </w:rPr>
      </w:pPr>
      <w:r w:rsidRPr="00385E0A">
        <w:rPr>
          <w:rStyle w:val="P-Code"/>
        </w:rPr>
        <w:t>attack#.</w:t>
      </w:r>
      <w:proofErr w:type="spellStart"/>
      <w:r w:rsidRPr="00385E0A">
        <w:rPr>
          <w:rStyle w:val="P-Code"/>
        </w:rPr>
        <w:t>cuda</w:t>
      </w:r>
      <w:proofErr w:type="spellEnd"/>
      <w:r w:rsidRPr="00385E0A">
        <w:rPr>
          <w:rStyle w:val="P-Code"/>
        </w:rPr>
        <w:t>_()</w:t>
      </w:r>
    </w:p>
    <w:p w14:paraId="6806F94A" w14:textId="77777777" w:rsidR="00385E0A" w:rsidRPr="00385E0A" w:rsidRDefault="00385E0A" w:rsidP="00385E0A">
      <w:pPr>
        <w:rPr>
          <w:rStyle w:val="P-Code"/>
        </w:rPr>
      </w:pPr>
      <w:r w:rsidRPr="00385E0A">
        <w:rPr>
          <w:rStyle w:val="P-Code"/>
        </w:rPr>
        <w:t xml:space="preserve">        </w:t>
      </w:r>
    </w:p>
    <w:p w14:paraId="6E967D3F" w14:textId="77777777" w:rsidR="00385E0A" w:rsidRPr="00385E0A" w:rsidRDefault="00385E0A" w:rsidP="00385E0A">
      <w:pPr>
        <w:rPr>
          <w:rStyle w:val="P-Code"/>
        </w:rPr>
      </w:pPr>
      <w:r w:rsidRPr="00385E0A">
        <w:rPr>
          <w:rStyle w:val="P-Code"/>
        </w:rPr>
        <w:t>dataset = [</w:t>
      </w:r>
    </w:p>
    <w:p w14:paraId="1E4FD346" w14:textId="77777777" w:rsidR="00385E0A" w:rsidRPr="00385E0A" w:rsidRDefault="00385E0A" w:rsidP="00385E0A">
      <w:pPr>
        <w:rPr>
          <w:rStyle w:val="P-Code"/>
        </w:rPr>
      </w:pPr>
      <w:r w:rsidRPr="00385E0A">
        <w:rPr>
          <w:rStyle w:val="P-Code"/>
        </w:rPr>
        <w:t xml:space="preserve">    ["This film is a masterpiece! The story is incredibly moving, and the performances are outstanding. It's a true classic.", 1],</w:t>
      </w:r>
    </w:p>
    <w:p w14:paraId="7768E1CB" w14:textId="77777777" w:rsidR="00385E0A" w:rsidRPr="00385E0A" w:rsidRDefault="00385E0A" w:rsidP="00385E0A">
      <w:pPr>
        <w:rPr>
          <w:rStyle w:val="P-Code"/>
        </w:rPr>
      </w:pPr>
      <w:r w:rsidRPr="00385E0A">
        <w:rPr>
          <w:rStyle w:val="P-Code"/>
        </w:rPr>
        <w:t xml:space="preserve">    ["The Godfather is a cinematic gem. The storytelling and performances are top-notch. A true classic in every sense.", 1],</w:t>
      </w:r>
    </w:p>
    <w:p w14:paraId="0DAB1FE3" w14:textId="77777777" w:rsidR="00385E0A" w:rsidRPr="00385E0A" w:rsidRDefault="00385E0A" w:rsidP="00385E0A">
      <w:pPr>
        <w:rPr>
          <w:rStyle w:val="P-Code"/>
        </w:rPr>
      </w:pPr>
      <w:r w:rsidRPr="00385E0A">
        <w:rPr>
          <w:rStyle w:val="P-Code"/>
        </w:rPr>
        <w:t xml:space="preserve">    ["The Emoji Movie is a complete disappointment. The plot is weak, and it feels like one big advertisement. A waste of time.", 0],</w:t>
      </w:r>
    </w:p>
    <w:p w14:paraId="78F2F3BF" w14:textId="77777777" w:rsidR="00385E0A" w:rsidRPr="00385E0A" w:rsidRDefault="00385E0A" w:rsidP="00385E0A">
      <w:pPr>
        <w:rPr>
          <w:rStyle w:val="P-Code"/>
        </w:rPr>
      </w:pPr>
      <w:r w:rsidRPr="00385E0A">
        <w:rPr>
          <w:rStyle w:val="P-Code"/>
        </w:rPr>
        <w:t xml:space="preserve">    ["Mind-bending and visually stunning! Inception keeps you guessing from start to finish. Christopher Nolan at his best.", 1],</w:t>
      </w:r>
    </w:p>
    <w:p w14:paraId="1B7DCDA4" w14:textId="77777777" w:rsidR="00385E0A" w:rsidRPr="00385E0A" w:rsidRDefault="00385E0A" w:rsidP="00385E0A">
      <w:pPr>
        <w:rPr>
          <w:rStyle w:val="P-Code"/>
        </w:rPr>
      </w:pPr>
      <w:r w:rsidRPr="00385E0A">
        <w:rPr>
          <w:rStyle w:val="P-Code"/>
        </w:rPr>
        <w:t xml:space="preserve">    ["Twilight is a guilty pleasure for some, but the acting and dialogue are cringe-worthy. Not a cinematic masterpiece.", 0],</w:t>
      </w:r>
    </w:p>
    <w:p w14:paraId="4446CBBE" w14:textId="77777777" w:rsidR="00385E0A" w:rsidRPr="00385E0A" w:rsidRDefault="00385E0A" w:rsidP="00385E0A">
      <w:pPr>
        <w:rPr>
          <w:rStyle w:val="P-Code"/>
        </w:rPr>
      </w:pPr>
      <w:r w:rsidRPr="00385E0A">
        <w:rPr>
          <w:rStyle w:val="P-Code"/>
        </w:rPr>
        <w:t xml:space="preserve">    ["Forrest Gump is a </w:t>
      </w:r>
      <w:proofErr w:type="spellStart"/>
      <w:r w:rsidRPr="00385E0A">
        <w:rPr>
          <w:rStyle w:val="P-Code"/>
        </w:rPr>
        <w:t>heartwarming</w:t>
      </w:r>
      <w:proofErr w:type="spellEnd"/>
      <w:r w:rsidRPr="00385E0A">
        <w:rPr>
          <w:rStyle w:val="P-Code"/>
        </w:rPr>
        <w:t xml:space="preserve"> journey through history. Tom Hanks delivers an unforgettable performance.", 1],</w:t>
      </w:r>
    </w:p>
    <w:p w14:paraId="6B031695" w14:textId="77777777" w:rsidR="00385E0A" w:rsidRPr="00385E0A" w:rsidRDefault="00385E0A" w:rsidP="00385E0A">
      <w:pPr>
        <w:rPr>
          <w:rStyle w:val="P-Code"/>
        </w:rPr>
      </w:pPr>
      <w:r w:rsidRPr="00385E0A">
        <w:rPr>
          <w:rStyle w:val="P-Code"/>
        </w:rPr>
        <w:t xml:space="preserve">    ["Explosions and CGI can't make up for the </w:t>
      </w:r>
      <w:proofErr w:type="spellStart"/>
      <w:r w:rsidRPr="00385E0A">
        <w:rPr>
          <w:rStyle w:val="P-Code"/>
        </w:rPr>
        <w:t>lackluster</w:t>
      </w:r>
      <w:proofErr w:type="spellEnd"/>
      <w:r w:rsidRPr="00385E0A">
        <w:rPr>
          <w:rStyle w:val="P-Code"/>
        </w:rPr>
        <w:t xml:space="preserve"> story in Transformers: The Last Knight. Disappointing.", 0],</w:t>
      </w:r>
    </w:p>
    <w:p w14:paraId="708634CF" w14:textId="77777777" w:rsidR="00385E0A" w:rsidRPr="00385E0A" w:rsidRDefault="00385E0A" w:rsidP="00385E0A">
      <w:pPr>
        <w:rPr>
          <w:rStyle w:val="P-Code"/>
        </w:rPr>
      </w:pPr>
      <w:r w:rsidRPr="00385E0A">
        <w:rPr>
          <w:rStyle w:val="P-Code"/>
        </w:rPr>
        <w:t xml:space="preserve">    ["The Dark Knight is a dark and gripping superhero film. Heath Ledger's Joker is iconic. A must-see.", 1],</w:t>
      </w:r>
    </w:p>
    <w:p w14:paraId="67A4CB94" w14:textId="77777777" w:rsidR="00385E0A" w:rsidRPr="00385E0A" w:rsidRDefault="00385E0A" w:rsidP="00385E0A">
      <w:pPr>
        <w:rPr>
          <w:rStyle w:val="P-Code"/>
        </w:rPr>
      </w:pPr>
      <w:r w:rsidRPr="00385E0A">
        <w:rPr>
          <w:rStyle w:val="P-Code"/>
        </w:rPr>
        <w:lastRenderedPageBreak/>
        <w:t xml:space="preserve">    ["Avatar is visually </w:t>
      </w:r>
      <w:proofErr w:type="spellStart"/>
      <w:r w:rsidRPr="00385E0A">
        <w:rPr>
          <w:rStyle w:val="P-Code"/>
        </w:rPr>
        <w:t>breathtaking</w:t>
      </w:r>
      <w:proofErr w:type="spellEnd"/>
      <w:r w:rsidRPr="00385E0A">
        <w:rPr>
          <w:rStyle w:val="P-Code"/>
        </w:rPr>
        <w:t>, but the story is somewhat predictable. Still, it's a cinematic experience.", 1],</w:t>
      </w:r>
    </w:p>
    <w:p w14:paraId="3822D9A3" w14:textId="77777777" w:rsidR="00385E0A" w:rsidRPr="00385E0A" w:rsidRDefault="00385E0A" w:rsidP="00385E0A">
      <w:pPr>
        <w:rPr>
          <w:rStyle w:val="P-Code"/>
        </w:rPr>
      </w:pPr>
      <w:r w:rsidRPr="00385E0A">
        <w:rPr>
          <w:rStyle w:val="P-Code"/>
        </w:rPr>
        <w:t xml:space="preserve">    ["The Room is so bad that it's almost good. The unintentional </w:t>
      </w:r>
      <w:proofErr w:type="spellStart"/>
      <w:r w:rsidRPr="00385E0A">
        <w:rPr>
          <w:rStyle w:val="P-Code"/>
        </w:rPr>
        <w:t>humor</w:t>
      </w:r>
      <w:proofErr w:type="spellEnd"/>
      <w:r w:rsidRPr="00385E0A">
        <w:rPr>
          <w:rStyle w:val="P-Code"/>
        </w:rPr>
        <w:t xml:space="preserve"> makes it a cult classic.", 1]</w:t>
      </w:r>
    </w:p>
    <w:p w14:paraId="2C041922" w14:textId="77777777" w:rsidR="00385E0A" w:rsidRPr="00385E0A" w:rsidRDefault="00385E0A" w:rsidP="00385E0A">
      <w:pPr>
        <w:rPr>
          <w:rStyle w:val="P-Code"/>
        </w:rPr>
      </w:pPr>
      <w:r w:rsidRPr="00385E0A">
        <w:rPr>
          <w:rStyle w:val="P-Code"/>
        </w:rPr>
        <w:t>]</w:t>
      </w:r>
    </w:p>
    <w:p w14:paraId="3444FBCD" w14:textId="77777777" w:rsidR="00385E0A" w:rsidRPr="00385E0A" w:rsidRDefault="00385E0A" w:rsidP="00385E0A">
      <w:pPr>
        <w:rPr>
          <w:rStyle w:val="P-Code"/>
        </w:rPr>
      </w:pPr>
    </w:p>
    <w:p w14:paraId="557CC821" w14:textId="77777777" w:rsidR="00385E0A" w:rsidRPr="00385E0A" w:rsidRDefault="00385E0A" w:rsidP="00385E0A">
      <w:pPr>
        <w:rPr>
          <w:rStyle w:val="P-Code"/>
        </w:rPr>
      </w:pPr>
      <w:proofErr w:type="spellStart"/>
      <w:r w:rsidRPr="00385E0A">
        <w:rPr>
          <w:rStyle w:val="P-Code"/>
        </w:rPr>
        <w:t>random.shuffle</w:t>
      </w:r>
      <w:proofErr w:type="spellEnd"/>
      <w:r w:rsidRPr="00385E0A">
        <w:rPr>
          <w:rStyle w:val="P-Code"/>
        </w:rPr>
        <w:t>(dataset)</w:t>
      </w:r>
    </w:p>
    <w:p w14:paraId="2F167FF8" w14:textId="77777777" w:rsidR="00385E0A" w:rsidRPr="00385E0A" w:rsidRDefault="00385E0A" w:rsidP="00385E0A">
      <w:pPr>
        <w:rPr>
          <w:rStyle w:val="P-Code"/>
        </w:rPr>
      </w:pPr>
    </w:p>
    <w:p w14:paraId="0D3808BD" w14:textId="77777777" w:rsidR="00385E0A" w:rsidRPr="00385E0A" w:rsidRDefault="00385E0A" w:rsidP="00385E0A">
      <w:pPr>
        <w:rPr>
          <w:rStyle w:val="P-Code"/>
        </w:rPr>
      </w:pPr>
      <w:r w:rsidRPr="00385E0A">
        <w:rPr>
          <w:rStyle w:val="P-Code"/>
        </w:rPr>
        <w:t xml:space="preserve">attacker = Attacker(attack, </w:t>
      </w:r>
      <w:proofErr w:type="spellStart"/>
      <w:r w:rsidRPr="00385E0A">
        <w:rPr>
          <w:rStyle w:val="P-Code"/>
        </w:rPr>
        <w:t>textattack.datasets.Dataset</w:t>
      </w:r>
      <w:proofErr w:type="spellEnd"/>
      <w:r w:rsidRPr="00385E0A">
        <w:rPr>
          <w:rStyle w:val="P-Code"/>
        </w:rPr>
        <w:t xml:space="preserve">(dataset[:10]), </w:t>
      </w:r>
      <w:proofErr w:type="spellStart"/>
      <w:r w:rsidRPr="00385E0A">
        <w:rPr>
          <w:rStyle w:val="P-Code"/>
        </w:rPr>
        <w:t>AttackArgs</w:t>
      </w:r>
      <w:proofErr w:type="spellEnd"/>
      <w:r w:rsidRPr="00385E0A">
        <w:rPr>
          <w:rStyle w:val="P-Code"/>
        </w:rPr>
        <w:t>(</w:t>
      </w:r>
      <w:proofErr w:type="spellStart"/>
      <w:r w:rsidRPr="00385E0A">
        <w:rPr>
          <w:rStyle w:val="P-Code"/>
        </w:rPr>
        <w:t>num_examples</w:t>
      </w:r>
      <w:proofErr w:type="spellEnd"/>
      <w:r w:rsidRPr="00385E0A">
        <w:rPr>
          <w:rStyle w:val="P-Code"/>
        </w:rPr>
        <w:t>=10))</w:t>
      </w:r>
    </w:p>
    <w:p w14:paraId="0DBC0EA0" w14:textId="39B4049D" w:rsidR="007E7A17" w:rsidRDefault="00385E0A" w:rsidP="00385E0A">
      <w:pPr>
        <w:rPr>
          <w:rStyle w:val="P-Code"/>
        </w:rPr>
      </w:pPr>
      <w:proofErr w:type="spellStart"/>
      <w:r w:rsidRPr="00385E0A">
        <w:rPr>
          <w:rStyle w:val="P-Code"/>
        </w:rPr>
        <w:t>attacker.attack_dataset</w:t>
      </w:r>
      <w:proofErr w:type="spellEnd"/>
      <w:r w:rsidRPr="00385E0A">
        <w:rPr>
          <w:rStyle w:val="P-Code"/>
        </w:rPr>
        <w:t>()</w:t>
      </w:r>
    </w:p>
    <w:p w14:paraId="108B748E" w14:textId="77777777" w:rsidR="00385E0A" w:rsidRDefault="00385E0A" w:rsidP="00385E0A">
      <w:pPr>
        <w:rPr>
          <w:rStyle w:val="P-Code"/>
        </w:rPr>
      </w:pPr>
    </w:p>
    <w:p w14:paraId="578503F0" w14:textId="77777777" w:rsidR="00EA77AC" w:rsidRDefault="00EA77AC" w:rsidP="00385E0A">
      <w:pPr>
        <w:rPr>
          <w:rStyle w:val="P-Italics"/>
        </w:rPr>
      </w:pPr>
    </w:p>
    <w:p w14:paraId="036630FA" w14:textId="61B42890" w:rsidR="00385E0A" w:rsidRDefault="00385E0A" w:rsidP="00385E0A">
      <w:pPr>
        <w:rPr>
          <w:rStyle w:val="P-Italics"/>
        </w:rPr>
      </w:pPr>
      <w:r>
        <w:rPr>
          <w:rStyle w:val="P-Italics"/>
        </w:rPr>
        <w:t>Output:</w:t>
      </w:r>
    </w:p>
    <w:p w14:paraId="6CFC63F4" w14:textId="77777777" w:rsidR="00385E0A" w:rsidRPr="00385E0A" w:rsidRDefault="00385E0A" w:rsidP="00385E0A">
      <w:pPr>
        <w:rPr>
          <w:rStyle w:val="P-Italics"/>
        </w:rPr>
      </w:pPr>
    </w:p>
    <w:p w14:paraId="79F18AD6" w14:textId="77777777" w:rsidR="00385E0A" w:rsidRPr="00385E0A" w:rsidRDefault="00385E0A" w:rsidP="00385E0A">
      <w:pPr>
        <w:pStyle w:val="HTMLPreformatted"/>
        <w:shd w:val="clear" w:color="auto" w:fill="FFFFFF"/>
        <w:wordWrap w:val="0"/>
        <w:rPr>
          <w:rStyle w:val="P-Italics"/>
        </w:rPr>
      </w:pPr>
      <w:r w:rsidRPr="00385E0A">
        <w:rPr>
          <w:rStyle w:val="P-Italics"/>
        </w:rPr>
        <w:t>textattack: Unknown if model of class &lt;class '__</w:t>
      </w:r>
      <w:proofErr w:type="spellStart"/>
      <w:r w:rsidRPr="00385E0A">
        <w:rPr>
          <w:rStyle w:val="P-Italics"/>
        </w:rPr>
        <w:t>main__.Model</w:t>
      </w:r>
      <w:proofErr w:type="spellEnd"/>
      <w:r w:rsidRPr="00385E0A">
        <w:rPr>
          <w:rStyle w:val="P-Italics"/>
        </w:rPr>
        <w:t>'&gt; compatible with goal function &lt;class 'textattack.goal_functions.classification.untargeted_classification.UntargetedClassification'&gt;.</w:t>
      </w:r>
    </w:p>
    <w:p w14:paraId="42682542" w14:textId="77777777" w:rsidR="00385E0A" w:rsidRPr="00385E0A" w:rsidRDefault="00385E0A" w:rsidP="00385E0A">
      <w:pPr>
        <w:pStyle w:val="HTMLPreformatted"/>
        <w:shd w:val="clear" w:color="auto" w:fill="FFFFFF"/>
        <w:wordWrap w:val="0"/>
        <w:rPr>
          <w:rStyle w:val="P-Italics"/>
        </w:rPr>
      </w:pPr>
      <w:r w:rsidRPr="00385E0A">
        <w:rPr>
          <w:rStyle w:val="P-Italics"/>
        </w:rPr>
        <w:t>Attack(</w:t>
      </w:r>
    </w:p>
    <w:p w14:paraId="306A3603"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search_method</w:t>
      </w:r>
      <w:proofErr w:type="spellEnd"/>
      <w:r w:rsidRPr="00385E0A">
        <w:rPr>
          <w:rStyle w:val="P-Italics"/>
        </w:rPr>
        <w:t xml:space="preserve">): </w:t>
      </w:r>
      <w:proofErr w:type="spellStart"/>
      <w:r w:rsidRPr="00385E0A">
        <w:rPr>
          <w:rStyle w:val="P-Italics"/>
        </w:rPr>
        <w:t>GreedyWordSwapWIR</w:t>
      </w:r>
      <w:proofErr w:type="spellEnd"/>
      <w:r w:rsidRPr="00385E0A">
        <w:rPr>
          <w:rStyle w:val="P-Italics"/>
        </w:rPr>
        <w:t>(</w:t>
      </w:r>
    </w:p>
    <w:p w14:paraId="75A6CD2E"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wir_method</w:t>
      </w:r>
      <w:proofErr w:type="spellEnd"/>
      <w:r w:rsidRPr="00385E0A">
        <w:rPr>
          <w:rStyle w:val="P-Italics"/>
        </w:rPr>
        <w:t>):  delete</w:t>
      </w:r>
    </w:p>
    <w:p w14:paraId="1B1A517A"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
    <w:p w14:paraId="5BB48139"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goal_function</w:t>
      </w:r>
      <w:proofErr w:type="spellEnd"/>
      <w:r w:rsidRPr="00385E0A">
        <w:rPr>
          <w:rStyle w:val="P-Italics"/>
        </w:rPr>
        <w:t xml:space="preserve">):  </w:t>
      </w:r>
      <w:proofErr w:type="spellStart"/>
      <w:r w:rsidRPr="00385E0A">
        <w:rPr>
          <w:rStyle w:val="P-Italics"/>
        </w:rPr>
        <w:t>UntargetedClassification</w:t>
      </w:r>
      <w:proofErr w:type="spellEnd"/>
    </w:p>
    <w:p w14:paraId="36CE419F"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(transformation):  </w:t>
      </w:r>
      <w:proofErr w:type="spellStart"/>
      <w:r w:rsidRPr="00385E0A">
        <w:rPr>
          <w:rStyle w:val="P-Italics"/>
        </w:rPr>
        <w:t>WordSwapEmbedding</w:t>
      </w:r>
      <w:proofErr w:type="spellEnd"/>
      <w:r w:rsidRPr="00385E0A">
        <w:rPr>
          <w:rStyle w:val="P-Italics"/>
        </w:rPr>
        <w:t>(</w:t>
      </w:r>
    </w:p>
    <w:p w14:paraId="21B84967"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max_candidates</w:t>
      </w:r>
      <w:proofErr w:type="spellEnd"/>
      <w:r w:rsidRPr="00385E0A">
        <w:rPr>
          <w:rStyle w:val="P-Italics"/>
        </w:rPr>
        <w:t>):  50</w:t>
      </w:r>
    </w:p>
    <w:p w14:paraId="35E4C9B0"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(embedding):  </w:t>
      </w:r>
      <w:proofErr w:type="spellStart"/>
      <w:r w:rsidRPr="00385E0A">
        <w:rPr>
          <w:rStyle w:val="P-Italics"/>
        </w:rPr>
        <w:t>WordEmbedding</w:t>
      </w:r>
      <w:proofErr w:type="spellEnd"/>
    </w:p>
    <w:p w14:paraId="251A338A"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
    <w:p w14:paraId="7937FD5C"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(constraints): </w:t>
      </w:r>
    </w:p>
    <w:p w14:paraId="73FFB685"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(0): </w:t>
      </w:r>
      <w:proofErr w:type="spellStart"/>
      <w:r w:rsidRPr="00385E0A">
        <w:rPr>
          <w:rStyle w:val="P-Italics"/>
        </w:rPr>
        <w:t>WordEmbeddingDistance</w:t>
      </w:r>
      <w:proofErr w:type="spellEnd"/>
      <w:r w:rsidRPr="00385E0A">
        <w:rPr>
          <w:rStyle w:val="P-Italics"/>
        </w:rPr>
        <w:t>(</w:t>
      </w:r>
    </w:p>
    <w:p w14:paraId="3409EF26"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(embedding):  </w:t>
      </w:r>
      <w:proofErr w:type="spellStart"/>
      <w:r w:rsidRPr="00385E0A">
        <w:rPr>
          <w:rStyle w:val="P-Italics"/>
        </w:rPr>
        <w:t>WordEmbedding</w:t>
      </w:r>
      <w:proofErr w:type="spellEnd"/>
    </w:p>
    <w:p w14:paraId="7C284EC1"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min_cos_sim</w:t>
      </w:r>
      <w:proofErr w:type="spellEnd"/>
      <w:r w:rsidRPr="00385E0A">
        <w:rPr>
          <w:rStyle w:val="P-Italics"/>
        </w:rPr>
        <w:t>):  0.5</w:t>
      </w:r>
    </w:p>
    <w:p w14:paraId="31624D08"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(cased):  False</w:t>
      </w:r>
    </w:p>
    <w:p w14:paraId="2331FCC2"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include_unknown_words</w:t>
      </w:r>
      <w:proofErr w:type="spellEnd"/>
      <w:r w:rsidRPr="00385E0A">
        <w:rPr>
          <w:rStyle w:val="P-Italics"/>
        </w:rPr>
        <w:t>):  True</w:t>
      </w:r>
    </w:p>
    <w:p w14:paraId="4FBA5194"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compare_against_original</w:t>
      </w:r>
      <w:proofErr w:type="spellEnd"/>
      <w:r w:rsidRPr="00385E0A">
        <w:rPr>
          <w:rStyle w:val="P-Italics"/>
        </w:rPr>
        <w:t>):  True</w:t>
      </w:r>
    </w:p>
    <w:p w14:paraId="39D86FF6"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
    <w:p w14:paraId="3F4BF800"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(1): </w:t>
      </w:r>
      <w:proofErr w:type="spellStart"/>
      <w:r w:rsidRPr="00385E0A">
        <w:rPr>
          <w:rStyle w:val="P-Italics"/>
        </w:rPr>
        <w:t>PartOfSpeech</w:t>
      </w:r>
      <w:proofErr w:type="spellEnd"/>
      <w:r w:rsidRPr="00385E0A">
        <w:rPr>
          <w:rStyle w:val="P-Italics"/>
        </w:rPr>
        <w:t>(</w:t>
      </w:r>
    </w:p>
    <w:p w14:paraId="6075E45A"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tagger_type</w:t>
      </w:r>
      <w:proofErr w:type="spellEnd"/>
      <w:r w:rsidRPr="00385E0A">
        <w:rPr>
          <w:rStyle w:val="P-Italics"/>
        </w:rPr>
        <w:t xml:space="preserve">):  </w:t>
      </w:r>
      <w:proofErr w:type="spellStart"/>
      <w:r w:rsidRPr="00385E0A">
        <w:rPr>
          <w:rStyle w:val="P-Italics"/>
        </w:rPr>
        <w:t>nltk</w:t>
      </w:r>
      <w:proofErr w:type="spellEnd"/>
    </w:p>
    <w:p w14:paraId="25C62E0F"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tagset</w:t>
      </w:r>
      <w:proofErr w:type="spellEnd"/>
      <w:r w:rsidRPr="00385E0A">
        <w:rPr>
          <w:rStyle w:val="P-Italics"/>
        </w:rPr>
        <w:t>):  universal</w:t>
      </w:r>
    </w:p>
    <w:p w14:paraId="3EE1B55D"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allow_verb_noun_swap</w:t>
      </w:r>
      <w:proofErr w:type="spellEnd"/>
      <w:r w:rsidRPr="00385E0A">
        <w:rPr>
          <w:rStyle w:val="P-Italics"/>
        </w:rPr>
        <w:t>):  True</w:t>
      </w:r>
    </w:p>
    <w:p w14:paraId="73F7884C"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compare_against_original</w:t>
      </w:r>
      <w:proofErr w:type="spellEnd"/>
      <w:r w:rsidRPr="00385E0A">
        <w:rPr>
          <w:rStyle w:val="P-Italics"/>
        </w:rPr>
        <w:t>):  True</w:t>
      </w:r>
    </w:p>
    <w:p w14:paraId="7A34D1CD"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
    <w:p w14:paraId="5761B1F6"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(2): </w:t>
      </w:r>
      <w:proofErr w:type="spellStart"/>
      <w:r w:rsidRPr="00385E0A">
        <w:rPr>
          <w:rStyle w:val="P-Italics"/>
        </w:rPr>
        <w:t>UniversalSentenceEncoder</w:t>
      </w:r>
      <w:proofErr w:type="spellEnd"/>
      <w:r w:rsidRPr="00385E0A">
        <w:rPr>
          <w:rStyle w:val="P-Italics"/>
        </w:rPr>
        <w:t>(</w:t>
      </w:r>
    </w:p>
    <w:p w14:paraId="59F51A62"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(metric):  angular</w:t>
      </w:r>
    </w:p>
    <w:p w14:paraId="2B0210A6"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(threshold):  0.840845057</w:t>
      </w:r>
    </w:p>
    <w:p w14:paraId="09456B21"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window_size</w:t>
      </w:r>
      <w:proofErr w:type="spellEnd"/>
      <w:r w:rsidRPr="00385E0A">
        <w:rPr>
          <w:rStyle w:val="P-Italics"/>
        </w:rPr>
        <w:t>):  15</w:t>
      </w:r>
    </w:p>
    <w:p w14:paraId="472B74A7" w14:textId="77777777" w:rsidR="00385E0A" w:rsidRPr="00385E0A" w:rsidRDefault="00385E0A" w:rsidP="00385E0A">
      <w:pPr>
        <w:pStyle w:val="HTMLPreformatted"/>
        <w:shd w:val="clear" w:color="auto" w:fill="FFFFFF"/>
        <w:wordWrap w:val="0"/>
        <w:rPr>
          <w:rStyle w:val="P-Italics"/>
        </w:rPr>
      </w:pPr>
      <w:r w:rsidRPr="00385E0A">
        <w:rPr>
          <w:rStyle w:val="P-Italics"/>
        </w:rPr>
        <w:lastRenderedPageBreak/>
        <w:t xml:space="preserve">        (</w:t>
      </w:r>
      <w:proofErr w:type="spellStart"/>
      <w:r w:rsidRPr="00385E0A">
        <w:rPr>
          <w:rStyle w:val="P-Italics"/>
        </w:rPr>
        <w:t>skip_text_shorter_than_window</w:t>
      </w:r>
      <w:proofErr w:type="spellEnd"/>
      <w:r w:rsidRPr="00385E0A">
        <w:rPr>
          <w:rStyle w:val="P-Italics"/>
        </w:rPr>
        <w:t>):  True</w:t>
      </w:r>
    </w:p>
    <w:p w14:paraId="69271630"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compare_against_original</w:t>
      </w:r>
      <w:proofErr w:type="spellEnd"/>
      <w:r w:rsidRPr="00385E0A">
        <w:rPr>
          <w:rStyle w:val="P-Italics"/>
        </w:rPr>
        <w:t>):  False</w:t>
      </w:r>
    </w:p>
    <w:p w14:paraId="1B8B2261"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
    <w:p w14:paraId="43B2AF24"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(3): </w:t>
      </w:r>
      <w:proofErr w:type="spellStart"/>
      <w:r w:rsidRPr="00385E0A">
        <w:rPr>
          <w:rStyle w:val="P-Italics"/>
        </w:rPr>
        <w:t>RepeatModification</w:t>
      </w:r>
      <w:proofErr w:type="spellEnd"/>
    </w:p>
    <w:p w14:paraId="38F5D1FE"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(4): </w:t>
      </w:r>
      <w:proofErr w:type="spellStart"/>
      <w:r w:rsidRPr="00385E0A">
        <w:rPr>
          <w:rStyle w:val="P-Italics"/>
        </w:rPr>
        <w:t>StopwordModification</w:t>
      </w:r>
      <w:proofErr w:type="spellEnd"/>
    </w:p>
    <w:p w14:paraId="4985D5EA"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(5): </w:t>
      </w:r>
      <w:proofErr w:type="spellStart"/>
      <w:r w:rsidRPr="00385E0A">
        <w:rPr>
          <w:rStyle w:val="P-Italics"/>
        </w:rPr>
        <w:t>InputColumnModification</w:t>
      </w:r>
      <w:proofErr w:type="spellEnd"/>
      <w:r w:rsidRPr="00385E0A">
        <w:rPr>
          <w:rStyle w:val="P-Italics"/>
        </w:rPr>
        <w:t>(</w:t>
      </w:r>
    </w:p>
    <w:p w14:paraId="2E6C4747"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matching_column_labels</w:t>
      </w:r>
      <w:proofErr w:type="spellEnd"/>
      <w:r w:rsidRPr="00385E0A">
        <w:rPr>
          <w:rStyle w:val="P-Italics"/>
        </w:rPr>
        <w:t>):  ['premise', 'hypothesis']</w:t>
      </w:r>
    </w:p>
    <w:p w14:paraId="0AF73D65"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columns_to_ignore</w:t>
      </w:r>
      <w:proofErr w:type="spellEnd"/>
      <w:r w:rsidRPr="00385E0A">
        <w:rPr>
          <w:rStyle w:val="P-Italics"/>
        </w:rPr>
        <w:t>):  {'premise'}</w:t>
      </w:r>
    </w:p>
    <w:p w14:paraId="49FB13EC"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
    <w:p w14:paraId="40382278"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roofErr w:type="spellStart"/>
      <w:r w:rsidRPr="00385E0A">
        <w:rPr>
          <w:rStyle w:val="P-Italics"/>
        </w:rPr>
        <w:t>is_black_box</w:t>
      </w:r>
      <w:proofErr w:type="spellEnd"/>
      <w:r w:rsidRPr="00385E0A">
        <w:rPr>
          <w:rStyle w:val="P-Italics"/>
        </w:rPr>
        <w:t>):  True</w:t>
      </w:r>
    </w:p>
    <w:p w14:paraId="448F3859"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w:t>
      </w:r>
    </w:p>
    <w:p w14:paraId="4571979B" w14:textId="77777777" w:rsidR="00385E0A" w:rsidRPr="00385E0A" w:rsidRDefault="00385E0A" w:rsidP="00385E0A">
      <w:pPr>
        <w:pStyle w:val="HTMLPreformatted"/>
        <w:shd w:val="clear" w:color="auto" w:fill="FFFFFF"/>
        <w:wordWrap w:val="0"/>
        <w:rPr>
          <w:rStyle w:val="P-Italics"/>
        </w:rPr>
      </w:pPr>
    </w:p>
    <w:p w14:paraId="31D1F704" w14:textId="77777777" w:rsidR="00385E0A" w:rsidRPr="00385E0A" w:rsidRDefault="00385E0A" w:rsidP="00385E0A">
      <w:pPr>
        <w:pStyle w:val="HTMLPreformatted"/>
        <w:shd w:val="clear" w:color="auto" w:fill="FFFFFF"/>
        <w:wordWrap w:val="0"/>
        <w:rPr>
          <w:rStyle w:val="P-Italics"/>
        </w:rPr>
      </w:pPr>
    </w:p>
    <w:p w14:paraId="5EFE28E5"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0%|          | 0/10 [00:00&lt;?, ?it/s]</w:t>
      </w:r>
    </w:p>
    <w:p w14:paraId="5773CE3A"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 10%|█         | 1/10 [00:48&lt;07:13, 48.12s/it]</w:t>
      </w:r>
    </w:p>
    <w:p w14:paraId="10BB7CA3"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1 / 0 / 1:  10%|█         | 1/10 [00:48&lt;07:13, 48.12s/it]</w:t>
      </w:r>
    </w:p>
    <w:p w14:paraId="03A92C78"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1 / 0 / 1:  20%|██        | 2/10 [00:48&lt;03:12, 24.11s/it]</w:t>
      </w:r>
    </w:p>
    <w:p w14:paraId="0C1BB45D"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1 / 1 / 2:  20%|██        | 2/10 [00:48&lt;03:12, 24.12s/it]</w:t>
      </w:r>
    </w:p>
    <w:p w14:paraId="1DE3132D" w14:textId="77777777" w:rsidR="00385E0A" w:rsidRPr="00385E0A" w:rsidRDefault="00385E0A" w:rsidP="00385E0A">
      <w:pPr>
        <w:pStyle w:val="HTMLPreformatted"/>
        <w:shd w:val="clear" w:color="auto" w:fill="FFFFFF"/>
        <w:wordWrap w:val="0"/>
        <w:rPr>
          <w:rStyle w:val="P-Italics"/>
        </w:rPr>
      </w:pPr>
      <w:r w:rsidRPr="00385E0A">
        <w:rPr>
          <w:rStyle w:val="P-Italics"/>
        </w:rPr>
        <w:t>--------------------------------------------- Result 1 ---------------------------------------------</w:t>
      </w:r>
    </w:p>
    <w:p w14:paraId="2B637273" w14:textId="77777777" w:rsidR="00385E0A" w:rsidRPr="00385E0A" w:rsidRDefault="00385E0A" w:rsidP="00385E0A">
      <w:pPr>
        <w:pStyle w:val="HTMLPreformatted"/>
        <w:shd w:val="clear" w:color="auto" w:fill="FFFFFF"/>
        <w:wordWrap w:val="0"/>
        <w:rPr>
          <w:rStyle w:val="P-Italics"/>
        </w:rPr>
      </w:pPr>
      <w:r w:rsidRPr="00385E0A">
        <w:rPr>
          <w:rStyle w:val="P-Italics"/>
        </w:rPr>
        <w:t>[[0 (56%)]] --&gt; [[[FAILED]]]</w:t>
      </w:r>
    </w:p>
    <w:p w14:paraId="212A7C19" w14:textId="77777777" w:rsidR="00385E0A" w:rsidRPr="00385E0A" w:rsidRDefault="00385E0A" w:rsidP="00385E0A">
      <w:pPr>
        <w:pStyle w:val="HTMLPreformatted"/>
        <w:shd w:val="clear" w:color="auto" w:fill="FFFFFF"/>
        <w:wordWrap w:val="0"/>
        <w:rPr>
          <w:rStyle w:val="P-Italics"/>
        </w:rPr>
      </w:pPr>
    </w:p>
    <w:p w14:paraId="75E78825"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Explosions and CGI can't make up for the </w:t>
      </w:r>
      <w:proofErr w:type="spellStart"/>
      <w:r w:rsidRPr="00385E0A">
        <w:rPr>
          <w:rStyle w:val="P-Italics"/>
        </w:rPr>
        <w:t>lackluster</w:t>
      </w:r>
      <w:proofErr w:type="spellEnd"/>
      <w:r w:rsidRPr="00385E0A">
        <w:rPr>
          <w:rStyle w:val="P-Italics"/>
        </w:rPr>
        <w:t xml:space="preserve"> story in Transformers: The Last Knight. Disappointing.</w:t>
      </w:r>
    </w:p>
    <w:p w14:paraId="4E5EF511" w14:textId="77777777" w:rsidR="00385E0A" w:rsidRPr="00385E0A" w:rsidRDefault="00385E0A" w:rsidP="00385E0A">
      <w:pPr>
        <w:pStyle w:val="HTMLPreformatted"/>
        <w:shd w:val="clear" w:color="auto" w:fill="FFFFFF"/>
        <w:wordWrap w:val="0"/>
        <w:rPr>
          <w:rStyle w:val="P-Italics"/>
        </w:rPr>
      </w:pPr>
    </w:p>
    <w:p w14:paraId="2BEC704F" w14:textId="77777777" w:rsidR="00385E0A" w:rsidRPr="00385E0A" w:rsidRDefault="00385E0A" w:rsidP="00385E0A">
      <w:pPr>
        <w:pStyle w:val="HTMLPreformatted"/>
        <w:shd w:val="clear" w:color="auto" w:fill="FFFFFF"/>
        <w:wordWrap w:val="0"/>
        <w:rPr>
          <w:rStyle w:val="P-Italics"/>
        </w:rPr>
      </w:pPr>
    </w:p>
    <w:p w14:paraId="289D4617" w14:textId="77777777" w:rsidR="00385E0A" w:rsidRPr="00385E0A" w:rsidRDefault="00385E0A" w:rsidP="00385E0A">
      <w:pPr>
        <w:pStyle w:val="HTMLPreformatted"/>
        <w:shd w:val="clear" w:color="auto" w:fill="FFFFFF"/>
        <w:wordWrap w:val="0"/>
        <w:rPr>
          <w:rStyle w:val="P-Italics"/>
        </w:rPr>
      </w:pPr>
      <w:r w:rsidRPr="00385E0A">
        <w:rPr>
          <w:rStyle w:val="P-Italics"/>
        </w:rPr>
        <w:t>--------------------------------------------- Result 2 ---------------------------------------------</w:t>
      </w:r>
    </w:p>
    <w:p w14:paraId="3496AD75" w14:textId="77777777" w:rsidR="00385E0A" w:rsidRPr="00385E0A" w:rsidRDefault="00385E0A" w:rsidP="00385E0A">
      <w:pPr>
        <w:pStyle w:val="HTMLPreformatted"/>
        <w:shd w:val="clear" w:color="auto" w:fill="FFFFFF"/>
        <w:wordWrap w:val="0"/>
        <w:rPr>
          <w:rStyle w:val="P-Italics"/>
        </w:rPr>
      </w:pPr>
      <w:r w:rsidRPr="00385E0A">
        <w:rPr>
          <w:rStyle w:val="P-Italics"/>
        </w:rPr>
        <w:t>[[0 (55%)]] --&gt; [[[SKIPPED]]]</w:t>
      </w:r>
    </w:p>
    <w:p w14:paraId="138937D3" w14:textId="77777777" w:rsidR="00385E0A" w:rsidRPr="00385E0A" w:rsidRDefault="00385E0A" w:rsidP="00385E0A">
      <w:pPr>
        <w:pStyle w:val="HTMLPreformatted"/>
        <w:shd w:val="clear" w:color="auto" w:fill="FFFFFF"/>
        <w:wordWrap w:val="0"/>
        <w:rPr>
          <w:rStyle w:val="P-Italics"/>
        </w:rPr>
      </w:pPr>
    </w:p>
    <w:p w14:paraId="122F56B9"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Forrest Gump is a </w:t>
      </w:r>
      <w:proofErr w:type="spellStart"/>
      <w:r w:rsidRPr="00385E0A">
        <w:rPr>
          <w:rStyle w:val="P-Italics"/>
        </w:rPr>
        <w:t>heartwarming</w:t>
      </w:r>
      <w:proofErr w:type="spellEnd"/>
      <w:r w:rsidRPr="00385E0A">
        <w:rPr>
          <w:rStyle w:val="P-Italics"/>
        </w:rPr>
        <w:t xml:space="preserve"> journey through history. Tom Hanks delivers an unforgettable performance.</w:t>
      </w:r>
    </w:p>
    <w:p w14:paraId="3D1EAC1B" w14:textId="77777777" w:rsidR="00385E0A" w:rsidRPr="00385E0A" w:rsidRDefault="00385E0A" w:rsidP="00385E0A">
      <w:pPr>
        <w:pStyle w:val="HTMLPreformatted"/>
        <w:shd w:val="clear" w:color="auto" w:fill="FFFFFF"/>
        <w:wordWrap w:val="0"/>
        <w:rPr>
          <w:rStyle w:val="P-Italics"/>
        </w:rPr>
      </w:pPr>
    </w:p>
    <w:p w14:paraId="5CBD6ACA" w14:textId="77777777" w:rsidR="00385E0A" w:rsidRPr="00385E0A" w:rsidRDefault="00385E0A" w:rsidP="00385E0A">
      <w:pPr>
        <w:pStyle w:val="HTMLPreformatted"/>
        <w:shd w:val="clear" w:color="auto" w:fill="FFFFFF"/>
        <w:wordWrap w:val="0"/>
        <w:rPr>
          <w:rStyle w:val="P-Italics"/>
        </w:rPr>
      </w:pPr>
    </w:p>
    <w:p w14:paraId="69B69F32" w14:textId="77777777" w:rsidR="00385E0A" w:rsidRPr="00385E0A" w:rsidRDefault="00385E0A" w:rsidP="00385E0A">
      <w:pPr>
        <w:pStyle w:val="HTMLPreformatted"/>
        <w:shd w:val="clear" w:color="auto" w:fill="FFFFFF"/>
        <w:wordWrap w:val="0"/>
        <w:rPr>
          <w:rStyle w:val="P-Italics"/>
        </w:rPr>
      </w:pPr>
    </w:p>
    <w:p w14:paraId="1E063CE0"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1 / 1 / 2:  30%|███       | 3/10 [00:48&lt;01:52, 16.11s/it]</w:t>
      </w:r>
    </w:p>
    <w:p w14:paraId="705A0C94"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1 / 2 / 3:  30%|███       | 3/10 [00:48&lt;01:52, 16.11s/it]</w:t>
      </w:r>
    </w:p>
    <w:p w14:paraId="49A1743D" w14:textId="77777777" w:rsidR="00385E0A" w:rsidRPr="00385E0A" w:rsidRDefault="00385E0A" w:rsidP="00385E0A">
      <w:pPr>
        <w:pStyle w:val="HTMLPreformatted"/>
        <w:shd w:val="clear" w:color="auto" w:fill="FFFFFF"/>
        <w:wordWrap w:val="0"/>
        <w:rPr>
          <w:rStyle w:val="P-Italics"/>
        </w:rPr>
      </w:pPr>
      <w:r w:rsidRPr="00385E0A">
        <w:rPr>
          <w:rStyle w:val="P-Italics"/>
        </w:rPr>
        <w:t>--------------------------------------------- Result 3 ---------------------------------------------</w:t>
      </w:r>
    </w:p>
    <w:p w14:paraId="51F52658" w14:textId="77777777" w:rsidR="00385E0A" w:rsidRPr="00385E0A" w:rsidRDefault="00385E0A" w:rsidP="00385E0A">
      <w:pPr>
        <w:pStyle w:val="HTMLPreformatted"/>
        <w:shd w:val="clear" w:color="auto" w:fill="FFFFFF"/>
        <w:wordWrap w:val="0"/>
        <w:rPr>
          <w:rStyle w:val="P-Italics"/>
        </w:rPr>
      </w:pPr>
      <w:r w:rsidRPr="00385E0A">
        <w:rPr>
          <w:rStyle w:val="P-Italics"/>
        </w:rPr>
        <w:t>[[0 (57%)]] --&gt; [[[SKIPPED]]]</w:t>
      </w:r>
    </w:p>
    <w:p w14:paraId="44CCE42C" w14:textId="77777777" w:rsidR="00385E0A" w:rsidRPr="00385E0A" w:rsidRDefault="00385E0A" w:rsidP="00385E0A">
      <w:pPr>
        <w:pStyle w:val="HTMLPreformatted"/>
        <w:shd w:val="clear" w:color="auto" w:fill="FFFFFF"/>
        <w:wordWrap w:val="0"/>
        <w:rPr>
          <w:rStyle w:val="P-Italics"/>
        </w:rPr>
      </w:pPr>
    </w:p>
    <w:p w14:paraId="035A3C89"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The Room is so bad that it's almost good. The unintentional </w:t>
      </w:r>
      <w:proofErr w:type="spellStart"/>
      <w:r w:rsidRPr="00385E0A">
        <w:rPr>
          <w:rStyle w:val="P-Italics"/>
        </w:rPr>
        <w:t>humor</w:t>
      </w:r>
      <w:proofErr w:type="spellEnd"/>
      <w:r w:rsidRPr="00385E0A">
        <w:rPr>
          <w:rStyle w:val="P-Italics"/>
        </w:rPr>
        <w:t xml:space="preserve"> makes it a cult classic.</w:t>
      </w:r>
    </w:p>
    <w:p w14:paraId="37D1115D" w14:textId="77777777" w:rsidR="00385E0A" w:rsidRPr="00385E0A" w:rsidRDefault="00385E0A" w:rsidP="00385E0A">
      <w:pPr>
        <w:pStyle w:val="HTMLPreformatted"/>
        <w:shd w:val="clear" w:color="auto" w:fill="FFFFFF"/>
        <w:wordWrap w:val="0"/>
        <w:rPr>
          <w:rStyle w:val="P-Italics"/>
        </w:rPr>
      </w:pPr>
    </w:p>
    <w:p w14:paraId="6A93DC19" w14:textId="77777777" w:rsidR="00385E0A" w:rsidRPr="00385E0A" w:rsidRDefault="00385E0A" w:rsidP="00385E0A">
      <w:pPr>
        <w:pStyle w:val="HTMLPreformatted"/>
        <w:shd w:val="clear" w:color="auto" w:fill="FFFFFF"/>
        <w:wordWrap w:val="0"/>
        <w:rPr>
          <w:rStyle w:val="P-Italics"/>
        </w:rPr>
      </w:pPr>
    </w:p>
    <w:p w14:paraId="456F9794" w14:textId="77777777" w:rsidR="00385E0A" w:rsidRPr="00385E0A" w:rsidRDefault="00385E0A" w:rsidP="00385E0A">
      <w:pPr>
        <w:pStyle w:val="HTMLPreformatted"/>
        <w:shd w:val="clear" w:color="auto" w:fill="FFFFFF"/>
        <w:wordWrap w:val="0"/>
        <w:rPr>
          <w:rStyle w:val="P-Italics"/>
        </w:rPr>
      </w:pPr>
    </w:p>
    <w:p w14:paraId="6516E334"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1 / 2 / 3:  40%|████      | 4/10 [01:01&lt;01:32, 15.47s/it]</w:t>
      </w:r>
    </w:p>
    <w:p w14:paraId="3A1724F2"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2 / 2 / 4:  40%|████      | 4/10 [01:01&lt;01:32, 15.47s/it]</w:t>
      </w:r>
    </w:p>
    <w:p w14:paraId="24F136B3"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2 / 2 / 4:  50%|█████     | 5/10 [01:01&lt;01:01, 12.40s/it]</w:t>
      </w:r>
    </w:p>
    <w:p w14:paraId="54CC4240"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2 / 3 / 5:  50%|█████     | 5/10 [01:01&lt;01:01, 12.40s/it]</w:t>
      </w:r>
    </w:p>
    <w:p w14:paraId="3B166732" w14:textId="77777777" w:rsidR="00385E0A" w:rsidRPr="00385E0A" w:rsidRDefault="00385E0A" w:rsidP="00385E0A">
      <w:pPr>
        <w:pStyle w:val="HTMLPreformatted"/>
        <w:shd w:val="clear" w:color="auto" w:fill="FFFFFF"/>
        <w:wordWrap w:val="0"/>
        <w:rPr>
          <w:rStyle w:val="P-Italics"/>
        </w:rPr>
      </w:pPr>
      <w:r w:rsidRPr="00385E0A">
        <w:rPr>
          <w:rStyle w:val="P-Italics"/>
        </w:rPr>
        <w:t>--------------------------------------------- Result 4 ---------------------------------------------</w:t>
      </w:r>
    </w:p>
    <w:p w14:paraId="6581A9C0" w14:textId="77777777" w:rsidR="00385E0A" w:rsidRPr="00385E0A" w:rsidRDefault="00385E0A" w:rsidP="00385E0A">
      <w:pPr>
        <w:pStyle w:val="HTMLPreformatted"/>
        <w:shd w:val="clear" w:color="auto" w:fill="FFFFFF"/>
        <w:wordWrap w:val="0"/>
        <w:rPr>
          <w:rStyle w:val="P-Italics"/>
        </w:rPr>
      </w:pPr>
      <w:r w:rsidRPr="00385E0A">
        <w:rPr>
          <w:rStyle w:val="P-Italics"/>
        </w:rPr>
        <w:t>[[0 (58%)]] --&gt; [[[FAILED]]]</w:t>
      </w:r>
    </w:p>
    <w:p w14:paraId="3A5A1A9E" w14:textId="77777777" w:rsidR="00385E0A" w:rsidRPr="00385E0A" w:rsidRDefault="00385E0A" w:rsidP="00385E0A">
      <w:pPr>
        <w:pStyle w:val="HTMLPreformatted"/>
        <w:shd w:val="clear" w:color="auto" w:fill="FFFFFF"/>
        <w:wordWrap w:val="0"/>
        <w:rPr>
          <w:rStyle w:val="P-Italics"/>
        </w:rPr>
      </w:pPr>
    </w:p>
    <w:p w14:paraId="2DBC0082" w14:textId="77777777" w:rsidR="00385E0A" w:rsidRPr="00385E0A" w:rsidRDefault="00385E0A" w:rsidP="00385E0A">
      <w:pPr>
        <w:pStyle w:val="HTMLPreformatted"/>
        <w:shd w:val="clear" w:color="auto" w:fill="FFFFFF"/>
        <w:wordWrap w:val="0"/>
        <w:rPr>
          <w:rStyle w:val="P-Italics"/>
        </w:rPr>
      </w:pPr>
      <w:r w:rsidRPr="00385E0A">
        <w:rPr>
          <w:rStyle w:val="P-Italics"/>
        </w:rPr>
        <w:t>Twilight is a guilty pleasure for some, but the acting and dialogue are cringe-worthy. Not a cinematic masterpiece.</w:t>
      </w:r>
    </w:p>
    <w:p w14:paraId="206C3E4A" w14:textId="77777777" w:rsidR="00385E0A" w:rsidRPr="00385E0A" w:rsidRDefault="00385E0A" w:rsidP="00385E0A">
      <w:pPr>
        <w:pStyle w:val="HTMLPreformatted"/>
        <w:shd w:val="clear" w:color="auto" w:fill="FFFFFF"/>
        <w:wordWrap w:val="0"/>
        <w:rPr>
          <w:rStyle w:val="P-Italics"/>
        </w:rPr>
      </w:pPr>
    </w:p>
    <w:p w14:paraId="739E6629" w14:textId="77777777" w:rsidR="00385E0A" w:rsidRPr="00385E0A" w:rsidRDefault="00385E0A" w:rsidP="00385E0A">
      <w:pPr>
        <w:pStyle w:val="HTMLPreformatted"/>
        <w:shd w:val="clear" w:color="auto" w:fill="FFFFFF"/>
        <w:wordWrap w:val="0"/>
        <w:rPr>
          <w:rStyle w:val="P-Italics"/>
        </w:rPr>
      </w:pPr>
    </w:p>
    <w:p w14:paraId="1EC22576" w14:textId="77777777" w:rsidR="00385E0A" w:rsidRPr="00385E0A" w:rsidRDefault="00385E0A" w:rsidP="00385E0A">
      <w:pPr>
        <w:pStyle w:val="HTMLPreformatted"/>
        <w:shd w:val="clear" w:color="auto" w:fill="FFFFFF"/>
        <w:wordWrap w:val="0"/>
        <w:rPr>
          <w:rStyle w:val="P-Italics"/>
        </w:rPr>
      </w:pPr>
      <w:r w:rsidRPr="00385E0A">
        <w:rPr>
          <w:rStyle w:val="P-Italics"/>
        </w:rPr>
        <w:t>--------------------------------------------- Result 5 ---------------------------------------------</w:t>
      </w:r>
    </w:p>
    <w:p w14:paraId="1923EF5E" w14:textId="77777777" w:rsidR="00385E0A" w:rsidRPr="00385E0A" w:rsidRDefault="00385E0A" w:rsidP="00385E0A">
      <w:pPr>
        <w:pStyle w:val="HTMLPreformatted"/>
        <w:shd w:val="clear" w:color="auto" w:fill="FFFFFF"/>
        <w:wordWrap w:val="0"/>
        <w:rPr>
          <w:rStyle w:val="P-Italics"/>
        </w:rPr>
      </w:pPr>
      <w:r w:rsidRPr="00385E0A">
        <w:rPr>
          <w:rStyle w:val="P-Italics"/>
        </w:rPr>
        <w:t>[[0 (54%)]] --&gt; [[[SKIPPED]]]</w:t>
      </w:r>
    </w:p>
    <w:p w14:paraId="12A2B847" w14:textId="77777777" w:rsidR="00385E0A" w:rsidRPr="00385E0A" w:rsidRDefault="00385E0A" w:rsidP="00385E0A">
      <w:pPr>
        <w:pStyle w:val="HTMLPreformatted"/>
        <w:shd w:val="clear" w:color="auto" w:fill="FFFFFF"/>
        <w:wordWrap w:val="0"/>
        <w:rPr>
          <w:rStyle w:val="P-Italics"/>
        </w:rPr>
      </w:pPr>
    </w:p>
    <w:p w14:paraId="07842814" w14:textId="77777777" w:rsidR="00385E0A" w:rsidRPr="00385E0A" w:rsidRDefault="00385E0A" w:rsidP="00385E0A">
      <w:pPr>
        <w:pStyle w:val="HTMLPreformatted"/>
        <w:shd w:val="clear" w:color="auto" w:fill="FFFFFF"/>
        <w:wordWrap w:val="0"/>
        <w:rPr>
          <w:rStyle w:val="P-Italics"/>
        </w:rPr>
      </w:pPr>
      <w:r w:rsidRPr="00385E0A">
        <w:rPr>
          <w:rStyle w:val="P-Italics"/>
        </w:rPr>
        <w:t>The Godfather is a cinematic gem. The storytelling and performances are top-notch. A true classic in every sense.</w:t>
      </w:r>
    </w:p>
    <w:p w14:paraId="74024827" w14:textId="77777777" w:rsidR="00385E0A" w:rsidRPr="00385E0A" w:rsidRDefault="00385E0A" w:rsidP="00385E0A">
      <w:pPr>
        <w:pStyle w:val="HTMLPreformatted"/>
        <w:shd w:val="clear" w:color="auto" w:fill="FFFFFF"/>
        <w:wordWrap w:val="0"/>
        <w:rPr>
          <w:rStyle w:val="P-Italics"/>
        </w:rPr>
      </w:pPr>
    </w:p>
    <w:p w14:paraId="1696E58C" w14:textId="77777777" w:rsidR="00385E0A" w:rsidRPr="00385E0A" w:rsidRDefault="00385E0A" w:rsidP="00385E0A">
      <w:pPr>
        <w:pStyle w:val="HTMLPreformatted"/>
        <w:shd w:val="clear" w:color="auto" w:fill="FFFFFF"/>
        <w:wordWrap w:val="0"/>
        <w:rPr>
          <w:rStyle w:val="P-Italics"/>
        </w:rPr>
      </w:pPr>
    </w:p>
    <w:p w14:paraId="35F0FC8F" w14:textId="77777777" w:rsidR="00385E0A" w:rsidRPr="00385E0A" w:rsidRDefault="00385E0A" w:rsidP="00385E0A">
      <w:pPr>
        <w:pStyle w:val="HTMLPreformatted"/>
        <w:shd w:val="clear" w:color="auto" w:fill="FFFFFF"/>
        <w:wordWrap w:val="0"/>
        <w:rPr>
          <w:rStyle w:val="P-Italics"/>
        </w:rPr>
      </w:pPr>
    </w:p>
    <w:p w14:paraId="7915C579"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0 / 2 / 3 / 5:  60%|██████    | 6/10 [01:27&lt;00:58, 14.51s/it]</w:t>
      </w:r>
    </w:p>
    <w:p w14:paraId="5345B6C1" w14:textId="77777777" w:rsidR="00385E0A" w:rsidRPr="00385E0A" w:rsidRDefault="00385E0A" w:rsidP="00385E0A">
      <w:pPr>
        <w:pStyle w:val="HTMLPreformatted"/>
        <w:shd w:val="clear" w:color="auto" w:fill="FFFFFF"/>
        <w:wordWrap w:val="0"/>
        <w:rPr>
          <w:rStyle w:val="P-Italics"/>
        </w:rPr>
      </w:pPr>
      <w:r w:rsidRPr="00385E0A">
        <w:rPr>
          <w:rStyle w:val="P-Italics"/>
        </w:rPr>
        <w:t>--------------------------------------------- Result 6 ---------------------------------------------</w:t>
      </w:r>
    </w:p>
    <w:p w14:paraId="3480F76F" w14:textId="77777777" w:rsidR="00385E0A" w:rsidRPr="00385E0A" w:rsidRDefault="00385E0A" w:rsidP="00385E0A">
      <w:pPr>
        <w:pStyle w:val="HTMLPreformatted"/>
        <w:shd w:val="clear" w:color="auto" w:fill="FFFFFF"/>
        <w:wordWrap w:val="0"/>
        <w:rPr>
          <w:rStyle w:val="P-Italics"/>
        </w:rPr>
      </w:pPr>
    </w:p>
    <w:p w14:paraId="52A137B0"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3 / 6:  60%|██████    | 6/10 [01:27&lt;00:58, 14.60s/it]</w:t>
      </w:r>
    </w:p>
    <w:p w14:paraId="0DE23707"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3 / 6:  70%|███████   | 7/10 [01:27&lt;00:37, 12.54s/it]</w:t>
      </w:r>
    </w:p>
    <w:p w14:paraId="3A65C416"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4 / 7:  70%|███████   | 7/10 [01:27&lt;00:37, 12.54s/it]</w:t>
      </w:r>
    </w:p>
    <w:p w14:paraId="6D2050D6" w14:textId="77777777" w:rsidR="00385E0A" w:rsidRPr="00385E0A" w:rsidRDefault="00385E0A" w:rsidP="00385E0A">
      <w:pPr>
        <w:pStyle w:val="HTMLPreformatted"/>
        <w:shd w:val="clear" w:color="auto" w:fill="FFFFFF"/>
        <w:wordWrap w:val="0"/>
        <w:rPr>
          <w:rStyle w:val="P-Italics"/>
        </w:rPr>
      </w:pPr>
      <w:r w:rsidRPr="00385E0A">
        <w:rPr>
          <w:rStyle w:val="P-Italics"/>
        </w:rPr>
        <w:t>[[0 (59%)]] --&gt; [[1 (51%)]]</w:t>
      </w:r>
    </w:p>
    <w:p w14:paraId="0BCA2193" w14:textId="77777777" w:rsidR="00385E0A" w:rsidRPr="00385E0A" w:rsidRDefault="00385E0A" w:rsidP="00385E0A">
      <w:pPr>
        <w:pStyle w:val="HTMLPreformatted"/>
        <w:shd w:val="clear" w:color="auto" w:fill="FFFFFF"/>
        <w:wordWrap w:val="0"/>
        <w:rPr>
          <w:rStyle w:val="P-Italics"/>
        </w:rPr>
      </w:pPr>
    </w:p>
    <w:p w14:paraId="6476B361" w14:textId="77777777" w:rsidR="00385E0A" w:rsidRPr="00385E0A" w:rsidRDefault="00385E0A" w:rsidP="00385E0A">
      <w:pPr>
        <w:pStyle w:val="HTMLPreformatted"/>
        <w:shd w:val="clear" w:color="auto" w:fill="FFFFFF"/>
        <w:wordWrap w:val="0"/>
        <w:rPr>
          <w:rStyle w:val="P-Italics"/>
        </w:rPr>
      </w:pPr>
      <w:r w:rsidRPr="00385E0A">
        <w:rPr>
          <w:rStyle w:val="P-Italics"/>
        </w:rPr>
        <w:t>[[The]] Emoji Movie is a [[complete]] [[disappointment]]. The [[plot]] is weak, and it [[feels]] like one [[big]] [[advertisement]]. [[A]] [[waste]] of time.</w:t>
      </w:r>
    </w:p>
    <w:p w14:paraId="38CC8C2C" w14:textId="77777777" w:rsidR="00385E0A" w:rsidRPr="00385E0A" w:rsidRDefault="00385E0A" w:rsidP="00385E0A">
      <w:pPr>
        <w:pStyle w:val="HTMLPreformatted"/>
        <w:shd w:val="clear" w:color="auto" w:fill="FFFFFF"/>
        <w:wordWrap w:val="0"/>
        <w:rPr>
          <w:rStyle w:val="P-Italics"/>
        </w:rPr>
      </w:pPr>
    </w:p>
    <w:p w14:paraId="1A2A3819" w14:textId="77777777" w:rsidR="00385E0A" w:rsidRPr="00385E0A" w:rsidRDefault="00385E0A" w:rsidP="00385E0A">
      <w:pPr>
        <w:pStyle w:val="HTMLPreformatted"/>
        <w:shd w:val="clear" w:color="auto" w:fill="FFFFFF"/>
        <w:wordWrap w:val="0"/>
        <w:rPr>
          <w:rStyle w:val="P-Italics"/>
        </w:rPr>
      </w:pPr>
      <w:r w:rsidRPr="00385E0A">
        <w:rPr>
          <w:rStyle w:val="P-Italics"/>
        </w:rPr>
        <w:t>[[Both]] Emoji Movie is a [[</w:t>
      </w:r>
      <w:proofErr w:type="spellStart"/>
      <w:r w:rsidRPr="00385E0A">
        <w:rPr>
          <w:rStyle w:val="P-Italics"/>
        </w:rPr>
        <w:t>fulfills</w:t>
      </w:r>
      <w:proofErr w:type="spellEnd"/>
      <w:r w:rsidRPr="00385E0A">
        <w:rPr>
          <w:rStyle w:val="P-Italics"/>
        </w:rPr>
        <w:t>]] [[dissatisfaction]]. The [[plots]] is weak, and it [[reckon]] like one [[largest]] [[commercials]]. [[para]] [[vandalize]] of time.</w:t>
      </w:r>
    </w:p>
    <w:p w14:paraId="60B6CED4" w14:textId="77777777" w:rsidR="00385E0A" w:rsidRPr="00385E0A" w:rsidRDefault="00385E0A" w:rsidP="00385E0A">
      <w:pPr>
        <w:pStyle w:val="HTMLPreformatted"/>
        <w:shd w:val="clear" w:color="auto" w:fill="FFFFFF"/>
        <w:wordWrap w:val="0"/>
        <w:rPr>
          <w:rStyle w:val="P-Italics"/>
        </w:rPr>
      </w:pPr>
    </w:p>
    <w:p w14:paraId="60297A3F" w14:textId="77777777" w:rsidR="00385E0A" w:rsidRPr="00385E0A" w:rsidRDefault="00385E0A" w:rsidP="00385E0A">
      <w:pPr>
        <w:pStyle w:val="HTMLPreformatted"/>
        <w:shd w:val="clear" w:color="auto" w:fill="FFFFFF"/>
        <w:wordWrap w:val="0"/>
        <w:rPr>
          <w:rStyle w:val="P-Italics"/>
        </w:rPr>
      </w:pPr>
    </w:p>
    <w:p w14:paraId="3243BDEC" w14:textId="77777777" w:rsidR="00385E0A" w:rsidRPr="00385E0A" w:rsidRDefault="00385E0A" w:rsidP="00385E0A">
      <w:pPr>
        <w:pStyle w:val="HTMLPreformatted"/>
        <w:shd w:val="clear" w:color="auto" w:fill="FFFFFF"/>
        <w:wordWrap w:val="0"/>
        <w:rPr>
          <w:rStyle w:val="P-Italics"/>
        </w:rPr>
      </w:pPr>
      <w:r w:rsidRPr="00385E0A">
        <w:rPr>
          <w:rStyle w:val="P-Italics"/>
        </w:rPr>
        <w:t>--------------------------------------------- Result 7 ---------------------------------------------</w:t>
      </w:r>
    </w:p>
    <w:p w14:paraId="6BD9C3F3" w14:textId="77777777" w:rsidR="00385E0A" w:rsidRPr="00385E0A" w:rsidRDefault="00385E0A" w:rsidP="00385E0A">
      <w:pPr>
        <w:pStyle w:val="HTMLPreformatted"/>
        <w:shd w:val="clear" w:color="auto" w:fill="FFFFFF"/>
        <w:wordWrap w:val="0"/>
        <w:rPr>
          <w:rStyle w:val="P-Italics"/>
        </w:rPr>
      </w:pPr>
      <w:r w:rsidRPr="00385E0A">
        <w:rPr>
          <w:rStyle w:val="P-Italics"/>
        </w:rPr>
        <w:t>[[0 (56%)]] --&gt; [[[SKIPPED]]]</w:t>
      </w:r>
    </w:p>
    <w:p w14:paraId="1C3F2A7B" w14:textId="77777777" w:rsidR="00385E0A" w:rsidRPr="00385E0A" w:rsidRDefault="00385E0A" w:rsidP="00385E0A">
      <w:pPr>
        <w:pStyle w:val="HTMLPreformatted"/>
        <w:shd w:val="clear" w:color="auto" w:fill="FFFFFF"/>
        <w:wordWrap w:val="0"/>
        <w:rPr>
          <w:rStyle w:val="P-Italics"/>
        </w:rPr>
      </w:pPr>
    </w:p>
    <w:p w14:paraId="3E4D650F" w14:textId="77777777" w:rsidR="00385E0A" w:rsidRPr="00385E0A" w:rsidRDefault="00385E0A" w:rsidP="00385E0A">
      <w:pPr>
        <w:pStyle w:val="HTMLPreformatted"/>
        <w:shd w:val="clear" w:color="auto" w:fill="FFFFFF"/>
        <w:wordWrap w:val="0"/>
        <w:rPr>
          <w:rStyle w:val="P-Italics"/>
        </w:rPr>
      </w:pPr>
      <w:r w:rsidRPr="00385E0A">
        <w:rPr>
          <w:rStyle w:val="P-Italics"/>
        </w:rPr>
        <w:t xml:space="preserve">Avatar is visually </w:t>
      </w:r>
      <w:proofErr w:type="spellStart"/>
      <w:r w:rsidRPr="00385E0A">
        <w:rPr>
          <w:rStyle w:val="P-Italics"/>
        </w:rPr>
        <w:t>breathtaking</w:t>
      </w:r>
      <w:proofErr w:type="spellEnd"/>
      <w:r w:rsidRPr="00385E0A">
        <w:rPr>
          <w:rStyle w:val="P-Italics"/>
        </w:rPr>
        <w:t>, but the story is somewhat predictable. Still, it's a cinematic experience.</w:t>
      </w:r>
    </w:p>
    <w:p w14:paraId="3A2AC904" w14:textId="77777777" w:rsidR="00385E0A" w:rsidRPr="00385E0A" w:rsidRDefault="00385E0A" w:rsidP="00385E0A">
      <w:pPr>
        <w:pStyle w:val="HTMLPreformatted"/>
        <w:shd w:val="clear" w:color="auto" w:fill="FFFFFF"/>
        <w:wordWrap w:val="0"/>
        <w:rPr>
          <w:rStyle w:val="P-Italics"/>
        </w:rPr>
      </w:pPr>
    </w:p>
    <w:p w14:paraId="166E6CC2" w14:textId="77777777" w:rsidR="00385E0A" w:rsidRPr="00385E0A" w:rsidRDefault="00385E0A" w:rsidP="00385E0A">
      <w:pPr>
        <w:pStyle w:val="HTMLPreformatted"/>
        <w:shd w:val="clear" w:color="auto" w:fill="FFFFFF"/>
        <w:wordWrap w:val="0"/>
        <w:rPr>
          <w:rStyle w:val="P-Italics"/>
        </w:rPr>
      </w:pPr>
    </w:p>
    <w:p w14:paraId="254EFAD6" w14:textId="77777777" w:rsidR="00385E0A" w:rsidRPr="00385E0A" w:rsidRDefault="00385E0A" w:rsidP="00385E0A">
      <w:pPr>
        <w:pStyle w:val="HTMLPreformatted"/>
        <w:shd w:val="clear" w:color="auto" w:fill="FFFFFF"/>
        <w:wordWrap w:val="0"/>
        <w:rPr>
          <w:rStyle w:val="P-Italics"/>
        </w:rPr>
      </w:pPr>
    </w:p>
    <w:p w14:paraId="61F9AB99"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4 / 7:  80%|████████  | 8/10 [01:27&lt;00:21, 10.99s/it]</w:t>
      </w:r>
    </w:p>
    <w:p w14:paraId="4238EDD7"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5 / 8:  80%|████████  | 8/10 [01:27&lt;00:21, 10.99s/it]</w:t>
      </w:r>
    </w:p>
    <w:p w14:paraId="1D09221B"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5 / 8:  90%|█████████ | 9/10 [01:28&lt;00:09,  9.78s/it]</w:t>
      </w:r>
    </w:p>
    <w:p w14:paraId="026E26DA"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6 / 9:  90%|█████████ | 9/10 [01:28&lt;00:09,  9.78s/it]</w:t>
      </w:r>
    </w:p>
    <w:p w14:paraId="56D51FC8" w14:textId="77777777" w:rsidR="00385E0A" w:rsidRPr="00385E0A" w:rsidRDefault="00385E0A" w:rsidP="00385E0A">
      <w:pPr>
        <w:pStyle w:val="HTMLPreformatted"/>
        <w:shd w:val="clear" w:color="auto" w:fill="FFFFFF"/>
        <w:wordWrap w:val="0"/>
        <w:rPr>
          <w:rStyle w:val="P-Italics"/>
        </w:rPr>
      </w:pPr>
      <w:r w:rsidRPr="00385E0A">
        <w:rPr>
          <w:rStyle w:val="P-Italics"/>
        </w:rPr>
        <w:t>--------------------------------------------- Result 8 ---------------------------------------------</w:t>
      </w:r>
    </w:p>
    <w:p w14:paraId="49312A67" w14:textId="77777777" w:rsidR="00385E0A" w:rsidRPr="00385E0A" w:rsidRDefault="00385E0A" w:rsidP="00385E0A">
      <w:pPr>
        <w:pStyle w:val="HTMLPreformatted"/>
        <w:shd w:val="clear" w:color="auto" w:fill="FFFFFF"/>
        <w:wordWrap w:val="0"/>
        <w:rPr>
          <w:rStyle w:val="P-Italics"/>
        </w:rPr>
      </w:pPr>
      <w:r w:rsidRPr="00385E0A">
        <w:rPr>
          <w:rStyle w:val="P-Italics"/>
        </w:rPr>
        <w:t>[[0 (54%)]] --&gt; [[[SKIPPED]]]</w:t>
      </w:r>
    </w:p>
    <w:p w14:paraId="7E348DBA" w14:textId="77777777" w:rsidR="00385E0A" w:rsidRPr="00385E0A" w:rsidRDefault="00385E0A" w:rsidP="00385E0A">
      <w:pPr>
        <w:pStyle w:val="HTMLPreformatted"/>
        <w:shd w:val="clear" w:color="auto" w:fill="FFFFFF"/>
        <w:wordWrap w:val="0"/>
        <w:rPr>
          <w:rStyle w:val="P-Italics"/>
        </w:rPr>
      </w:pPr>
    </w:p>
    <w:p w14:paraId="412E1062" w14:textId="77777777" w:rsidR="00385E0A" w:rsidRPr="00385E0A" w:rsidRDefault="00385E0A" w:rsidP="00385E0A">
      <w:pPr>
        <w:pStyle w:val="HTMLPreformatted"/>
        <w:shd w:val="clear" w:color="auto" w:fill="FFFFFF"/>
        <w:wordWrap w:val="0"/>
        <w:rPr>
          <w:rStyle w:val="P-Italics"/>
        </w:rPr>
      </w:pPr>
      <w:r w:rsidRPr="00385E0A">
        <w:rPr>
          <w:rStyle w:val="P-Italics"/>
        </w:rPr>
        <w:t>Mind-bending and visually stunning! Inception keeps you guessing from start to finish. Christopher Nolan at his best.</w:t>
      </w:r>
    </w:p>
    <w:p w14:paraId="1F37442A" w14:textId="77777777" w:rsidR="00385E0A" w:rsidRPr="00385E0A" w:rsidRDefault="00385E0A" w:rsidP="00385E0A">
      <w:pPr>
        <w:pStyle w:val="HTMLPreformatted"/>
        <w:shd w:val="clear" w:color="auto" w:fill="FFFFFF"/>
        <w:wordWrap w:val="0"/>
        <w:rPr>
          <w:rStyle w:val="P-Italics"/>
        </w:rPr>
      </w:pPr>
    </w:p>
    <w:p w14:paraId="263EBA74" w14:textId="77777777" w:rsidR="00385E0A" w:rsidRPr="00385E0A" w:rsidRDefault="00385E0A" w:rsidP="00385E0A">
      <w:pPr>
        <w:pStyle w:val="HTMLPreformatted"/>
        <w:shd w:val="clear" w:color="auto" w:fill="FFFFFF"/>
        <w:wordWrap w:val="0"/>
        <w:rPr>
          <w:rStyle w:val="P-Italics"/>
        </w:rPr>
      </w:pPr>
    </w:p>
    <w:p w14:paraId="4F83BAA6" w14:textId="77777777" w:rsidR="00385E0A" w:rsidRPr="00385E0A" w:rsidRDefault="00385E0A" w:rsidP="00385E0A">
      <w:pPr>
        <w:pStyle w:val="HTMLPreformatted"/>
        <w:shd w:val="clear" w:color="auto" w:fill="FFFFFF"/>
        <w:wordWrap w:val="0"/>
        <w:rPr>
          <w:rStyle w:val="P-Italics"/>
        </w:rPr>
      </w:pPr>
      <w:r w:rsidRPr="00385E0A">
        <w:rPr>
          <w:rStyle w:val="P-Italics"/>
        </w:rPr>
        <w:t>--------------------------------------------- Result 9 ---------------------------------------------</w:t>
      </w:r>
    </w:p>
    <w:p w14:paraId="0B9C493A" w14:textId="77777777" w:rsidR="00385E0A" w:rsidRPr="00385E0A" w:rsidRDefault="00385E0A" w:rsidP="00385E0A">
      <w:pPr>
        <w:pStyle w:val="HTMLPreformatted"/>
        <w:shd w:val="clear" w:color="auto" w:fill="FFFFFF"/>
        <w:wordWrap w:val="0"/>
        <w:rPr>
          <w:rStyle w:val="P-Italics"/>
        </w:rPr>
      </w:pPr>
      <w:r w:rsidRPr="00385E0A">
        <w:rPr>
          <w:rStyle w:val="P-Italics"/>
        </w:rPr>
        <w:t>[[0 (55%)]] --&gt; [[[SKIPPED]]]</w:t>
      </w:r>
    </w:p>
    <w:p w14:paraId="05B1DE29" w14:textId="77777777" w:rsidR="00385E0A" w:rsidRPr="00385E0A" w:rsidRDefault="00385E0A" w:rsidP="00385E0A">
      <w:pPr>
        <w:pStyle w:val="HTMLPreformatted"/>
        <w:shd w:val="clear" w:color="auto" w:fill="FFFFFF"/>
        <w:wordWrap w:val="0"/>
        <w:rPr>
          <w:rStyle w:val="P-Italics"/>
        </w:rPr>
      </w:pPr>
    </w:p>
    <w:p w14:paraId="13A48531" w14:textId="77777777" w:rsidR="00385E0A" w:rsidRPr="00385E0A" w:rsidRDefault="00385E0A" w:rsidP="00385E0A">
      <w:pPr>
        <w:pStyle w:val="HTMLPreformatted"/>
        <w:shd w:val="clear" w:color="auto" w:fill="FFFFFF"/>
        <w:wordWrap w:val="0"/>
        <w:rPr>
          <w:rStyle w:val="P-Italics"/>
        </w:rPr>
      </w:pPr>
      <w:r w:rsidRPr="00385E0A">
        <w:rPr>
          <w:rStyle w:val="P-Italics"/>
        </w:rPr>
        <w:t>The Dark Knight is a dark and gripping superhero film. Heath Ledger's Joker is iconic. A must-see.</w:t>
      </w:r>
    </w:p>
    <w:p w14:paraId="2996686B" w14:textId="77777777" w:rsidR="00385E0A" w:rsidRPr="00385E0A" w:rsidRDefault="00385E0A" w:rsidP="00385E0A">
      <w:pPr>
        <w:pStyle w:val="HTMLPreformatted"/>
        <w:shd w:val="clear" w:color="auto" w:fill="FFFFFF"/>
        <w:wordWrap w:val="0"/>
        <w:rPr>
          <w:rStyle w:val="P-Italics"/>
        </w:rPr>
      </w:pPr>
    </w:p>
    <w:p w14:paraId="0A308C85" w14:textId="77777777" w:rsidR="00385E0A" w:rsidRPr="00385E0A" w:rsidRDefault="00385E0A" w:rsidP="00385E0A">
      <w:pPr>
        <w:pStyle w:val="HTMLPreformatted"/>
        <w:shd w:val="clear" w:color="auto" w:fill="FFFFFF"/>
        <w:wordWrap w:val="0"/>
        <w:rPr>
          <w:rStyle w:val="P-Italics"/>
        </w:rPr>
      </w:pPr>
    </w:p>
    <w:p w14:paraId="038B6DE9" w14:textId="77777777" w:rsidR="00385E0A" w:rsidRPr="00385E0A" w:rsidRDefault="00385E0A" w:rsidP="00385E0A">
      <w:pPr>
        <w:pStyle w:val="HTMLPreformatted"/>
        <w:shd w:val="clear" w:color="auto" w:fill="FFFFFF"/>
        <w:wordWrap w:val="0"/>
        <w:rPr>
          <w:rStyle w:val="P-Italics"/>
        </w:rPr>
      </w:pPr>
    </w:p>
    <w:p w14:paraId="170441D6"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6 / 9: 100%|██████████| 10/10 [01:28&lt;00:00,  8.82s/it]</w:t>
      </w:r>
    </w:p>
    <w:p w14:paraId="195E7F71" w14:textId="77777777" w:rsidR="00385E0A" w:rsidRPr="00385E0A" w:rsidRDefault="00385E0A" w:rsidP="00385E0A">
      <w:pPr>
        <w:pStyle w:val="HTMLPreformatted"/>
        <w:shd w:val="clear" w:color="auto" w:fill="FFFFFF"/>
        <w:wordWrap w:val="0"/>
        <w:rPr>
          <w:rStyle w:val="P-Italics"/>
        </w:rPr>
      </w:pPr>
      <w:r w:rsidRPr="00385E0A">
        <w:rPr>
          <w:rStyle w:val="P-Italics"/>
        </w:rPr>
        <w:t>[Succeeded / Failed / Skipped / Total] 1 / 2 / 7 / 10: 100%|██████████| 10/10 [01:28&lt;00:00,  8.82s/it]</w:t>
      </w:r>
    </w:p>
    <w:p w14:paraId="594BDD94" w14:textId="77777777" w:rsidR="00385E0A" w:rsidRPr="00385E0A" w:rsidRDefault="00385E0A" w:rsidP="00385E0A">
      <w:pPr>
        <w:pStyle w:val="HTMLPreformatted"/>
        <w:shd w:val="clear" w:color="auto" w:fill="FFFFFF"/>
        <w:wordWrap w:val="0"/>
        <w:rPr>
          <w:rStyle w:val="P-Italics"/>
        </w:rPr>
      </w:pPr>
      <w:r w:rsidRPr="00385E0A">
        <w:rPr>
          <w:rStyle w:val="P-Italics"/>
        </w:rPr>
        <w:t>--------------------------------------------- Result 10 ---------------------------------------------</w:t>
      </w:r>
    </w:p>
    <w:p w14:paraId="4E805433" w14:textId="77777777" w:rsidR="00385E0A" w:rsidRPr="00385E0A" w:rsidRDefault="00385E0A" w:rsidP="00385E0A">
      <w:pPr>
        <w:pStyle w:val="HTMLPreformatted"/>
        <w:shd w:val="clear" w:color="auto" w:fill="FFFFFF"/>
        <w:wordWrap w:val="0"/>
        <w:rPr>
          <w:rStyle w:val="P-Italics"/>
        </w:rPr>
      </w:pPr>
      <w:r w:rsidRPr="00385E0A">
        <w:rPr>
          <w:rStyle w:val="P-Italics"/>
        </w:rPr>
        <w:t>[[0 (55%)]] --&gt; [[[SKIPPED]]]</w:t>
      </w:r>
    </w:p>
    <w:p w14:paraId="2C2B15C6" w14:textId="77777777" w:rsidR="00385E0A" w:rsidRPr="00385E0A" w:rsidRDefault="00385E0A" w:rsidP="00385E0A">
      <w:pPr>
        <w:pStyle w:val="HTMLPreformatted"/>
        <w:shd w:val="clear" w:color="auto" w:fill="FFFFFF"/>
        <w:wordWrap w:val="0"/>
        <w:rPr>
          <w:rStyle w:val="P-Italics"/>
        </w:rPr>
      </w:pPr>
    </w:p>
    <w:p w14:paraId="0BEF2054" w14:textId="77777777" w:rsidR="00385E0A" w:rsidRPr="00385E0A" w:rsidRDefault="00385E0A" w:rsidP="00385E0A">
      <w:pPr>
        <w:pStyle w:val="HTMLPreformatted"/>
        <w:shd w:val="clear" w:color="auto" w:fill="FFFFFF"/>
        <w:wordWrap w:val="0"/>
        <w:rPr>
          <w:rStyle w:val="P-Italics"/>
        </w:rPr>
      </w:pPr>
      <w:r w:rsidRPr="00385E0A">
        <w:rPr>
          <w:rStyle w:val="P-Italics"/>
        </w:rPr>
        <w:t>This film is a masterpiece! The story is incredibly moving, and the performances are outstanding. It's a true classic.</w:t>
      </w:r>
    </w:p>
    <w:p w14:paraId="6FB7F05C" w14:textId="77777777" w:rsidR="00385E0A" w:rsidRPr="00385E0A" w:rsidRDefault="00385E0A" w:rsidP="00385E0A">
      <w:pPr>
        <w:pStyle w:val="HTMLPreformatted"/>
        <w:shd w:val="clear" w:color="auto" w:fill="FFFFFF"/>
        <w:wordWrap w:val="0"/>
        <w:rPr>
          <w:rStyle w:val="P-Italics"/>
        </w:rPr>
      </w:pPr>
    </w:p>
    <w:p w14:paraId="7CDEF415" w14:textId="77777777" w:rsidR="00385E0A" w:rsidRPr="00385E0A" w:rsidRDefault="00385E0A" w:rsidP="00385E0A">
      <w:pPr>
        <w:pStyle w:val="HTMLPreformatted"/>
        <w:shd w:val="clear" w:color="auto" w:fill="FFFFFF"/>
        <w:wordWrap w:val="0"/>
        <w:rPr>
          <w:rStyle w:val="P-Italics"/>
        </w:rPr>
      </w:pPr>
    </w:p>
    <w:p w14:paraId="1046BEBF"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w:t>
      </w:r>
    </w:p>
    <w:p w14:paraId="05105545"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Attack Results                |        |</w:t>
      </w:r>
    </w:p>
    <w:p w14:paraId="5EA3EE2A"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w:t>
      </w:r>
    </w:p>
    <w:p w14:paraId="51F4A0A4"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Number of successful attacks: | 1      |</w:t>
      </w:r>
    </w:p>
    <w:p w14:paraId="30C3962F"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Number of failed attacks:     | 2      |</w:t>
      </w:r>
    </w:p>
    <w:p w14:paraId="5A656469"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Number of skipped attacks:    | 7      |</w:t>
      </w:r>
    </w:p>
    <w:p w14:paraId="7EC9FA17"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Original accuracy:            | 30.0%  |</w:t>
      </w:r>
    </w:p>
    <w:p w14:paraId="258C3E6A"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lastRenderedPageBreak/>
        <w:t>| Accuracy under attack:        | 20.0%  |</w:t>
      </w:r>
    </w:p>
    <w:p w14:paraId="10433E4E"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Attack success rate:          | 33.33% |</w:t>
      </w:r>
    </w:p>
    <w:p w14:paraId="7EB9E8FC"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Average perturbed word %:     | 40.91% |</w:t>
      </w:r>
    </w:p>
    <w:p w14:paraId="3D2C03A8"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Average num. words per input: | 17.3   |</w:t>
      </w:r>
    </w:p>
    <w:p w14:paraId="5C952476"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 xml:space="preserve">| </w:t>
      </w:r>
      <w:proofErr w:type="spellStart"/>
      <w:r w:rsidRPr="00865526">
        <w:rPr>
          <w:iCs/>
          <w:color w:val="000000"/>
          <w:sz w:val="21"/>
          <w:szCs w:val="21"/>
        </w:rPr>
        <w:t>Avg</w:t>
      </w:r>
      <w:proofErr w:type="spellEnd"/>
      <w:r w:rsidRPr="00865526">
        <w:rPr>
          <w:iCs/>
          <w:color w:val="000000"/>
          <w:sz w:val="21"/>
          <w:szCs w:val="21"/>
        </w:rPr>
        <w:t xml:space="preserve"> </w:t>
      </w:r>
      <w:proofErr w:type="spellStart"/>
      <w:r w:rsidRPr="00865526">
        <w:rPr>
          <w:iCs/>
          <w:color w:val="000000"/>
          <w:sz w:val="21"/>
          <w:szCs w:val="21"/>
        </w:rPr>
        <w:t>num</w:t>
      </w:r>
      <w:proofErr w:type="spellEnd"/>
      <w:r w:rsidRPr="00865526">
        <w:rPr>
          <w:iCs/>
          <w:color w:val="000000"/>
          <w:sz w:val="21"/>
          <w:szCs w:val="21"/>
        </w:rPr>
        <w:t xml:space="preserve"> queries:              | 213.33 |</w:t>
      </w:r>
    </w:p>
    <w:p w14:paraId="60A4BA4D" w14:textId="77777777" w:rsidR="00385E0A" w:rsidRPr="00865526" w:rsidRDefault="00385E0A" w:rsidP="00865526">
      <w:pPr>
        <w:pStyle w:val="HTMLPreformatted"/>
        <w:shd w:val="clear" w:color="auto" w:fill="FFFFFF"/>
        <w:wordWrap w:val="0"/>
        <w:textAlignment w:val="baseline"/>
        <w:rPr>
          <w:iCs/>
          <w:color w:val="000000"/>
          <w:sz w:val="21"/>
          <w:szCs w:val="21"/>
        </w:rPr>
      </w:pPr>
      <w:r w:rsidRPr="00865526">
        <w:rPr>
          <w:iCs/>
          <w:color w:val="000000"/>
          <w:sz w:val="21"/>
          <w:szCs w:val="21"/>
        </w:rPr>
        <w:t>+-------------------------------+--------+</w:t>
      </w:r>
    </w:p>
    <w:p w14:paraId="1ED39F45" w14:textId="77777777" w:rsidR="008C60AE" w:rsidRDefault="008C60AE" w:rsidP="00385E0A">
      <w:pPr>
        <w:rPr>
          <w:rStyle w:val="P-Code"/>
        </w:rPr>
      </w:pPr>
    </w:p>
    <w:p w14:paraId="7C15E61C" w14:textId="5F6C9002" w:rsidR="007E7A17" w:rsidRDefault="008C60AE" w:rsidP="007E7A17">
      <w:pPr>
        <w:rPr>
          <w:rFonts w:asciiTheme="minorHAnsi" w:hAnsiTheme="minorHAnsi" w:cstheme="minorHAnsi"/>
          <w:sz w:val="22"/>
          <w:szCs w:val="22"/>
        </w:rPr>
      </w:pPr>
      <w:r>
        <w:rPr>
          <w:rFonts w:asciiTheme="minorHAnsi" w:hAnsiTheme="minorHAnsi" w:cstheme="minorHAnsi"/>
          <w:sz w:val="22"/>
          <w:szCs w:val="22"/>
        </w:rPr>
        <w:t xml:space="preserve">In the similar way, GPT2 model also can be explored for NLP attacks.  In the source code, the second model does the same with GPT2 module and the following are the results. </w:t>
      </w:r>
    </w:p>
    <w:p w14:paraId="59CE4145" w14:textId="77777777" w:rsidR="00865526" w:rsidRDefault="00865526" w:rsidP="007E7A17">
      <w:pPr>
        <w:rPr>
          <w:rFonts w:asciiTheme="minorHAnsi" w:hAnsiTheme="minorHAnsi" w:cstheme="minorHAnsi"/>
          <w:sz w:val="22"/>
          <w:szCs w:val="22"/>
        </w:rPr>
      </w:pPr>
    </w:p>
    <w:p w14:paraId="2E0B738A" w14:textId="77777777" w:rsidR="00865526" w:rsidRDefault="00865526" w:rsidP="007E7A17">
      <w:pPr>
        <w:rPr>
          <w:rFonts w:asciiTheme="minorHAnsi" w:hAnsiTheme="minorHAnsi" w:cstheme="minorHAnsi"/>
          <w:sz w:val="22"/>
          <w:szCs w:val="22"/>
        </w:rPr>
      </w:pPr>
    </w:p>
    <w:p w14:paraId="65E96109" w14:textId="77777777" w:rsidR="008C60AE" w:rsidRDefault="008C60AE" w:rsidP="007E7A17">
      <w:pPr>
        <w:rPr>
          <w:rFonts w:asciiTheme="minorHAnsi" w:hAnsiTheme="minorHAnsi" w:cstheme="minorHAnsi"/>
          <w:sz w:val="22"/>
          <w:szCs w:val="22"/>
        </w:rPr>
      </w:pPr>
    </w:p>
    <w:p w14:paraId="06CC4C64"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w:t>
      </w:r>
    </w:p>
    <w:p w14:paraId="669B39F8"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Attack Results                |       |</w:t>
      </w:r>
    </w:p>
    <w:p w14:paraId="6C0BCE49"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w:t>
      </w:r>
    </w:p>
    <w:p w14:paraId="1BF5B5A4"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Number of successful attacks: | 0     |</w:t>
      </w:r>
    </w:p>
    <w:p w14:paraId="3C461671"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Number of failed attacks:     | 3     |</w:t>
      </w:r>
    </w:p>
    <w:p w14:paraId="67D7B9ED"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Number of skipped attacks:    | 7     |</w:t>
      </w:r>
    </w:p>
    <w:p w14:paraId="5A04A0DF"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Original accuracy:            | 30.0% |</w:t>
      </w:r>
    </w:p>
    <w:p w14:paraId="7E9C7ACD"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Accuracy under attack:        | 30.0% |</w:t>
      </w:r>
    </w:p>
    <w:p w14:paraId="54200AF9"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Attack success rate:          | 0.0%  |</w:t>
      </w:r>
    </w:p>
    <w:p w14:paraId="6C51E013"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Average perturbed word %:     | nan%  |</w:t>
      </w:r>
    </w:p>
    <w:p w14:paraId="1C0E2F24"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Average num. words per input: | 17.3  |</w:t>
      </w:r>
    </w:p>
    <w:p w14:paraId="673343D4"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 xml:space="preserve">| </w:t>
      </w:r>
      <w:proofErr w:type="spellStart"/>
      <w:r w:rsidRPr="00865526">
        <w:rPr>
          <w:i/>
          <w:iCs/>
          <w:color w:val="000000"/>
          <w:sz w:val="21"/>
          <w:szCs w:val="21"/>
        </w:rPr>
        <w:t>Avg</w:t>
      </w:r>
      <w:proofErr w:type="spellEnd"/>
      <w:r w:rsidRPr="00865526">
        <w:rPr>
          <w:i/>
          <w:iCs/>
          <w:color w:val="000000"/>
          <w:sz w:val="21"/>
          <w:szCs w:val="21"/>
        </w:rPr>
        <w:t xml:space="preserve"> </w:t>
      </w:r>
      <w:proofErr w:type="spellStart"/>
      <w:r w:rsidRPr="00865526">
        <w:rPr>
          <w:i/>
          <w:iCs/>
          <w:color w:val="000000"/>
          <w:sz w:val="21"/>
          <w:szCs w:val="21"/>
        </w:rPr>
        <w:t>num</w:t>
      </w:r>
      <w:proofErr w:type="spellEnd"/>
      <w:r w:rsidRPr="00865526">
        <w:rPr>
          <w:i/>
          <w:iCs/>
          <w:color w:val="000000"/>
          <w:sz w:val="21"/>
          <w:szCs w:val="21"/>
        </w:rPr>
        <w:t xml:space="preserve"> queries:              | 250.0 |</w:t>
      </w:r>
    </w:p>
    <w:p w14:paraId="34BE0E5B" w14:textId="77777777" w:rsidR="00865526" w:rsidRPr="00865526" w:rsidRDefault="00865526" w:rsidP="00865526">
      <w:pPr>
        <w:pStyle w:val="HTMLPreformatted"/>
        <w:shd w:val="clear" w:color="auto" w:fill="FFFFFF"/>
        <w:wordWrap w:val="0"/>
        <w:textAlignment w:val="baseline"/>
        <w:rPr>
          <w:i/>
          <w:iCs/>
          <w:color w:val="000000"/>
          <w:sz w:val="21"/>
          <w:szCs w:val="21"/>
        </w:rPr>
      </w:pPr>
      <w:r w:rsidRPr="00865526">
        <w:rPr>
          <w:i/>
          <w:iCs/>
          <w:color w:val="000000"/>
          <w:sz w:val="21"/>
          <w:szCs w:val="21"/>
        </w:rPr>
        <w:t>+-------------------------------+-------+</w:t>
      </w:r>
    </w:p>
    <w:p w14:paraId="3C1B6308" w14:textId="77777777" w:rsidR="008C60AE" w:rsidRDefault="008C60AE" w:rsidP="007E7A17">
      <w:pPr>
        <w:rPr>
          <w:rFonts w:ascii="Courier" w:hAnsi="Courier"/>
          <w:sz w:val="22"/>
          <w:shd w:val="clear" w:color="auto" w:fill="D5FC79"/>
        </w:rPr>
      </w:pPr>
    </w:p>
    <w:p w14:paraId="103E20FF" w14:textId="23C74F35" w:rsidR="008C60AE" w:rsidRPr="007E7A17" w:rsidRDefault="008C60AE" w:rsidP="007E7A17">
      <w:pPr>
        <w:rPr>
          <w:rFonts w:ascii="Courier" w:hAnsi="Courier"/>
          <w:sz w:val="22"/>
          <w:shd w:val="clear" w:color="auto" w:fill="D5FC79"/>
        </w:rPr>
      </w:pPr>
    </w:p>
    <w:p w14:paraId="23BD9D0B" w14:textId="68D90DA3" w:rsidR="00601A6E" w:rsidRDefault="00601A6E" w:rsidP="00601A6E">
      <w:pPr>
        <w:pStyle w:val="H2-Heading"/>
      </w:pPr>
      <w:r>
        <w:t>Private Transformers :</w:t>
      </w:r>
      <w:r w:rsidR="0031761A">
        <w:t xml:space="preserve"> Training Large Language Models using Differential Privacy </w:t>
      </w:r>
    </w:p>
    <w:p w14:paraId="07690B73" w14:textId="7D750ACD" w:rsidR="00601A6E" w:rsidRPr="001F0E32" w:rsidRDefault="00601A6E" w:rsidP="0059743D">
      <w:pPr>
        <w:rPr>
          <w:rFonts w:asciiTheme="minorHAnsi" w:hAnsiTheme="minorHAnsi" w:cstheme="minorHAnsi"/>
          <w:sz w:val="22"/>
          <w:szCs w:val="22"/>
        </w:rPr>
      </w:pPr>
      <w:r w:rsidRPr="001F0E32">
        <w:rPr>
          <w:rFonts w:asciiTheme="minorHAnsi" w:hAnsiTheme="minorHAnsi" w:cstheme="minorHAnsi"/>
          <w:sz w:val="22"/>
          <w:szCs w:val="22"/>
        </w:rPr>
        <w:t xml:space="preserve">Github Location :  </w:t>
      </w:r>
      <w:hyperlink r:id="rId19" w:history="1">
        <w:r w:rsidRPr="001F0E32">
          <w:rPr>
            <w:rStyle w:val="Hyperlink"/>
            <w:rFonts w:asciiTheme="minorHAnsi" w:hAnsiTheme="minorHAnsi" w:cstheme="minorHAnsi"/>
            <w:sz w:val="22"/>
            <w:szCs w:val="22"/>
          </w:rPr>
          <w:t>https://github.com/lxuechen/private-transformers</w:t>
        </w:r>
      </w:hyperlink>
    </w:p>
    <w:p w14:paraId="1FA97F84" w14:textId="77777777" w:rsidR="00601A6E" w:rsidRDefault="00601A6E" w:rsidP="0059743D"/>
    <w:p w14:paraId="7546F385" w14:textId="7B1DA8BB" w:rsidR="001C22EF" w:rsidRPr="001C22EF" w:rsidRDefault="001C22EF" w:rsidP="001C22EF">
      <w:pPr>
        <w:pStyle w:val="HTMLPreformatted"/>
        <w:rPr>
          <w:rStyle w:val="SC-Highlight"/>
        </w:rPr>
      </w:pPr>
      <w:proofErr w:type="spellStart"/>
      <w:r w:rsidRPr="001C22EF">
        <w:rPr>
          <w:rStyle w:val="SC-Highlight"/>
          <w:rFonts w:eastAsiaTheme="majorEastAsia"/>
        </w:rPr>
        <w:t>Xuechen</w:t>
      </w:r>
      <w:proofErr w:type="spellEnd"/>
      <w:r w:rsidRPr="001C22EF">
        <w:rPr>
          <w:rStyle w:val="SC-Highlight"/>
          <w:rFonts w:eastAsiaTheme="majorEastAsia"/>
        </w:rPr>
        <w:t xml:space="preserve"> Li and Florian </w:t>
      </w:r>
      <w:proofErr w:type="spellStart"/>
      <w:r w:rsidRPr="001C22EF">
        <w:rPr>
          <w:rStyle w:val="SC-Highlight"/>
          <w:rFonts w:eastAsiaTheme="majorEastAsia"/>
        </w:rPr>
        <w:t>Tramer</w:t>
      </w:r>
      <w:proofErr w:type="spellEnd"/>
      <w:r w:rsidRPr="001C22EF">
        <w:rPr>
          <w:rStyle w:val="SC-Highlight"/>
          <w:rFonts w:eastAsiaTheme="majorEastAsia"/>
        </w:rPr>
        <w:t xml:space="preserve"> and Percy Liang and </w:t>
      </w:r>
      <w:proofErr w:type="spellStart"/>
      <w:r w:rsidRPr="001C22EF">
        <w:rPr>
          <w:rStyle w:val="SC-Highlight"/>
          <w:rFonts w:eastAsiaTheme="majorEastAsia"/>
        </w:rPr>
        <w:t>Tatsunori</w:t>
      </w:r>
      <w:proofErr w:type="spellEnd"/>
      <w:r w:rsidRPr="001C22EF">
        <w:rPr>
          <w:rStyle w:val="SC-Highlight"/>
          <w:rFonts w:eastAsiaTheme="majorEastAsia"/>
        </w:rPr>
        <w:t xml:space="preserve"> Hashimoto</w:t>
      </w:r>
      <w:r w:rsidRPr="001C22EF">
        <w:rPr>
          <w:rStyle w:val="SC-Highlight"/>
          <w:rFonts w:eastAsiaTheme="majorEastAsia"/>
        </w:rPr>
        <w:t xml:space="preserve"> et all provided private transformers to train large </w:t>
      </w:r>
      <w:proofErr w:type="spellStart"/>
      <w:r w:rsidRPr="001C22EF">
        <w:rPr>
          <w:rStyle w:val="SC-Highlight"/>
          <w:rFonts w:eastAsiaTheme="majorEastAsia"/>
        </w:rPr>
        <w:t>launge</w:t>
      </w:r>
      <w:proofErr w:type="spellEnd"/>
      <w:r w:rsidRPr="001C22EF">
        <w:rPr>
          <w:rStyle w:val="SC-Highlight"/>
          <w:rFonts w:eastAsiaTheme="majorEastAsia"/>
        </w:rPr>
        <w:t xml:space="preserve"> models using differential privacy </w:t>
      </w:r>
    </w:p>
    <w:p w14:paraId="5BCBDCBA" w14:textId="77777777" w:rsidR="00601A6E" w:rsidRDefault="00601A6E" w:rsidP="0059743D"/>
    <w:p w14:paraId="132F2EB8" w14:textId="0B3FE6F2" w:rsidR="00002499" w:rsidRPr="001F0E32" w:rsidRDefault="001C22EF" w:rsidP="00002499">
      <w:pPr>
        <w:rPr>
          <w:rFonts w:asciiTheme="minorHAnsi" w:hAnsiTheme="minorHAnsi" w:cstheme="minorHAnsi"/>
          <w:sz w:val="22"/>
          <w:szCs w:val="22"/>
        </w:rPr>
      </w:pPr>
      <w:r w:rsidRPr="001F0E32">
        <w:rPr>
          <w:rFonts w:asciiTheme="minorHAnsi" w:hAnsiTheme="minorHAnsi" w:cstheme="minorHAnsi"/>
          <w:sz w:val="22"/>
          <w:szCs w:val="22"/>
        </w:rPr>
        <w:t xml:space="preserve">They have modified the Opacus framework and integrated with Hugging Face </w:t>
      </w:r>
      <w:r w:rsidR="00002499" w:rsidRPr="001F0E32">
        <w:rPr>
          <w:rFonts w:asciiTheme="minorHAnsi" w:hAnsiTheme="minorHAnsi" w:cstheme="minorHAnsi"/>
          <w:sz w:val="22"/>
          <w:szCs w:val="22"/>
        </w:rPr>
        <w:t xml:space="preserve">transformers library and provided </w:t>
      </w:r>
      <w:r w:rsidR="00002499" w:rsidRPr="001F0E32">
        <w:rPr>
          <w:rStyle w:val="P-Keyword"/>
          <w:rFonts w:asciiTheme="minorHAnsi" w:hAnsiTheme="minorHAnsi" w:cstheme="minorHAnsi"/>
          <w:szCs w:val="22"/>
        </w:rPr>
        <w:t>Privacy Engine</w:t>
      </w:r>
      <w:r w:rsidR="00002499" w:rsidRPr="001F0E32">
        <w:rPr>
          <w:rFonts w:asciiTheme="minorHAnsi" w:hAnsiTheme="minorHAnsi" w:cstheme="minorHAnsi"/>
          <w:sz w:val="22"/>
          <w:szCs w:val="22"/>
        </w:rPr>
        <w:t xml:space="preserve"> to train the LLM’s in privacy preserving manner.  </w:t>
      </w:r>
      <w:r w:rsidR="00002499" w:rsidRPr="001F0E32">
        <w:rPr>
          <w:rFonts w:asciiTheme="minorHAnsi" w:hAnsiTheme="minorHAnsi" w:cstheme="minorHAnsi"/>
          <w:sz w:val="22"/>
          <w:szCs w:val="22"/>
        </w:rPr>
        <w:t xml:space="preserve">Using this codebase, </w:t>
      </w:r>
      <w:r w:rsidR="00002499" w:rsidRPr="001F0E32">
        <w:rPr>
          <w:rFonts w:asciiTheme="minorHAnsi" w:hAnsiTheme="minorHAnsi" w:cstheme="minorHAnsi"/>
          <w:sz w:val="22"/>
          <w:szCs w:val="22"/>
        </w:rPr>
        <w:t xml:space="preserve">they </w:t>
      </w:r>
      <w:r w:rsidR="00002499" w:rsidRPr="001F0E32">
        <w:rPr>
          <w:rFonts w:asciiTheme="minorHAnsi" w:hAnsiTheme="minorHAnsi" w:cstheme="minorHAnsi"/>
          <w:sz w:val="22"/>
          <w:szCs w:val="22"/>
        </w:rPr>
        <w:t>successfully fine-tuned exceptionally large pretrained models, achieving some of the most impressive differentially private Natural Language Processing (NLP) results to date. In fact, certain models have exhibited performance comparable to robust non-private baseline approaches. This provides compelling empirical support for the notion that highly effective differentially private NLP models can be constructed even with relatively modest dataset</w:t>
      </w:r>
      <w:r w:rsidR="00800724" w:rsidRPr="001F0E32">
        <w:rPr>
          <w:rFonts w:asciiTheme="minorHAnsi" w:hAnsiTheme="minorHAnsi" w:cstheme="minorHAnsi"/>
          <w:sz w:val="22"/>
          <w:szCs w:val="22"/>
        </w:rPr>
        <w:t xml:space="preserve">.  </w:t>
      </w:r>
      <w:r w:rsidR="00800724" w:rsidRPr="001F0E32">
        <w:rPr>
          <w:rFonts w:asciiTheme="minorHAnsi" w:hAnsiTheme="minorHAnsi" w:cstheme="minorHAnsi"/>
          <w:sz w:val="22"/>
          <w:szCs w:val="22"/>
        </w:rPr>
        <w:t>Furthermore, support for the ghost clipping technique</w:t>
      </w:r>
      <w:r w:rsidR="00800724" w:rsidRPr="001F0E32">
        <w:rPr>
          <w:rFonts w:asciiTheme="minorHAnsi" w:hAnsiTheme="minorHAnsi" w:cstheme="minorHAnsi"/>
          <w:sz w:val="22"/>
          <w:szCs w:val="22"/>
        </w:rPr>
        <w:t xml:space="preserve"> </w:t>
      </w:r>
      <w:r w:rsidR="00800724" w:rsidRPr="001F0E32">
        <w:rPr>
          <w:rFonts w:asciiTheme="minorHAnsi" w:hAnsiTheme="minorHAnsi" w:cstheme="minorHAnsi"/>
          <w:sz w:val="22"/>
          <w:szCs w:val="22"/>
        </w:rPr>
        <w:t xml:space="preserve">which enables the private training of large transformers with significantly reduced memory requirements. In </w:t>
      </w:r>
      <w:r w:rsidR="00800724" w:rsidRPr="001F0E32">
        <w:rPr>
          <w:rFonts w:asciiTheme="minorHAnsi" w:hAnsiTheme="minorHAnsi" w:cstheme="minorHAnsi"/>
          <w:sz w:val="22"/>
          <w:szCs w:val="22"/>
        </w:rPr>
        <w:lastRenderedPageBreak/>
        <w:t>many instances, the memory footprint is nearly as lightweight as non-private training, with only a modest increase in runtime overhead</w:t>
      </w:r>
      <w:r w:rsidR="00800724" w:rsidRPr="001F0E32">
        <w:rPr>
          <w:rFonts w:asciiTheme="minorHAnsi" w:hAnsiTheme="minorHAnsi" w:cstheme="minorHAnsi"/>
          <w:sz w:val="22"/>
          <w:szCs w:val="22"/>
        </w:rPr>
        <w:t xml:space="preserve">.   Private Transformers </w:t>
      </w:r>
      <w:r w:rsidR="001F0E32" w:rsidRPr="001F0E32">
        <w:rPr>
          <w:rFonts w:asciiTheme="minorHAnsi" w:hAnsiTheme="minorHAnsi" w:cstheme="minorHAnsi"/>
          <w:sz w:val="22"/>
          <w:szCs w:val="22"/>
        </w:rPr>
        <w:t xml:space="preserve">currently supports the following LLM’s only. </w:t>
      </w:r>
    </w:p>
    <w:p w14:paraId="3B0B6E41" w14:textId="77777777" w:rsidR="001F0E32" w:rsidRPr="001F0E32" w:rsidRDefault="001F0E32" w:rsidP="001F0E32">
      <w:pPr>
        <w:numPr>
          <w:ilvl w:val="0"/>
          <w:numId w:val="58"/>
        </w:numPr>
        <w:shd w:val="clear" w:color="auto" w:fill="FFFFFF"/>
        <w:spacing w:before="100" w:beforeAutospacing="1" w:after="100" w:afterAutospacing="1"/>
        <w:rPr>
          <w:rFonts w:asciiTheme="minorHAnsi" w:hAnsiTheme="minorHAnsi" w:cstheme="minorHAnsi"/>
          <w:color w:val="1F2328"/>
          <w:sz w:val="22"/>
          <w:szCs w:val="22"/>
        </w:rPr>
      </w:pPr>
      <w:hyperlink r:id="rId20" w:anchor="transformers.OpenAIGPTLMHeadModel" w:history="1">
        <w:proofErr w:type="spellStart"/>
        <w:r w:rsidRPr="001F0E32">
          <w:rPr>
            <w:rFonts w:asciiTheme="minorHAnsi" w:hAnsiTheme="minorHAnsi" w:cstheme="minorHAnsi"/>
            <w:color w:val="0000FF"/>
            <w:sz w:val="22"/>
            <w:szCs w:val="22"/>
            <w:u w:val="single"/>
          </w:rPr>
          <w:t>OpenAIGPTLMHeadModel</w:t>
        </w:r>
        <w:proofErr w:type="spellEnd"/>
      </w:hyperlink>
    </w:p>
    <w:p w14:paraId="40918EF3"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1" w:anchor="transformers.OpenAIGPTDoubleHeadsModel" w:history="1">
        <w:proofErr w:type="spellStart"/>
        <w:r w:rsidRPr="001F0E32">
          <w:rPr>
            <w:rFonts w:asciiTheme="minorHAnsi" w:hAnsiTheme="minorHAnsi" w:cstheme="minorHAnsi"/>
            <w:color w:val="0000FF"/>
            <w:sz w:val="22"/>
            <w:szCs w:val="22"/>
            <w:u w:val="single"/>
          </w:rPr>
          <w:t>OpenAIGPTDoubleHeadsModel</w:t>
        </w:r>
        <w:proofErr w:type="spellEnd"/>
      </w:hyperlink>
    </w:p>
    <w:p w14:paraId="2B25EA3A"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2" w:anchor="transformers.GPT2LMHeadModel" w:history="1">
        <w:r w:rsidRPr="001F0E32">
          <w:rPr>
            <w:rFonts w:asciiTheme="minorHAnsi" w:hAnsiTheme="minorHAnsi" w:cstheme="minorHAnsi"/>
            <w:color w:val="0000FF"/>
            <w:sz w:val="22"/>
            <w:szCs w:val="22"/>
            <w:u w:val="single"/>
          </w:rPr>
          <w:t>GPT2LMHeadModel</w:t>
        </w:r>
      </w:hyperlink>
    </w:p>
    <w:p w14:paraId="689786C3"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3" w:anchor="transformers.GPT2DoubleHeadsModel" w:history="1">
        <w:r w:rsidRPr="001F0E32">
          <w:rPr>
            <w:rFonts w:asciiTheme="minorHAnsi" w:hAnsiTheme="minorHAnsi" w:cstheme="minorHAnsi"/>
            <w:color w:val="0000FF"/>
            <w:sz w:val="22"/>
            <w:szCs w:val="22"/>
            <w:u w:val="single"/>
          </w:rPr>
          <w:t>GPT2DoubleHeadsModel</w:t>
        </w:r>
      </w:hyperlink>
    </w:p>
    <w:p w14:paraId="1819E2ED"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4" w:anchor="transformers.BertForSequenceClassification" w:history="1">
        <w:proofErr w:type="spellStart"/>
        <w:r w:rsidRPr="001F0E32">
          <w:rPr>
            <w:rFonts w:asciiTheme="minorHAnsi" w:hAnsiTheme="minorHAnsi" w:cstheme="minorHAnsi"/>
            <w:color w:val="0000FF"/>
            <w:sz w:val="22"/>
            <w:szCs w:val="22"/>
            <w:u w:val="single"/>
          </w:rPr>
          <w:t>BertForSequenceClassification</w:t>
        </w:r>
        <w:proofErr w:type="spellEnd"/>
      </w:hyperlink>
    </w:p>
    <w:p w14:paraId="342349C8"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5" w:anchor="transformers.RobertaForSequenceClassification" w:history="1">
        <w:proofErr w:type="spellStart"/>
        <w:r w:rsidRPr="001F0E32">
          <w:rPr>
            <w:rFonts w:asciiTheme="minorHAnsi" w:hAnsiTheme="minorHAnsi" w:cstheme="minorHAnsi"/>
            <w:color w:val="0000FF"/>
            <w:sz w:val="22"/>
            <w:szCs w:val="22"/>
            <w:u w:val="single"/>
          </w:rPr>
          <w:t>RobertaForSequenceClassification</w:t>
        </w:r>
        <w:proofErr w:type="spellEnd"/>
      </w:hyperlink>
    </w:p>
    <w:p w14:paraId="48D25386"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6" w:anchor="transformers.AlbertForSequenceClassification" w:history="1">
        <w:proofErr w:type="spellStart"/>
        <w:r w:rsidRPr="001F0E32">
          <w:rPr>
            <w:rFonts w:asciiTheme="minorHAnsi" w:hAnsiTheme="minorHAnsi" w:cstheme="minorHAnsi"/>
            <w:color w:val="0000FF"/>
            <w:sz w:val="22"/>
            <w:szCs w:val="22"/>
            <w:u w:val="single"/>
          </w:rPr>
          <w:t>AlbertForSequenceClassification</w:t>
        </w:r>
        <w:proofErr w:type="spellEnd"/>
      </w:hyperlink>
    </w:p>
    <w:p w14:paraId="47DB1BAA" w14:textId="7DA3707B"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7" w:anchor="transformers.BartForConditionalGeneration" w:history="1">
        <w:proofErr w:type="spellStart"/>
        <w:r w:rsidRPr="001F0E32">
          <w:rPr>
            <w:rFonts w:asciiTheme="minorHAnsi" w:hAnsiTheme="minorHAnsi" w:cstheme="minorHAnsi"/>
            <w:color w:val="0000FF"/>
            <w:sz w:val="22"/>
            <w:szCs w:val="22"/>
            <w:u w:val="single"/>
          </w:rPr>
          <w:t>BartForConditionalGeneration</w:t>
        </w:r>
        <w:proofErr w:type="spellEnd"/>
      </w:hyperlink>
      <w:r w:rsidRPr="001F0E32">
        <w:rPr>
          <w:rFonts w:asciiTheme="minorHAnsi" w:hAnsiTheme="minorHAnsi" w:cstheme="minorHAnsi"/>
          <w:color w:val="1F2328"/>
          <w:sz w:val="22"/>
          <w:szCs w:val="22"/>
        </w:rPr>
        <w:t> </w:t>
      </w:r>
    </w:p>
    <w:p w14:paraId="3BC11662"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8" w:anchor="transformers.T5ForConditionalGeneration" w:history="1">
        <w:r w:rsidRPr="001F0E32">
          <w:rPr>
            <w:rFonts w:asciiTheme="minorHAnsi" w:hAnsiTheme="minorHAnsi" w:cstheme="minorHAnsi"/>
            <w:color w:val="0000FF"/>
            <w:sz w:val="22"/>
            <w:szCs w:val="22"/>
            <w:u w:val="single"/>
          </w:rPr>
          <w:t>T5ForConditionalGeneration</w:t>
        </w:r>
      </w:hyperlink>
    </w:p>
    <w:p w14:paraId="79848E55" w14:textId="77777777"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29" w:anchor="transformers.OPTForCausalLM" w:history="1">
        <w:proofErr w:type="spellStart"/>
        <w:r w:rsidRPr="001F0E32">
          <w:rPr>
            <w:rFonts w:asciiTheme="minorHAnsi" w:hAnsiTheme="minorHAnsi" w:cstheme="minorHAnsi"/>
            <w:color w:val="0000FF"/>
            <w:sz w:val="22"/>
            <w:szCs w:val="22"/>
            <w:u w:val="single"/>
          </w:rPr>
          <w:t>OPTForCausalLM</w:t>
        </w:r>
        <w:proofErr w:type="spellEnd"/>
      </w:hyperlink>
    </w:p>
    <w:p w14:paraId="6D553FD2" w14:textId="021F2063"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30" w:anchor="transformers.ViTForImageClassification" w:history="1">
        <w:proofErr w:type="spellStart"/>
        <w:r w:rsidRPr="001F0E32">
          <w:rPr>
            <w:rFonts w:asciiTheme="minorHAnsi" w:hAnsiTheme="minorHAnsi" w:cstheme="minorHAnsi"/>
            <w:color w:val="0000FF"/>
            <w:sz w:val="22"/>
            <w:szCs w:val="22"/>
            <w:u w:val="single"/>
          </w:rPr>
          <w:t>ViTForImageClassification</w:t>
        </w:r>
        <w:proofErr w:type="spellEnd"/>
      </w:hyperlink>
      <w:r w:rsidRPr="001F0E32">
        <w:rPr>
          <w:rFonts w:asciiTheme="minorHAnsi" w:hAnsiTheme="minorHAnsi" w:cstheme="minorHAnsi"/>
          <w:color w:val="1F2328"/>
          <w:sz w:val="22"/>
          <w:szCs w:val="22"/>
        </w:rPr>
        <w:t> </w:t>
      </w:r>
    </w:p>
    <w:p w14:paraId="7A7E5FAF" w14:textId="11F189CB"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31" w:anchor="transformers.DeiTForImageClassification" w:history="1">
        <w:proofErr w:type="spellStart"/>
        <w:r w:rsidRPr="001F0E32">
          <w:rPr>
            <w:rFonts w:asciiTheme="minorHAnsi" w:hAnsiTheme="minorHAnsi" w:cstheme="minorHAnsi"/>
            <w:color w:val="0000FF"/>
            <w:sz w:val="22"/>
            <w:szCs w:val="22"/>
            <w:u w:val="single"/>
          </w:rPr>
          <w:t>DeiTForImageClassification</w:t>
        </w:r>
        <w:proofErr w:type="spellEnd"/>
      </w:hyperlink>
      <w:r w:rsidRPr="001F0E32">
        <w:rPr>
          <w:rFonts w:asciiTheme="minorHAnsi" w:hAnsiTheme="minorHAnsi" w:cstheme="minorHAnsi"/>
          <w:color w:val="1F2328"/>
          <w:sz w:val="22"/>
          <w:szCs w:val="22"/>
        </w:rPr>
        <w:t> </w:t>
      </w:r>
    </w:p>
    <w:p w14:paraId="5D29BB47" w14:textId="7A3FF30E" w:rsidR="001F0E32" w:rsidRPr="001F0E32" w:rsidRDefault="001F0E32" w:rsidP="001F0E32">
      <w:pPr>
        <w:numPr>
          <w:ilvl w:val="0"/>
          <w:numId w:val="58"/>
        </w:numPr>
        <w:shd w:val="clear" w:color="auto" w:fill="FFFFFF"/>
        <w:spacing w:before="60" w:after="100" w:afterAutospacing="1"/>
        <w:rPr>
          <w:rFonts w:asciiTheme="minorHAnsi" w:hAnsiTheme="minorHAnsi" w:cstheme="minorHAnsi"/>
          <w:color w:val="1F2328"/>
          <w:sz w:val="22"/>
          <w:szCs w:val="22"/>
        </w:rPr>
      </w:pPr>
      <w:hyperlink r:id="rId32" w:anchor="transformers.BeitForImageClassification" w:history="1">
        <w:proofErr w:type="spellStart"/>
        <w:r w:rsidRPr="001F0E32">
          <w:rPr>
            <w:rFonts w:asciiTheme="minorHAnsi" w:hAnsiTheme="minorHAnsi" w:cstheme="minorHAnsi"/>
            <w:color w:val="0000FF"/>
            <w:sz w:val="22"/>
            <w:szCs w:val="22"/>
            <w:u w:val="single"/>
          </w:rPr>
          <w:t>BeitForImageClassification</w:t>
        </w:r>
        <w:proofErr w:type="spellEnd"/>
      </w:hyperlink>
      <w:r w:rsidRPr="001F0E32">
        <w:rPr>
          <w:rFonts w:asciiTheme="minorHAnsi" w:hAnsiTheme="minorHAnsi" w:cstheme="minorHAnsi"/>
          <w:color w:val="1F2328"/>
          <w:sz w:val="22"/>
          <w:szCs w:val="22"/>
        </w:rPr>
        <w:t> </w:t>
      </w:r>
    </w:p>
    <w:p w14:paraId="6930045A" w14:textId="199D6EE1" w:rsidR="007A47D5" w:rsidRDefault="007A47D5" w:rsidP="0059743D"/>
    <w:p w14:paraId="5CB11AA1" w14:textId="10B692C2" w:rsidR="00530141" w:rsidRPr="00530141" w:rsidRDefault="00530141" w:rsidP="00530141">
      <w:pPr>
        <w:pStyle w:val="NormalWeb"/>
        <w:shd w:val="clear" w:color="auto" w:fill="FFFFFF"/>
        <w:spacing w:before="0" w:beforeAutospacing="0" w:after="240" w:afterAutospacing="0"/>
        <w:rPr>
          <w:rFonts w:asciiTheme="minorHAnsi" w:hAnsiTheme="minorHAnsi" w:cstheme="minorHAnsi"/>
          <w:color w:val="1F2328"/>
          <w:sz w:val="22"/>
          <w:szCs w:val="22"/>
        </w:rPr>
      </w:pPr>
      <w:r w:rsidRPr="00530141">
        <w:rPr>
          <w:rFonts w:asciiTheme="minorHAnsi" w:hAnsiTheme="minorHAnsi" w:cstheme="minorHAnsi"/>
          <w:color w:val="1F2328"/>
          <w:sz w:val="22"/>
          <w:szCs w:val="22"/>
        </w:rPr>
        <w:t>Privately training Hugging Face transformers simply consists of 4 steps:</w:t>
      </w:r>
    </w:p>
    <w:p w14:paraId="11578069" w14:textId="77777777" w:rsidR="00530141" w:rsidRPr="00530141" w:rsidRDefault="00530141" w:rsidP="00530141">
      <w:pPr>
        <w:numPr>
          <w:ilvl w:val="0"/>
          <w:numId w:val="59"/>
        </w:numPr>
        <w:shd w:val="clear" w:color="auto" w:fill="FFFFFF"/>
        <w:spacing w:beforeAutospacing="1" w:afterAutospacing="1"/>
        <w:rPr>
          <w:rFonts w:asciiTheme="minorHAnsi" w:hAnsiTheme="minorHAnsi" w:cstheme="minorHAnsi"/>
          <w:color w:val="1F2328"/>
          <w:sz w:val="22"/>
          <w:szCs w:val="22"/>
        </w:rPr>
      </w:pPr>
      <w:r w:rsidRPr="00530141">
        <w:rPr>
          <w:rFonts w:asciiTheme="minorHAnsi" w:hAnsiTheme="minorHAnsi" w:cstheme="minorHAnsi"/>
          <w:color w:val="1F2328"/>
          <w:sz w:val="22"/>
          <w:szCs w:val="22"/>
        </w:rPr>
        <w:t>Create your favourite transformer model and optimizer; attach this optimizer to a </w:t>
      </w:r>
      <w:proofErr w:type="spellStart"/>
      <w:r w:rsidRPr="00530141">
        <w:rPr>
          <w:rStyle w:val="HTMLCode"/>
          <w:rFonts w:asciiTheme="minorHAnsi" w:eastAsiaTheme="majorEastAsia" w:hAnsiTheme="minorHAnsi" w:cstheme="minorHAnsi"/>
          <w:color w:val="1F2328"/>
          <w:sz w:val="22"/>
          <w:szCs w:val="22"/>
        </w:rPr>
        <w:t>PrivacyEngine</w:t>
      </w:r>
      <w:proofErr w:type="spellEnd"/>
    </w:p>
    <w:p w14:paraId="64E60187" w14:textId="77777777" w:rsidR="00530141" w:rsidRPr="00530141" w:rsidRDefault="00530141" w:rsidP="00530141">
      <w:pPr>
        <w:numPr>
          <w:ilvl w:val="0"/>
          <w:numId w:val="59"/>
        </w:numPr>
        <w:shd w:val="clear" w:color="auto" w:fill="FFFFFF"/>
        <w:spacing w:before="60" w:after="100" w:afterAutospacing="1"/>
        <w:rPr>
          <w:rFonts w:asciiTheme="minorHAnsi" w:hAnsiTheme="minorHAnsi" w:cstheme="minorHAnsi"/>
          <w:color w:val="1F2328"/>
          <w:sz w:val="22"/>
          <w:szCs w:val="22"/>
        </w:rPr>
      </w:pPr>
      <w:r w:rsidRPr="00530141">
        <w:rPr>
          <w:rFonts w:asciiTheme="minorHAnsi" w:hAnsiTheme="minorHAnsi" w:cstheme="minorHAnsi"/>
          <w:color w:val="1F2328"/>
          <w:sz w:val="22"/>
          <w:szCs w:val="22"/>
        </w:rPr>
        <w:t>Compute a per-example loss (1-D tensor) for a mini-batch of data</w:t>
      </w:r>
    </w:p>
    <w:p w14:paraId="66D57986" w14:textId="77777777" w:rsidR="00530141" w:rsidRPr="00530141" w:rsidRDefault="00530141" w:rsidP="00530141">
      <w:pPr>
        <w:numPr>
          <w:ilvl w:val="0"/>
          <w:numId w:val="59"/>
        </w:numPr>
        <w:shd w:val="clear" w:color="auto" w:fill="FFFFFF"/>
        <w:spacing w:afterAutospacing="1"/>
        <w:rPr>
          <w:rFonts w:asciiTheme="minorHAnsi" w:hAnsiTheme="minorHAnsi" w:cstheme="minorHAnsi"/>
          <w:color w:val="1F2328"/>
          <w:sz w:val="22"/>
          <w:szCs w:val="22"/>
        </w:rPr>
      </w:pPr>
      <w:r w:rsidRPr="00530141">
        <w:rPr>
          <w:rFonts w:asciiTheme="minorHAnsi" w:hAnsiTheme="minorHAnsi" w:cstheme="minorHAnsi"/>
          <w:color w:val="1F2328"/>
          <w:sz w:val="22"/>
          <w:szCs w:val="22"/>
        </w:rPr>
        <w:t>Pass the loss to </w:t>
      </w:r>
      <w:proofErr w:type="spellStart"/>
      <w:r w:rsidRPr="00530141">
        <w:rPr>
          <w:rStyle w:val="HTMLCode"/>
          <w:rFonts w:asciiTheme="minorHAnsi" w:eastAsiaTheme="majorEastAsia" w:hAnsiTheme="minorHAnsi" w:cstheme="minorHAnsi"/>
          <w:color w:val="1F2328"/>
          <w:sz w:val="22"/>
          <w:szCs w:val="22"/>
        </w:rPr>
        <w:t>optimizer.step</w:t>
      </w:r>
      <w:proofErr w:type="spellEnd"/>
      <w:r w:rsidRPr="00530141">
        <w:rPr>
          <w:rFonts w:asciiTheme="minorHAnsi" w:hAnsiTheme="minorHAnsi" w:cstheme="minorHAnsi"/>
          <w:color w:val="1F2328"/>
          <w:sz w:val="22"/>
          <w:szCs w:val="22"/>
        </w:rPr>
        <w:t> or </w:t>
      </w:r>
      <w:proofErr w:type="spellStart"/>
      <w:r w:rsidRPr="00530141">
        <w:rPr>
          <w:rStyle w:val="HTMLCode"/>
          <w:rFonts w:asciiTheme="minorHAnsi" w:eastAsiaTheme="majorEastAsia" w:hAnsiTheme="minorHAnsi" w:cstheme="minorHAnsi"/>
          <w:color w:val="1F2328"/>
          <w:sz w:val="22"/>
          <w:szCs w:val="22"/>
        </w:rPr>
        <w:t>optimizer.virtual_step</w:t>
      </w:r>
      <w:proofErr w:type="spellEnd"/>
      <w:r w:rsidRPr="00530141">
        <w:rPr>
          <w:rFonts w:asciiTheme="minorHAnsi" w:hAnsiTheme="minorHAnsi" w:cstheme="minorHAnsi"/>
          <w:color w:val="1F2328"/>
          <w:sz w:val="22"/>
          <w:szCs w:val="22"/>
        </w:rPr>
        <w:t> as a keyword argument</w:t>
      </w:r>
    </w:p>
    <w:p w14:paraId="26A3EF96" w14:textId="77777777" w:rsidR="00530141" w:rsidRPr="00530141" w:rsidRDefault="00530141" w:rsidP="00530141">
      <w:pPr>
        <w:numPr>
          <w:ilvl w:val="0"/>
          <w:numId w:val="59"/>
        </w:numPr>
        <w:shd w:val="clear" w:color="auto" w:fill="FFFFFF"/>
        <w:spacing w:before="60" w:after="100" w:afterAutospacing="1"/>
        <w:rPr>
          <w:rFonts w:asciiTheme="minorHAnsi" w:hAnsiTheme="minorHAnsi" w:cstheme="minorHAnsi"/>
          <w:color w:val="1F2328"/>
          <w:sz w:val="22"/>
          <w:szCs w:val="22"/>
        </w:rPr>
      </w:pPr>
      <w:r w:rsidRPr="00530141">
        <w:rPr>
          <w:rFonts w:asciiTheme="minorHAnsi" w:hAnsiTheme="minorHAnsi" w:cstheme="minorHAnsi"/>
          <w:color w:val="1F2328"/>
          <w:sz w:val="22"/>
          <w:szCs w:val="22"/>
        </w:rPr>
        <w:t>Repeat from step 2</w:t>
      </w:r>
    </w:p>
    <w:p w14:paraId="7A2B022A" w14:textId="50E53AAF" w:rsidR="00530141" w:rsidRPr="00530141" w:rsidRDefault="00530141" w:rsidP="00530141">
      <w:pPr>
        <w:rPr>
          <w:rStyle w:val="P-Italics"/>
        </w:rPr>
      </w:pPr>
      <w:r w:rsidRPr="00530141">
        <w:rPr>
          <w:rStyle w:val="P-Italics"/>
        </w:rPr>
        <w:t>Example :</w:t>
      </w:r>
    </w:p>
    <w:p w14:paraId="49F5F04D" w14:textId="77777777" w:rsidR="00530141" w:rsidRDefault="00530141" w:rsidP="00530141"/>
    <w:p w14:paraId="0F72EB75" w14:textId="043016C4" w:rsidR="0059743D" w:rsidRPr="00530141" w:rsidRDefault="0059743D" w:rsidP="0059743D">
      <w:pPr>
        <w:rPr>
          <w:rFonts w:asciiTheme="minorHAnsi" w:hAnsiTheme="minorHAnsi" w:cstheme="minorHAnsi"/>
          <w:sz w:val="22"/>
          <w:szCs w:val="22"/>
        </w:rPr>
      </w:pPr>
      <w:r w:rsidRPr="00530141">
        <w:rPr>
          <w:rFonts w:asciiTheme="minorHAnsi" w:hAnsiTheme="minorHAnsi" w:cstheme="minorHAnsi"/>
          <w:sz w:val="22"/>
          <w:szCs w:val="22"/>
        </w:rPr>
        <w:t xml:space="preserve">The code is designed for training a Language Model with privacy-preserving features. It utilizes the Hugging Face Transformers library and PyTorch. Below is a detailed </w:t>
      </w:r>
      <w:r w:rsidRPr="00530141">
        <w:rPr>
          <w:rFonts w:asciiTheme="minorHAnsi" w:hAnsiTheme="minorHAnsi" w:cstheme="minorHAnsi"/>
          <w:sz w:val="22"/>
          <w:szCs w:val="22"/>
        </w:rPr>
        <w:t xml:space="preserve">steps to implement.  </w:t>
      </w:r>
    </w:p>
    <w:p w14:paraId="46BF97E8" w14:textId="77777777" w:rsidR="0059743D" w:rsidRPr="00530141" w:rsidRDefault="0059743D" w:rsidP="0059743D">
      <w:pPr>
        <w:rPr>
          <w:rFonts w:asciiTheme="minorHAnsi" w:hAnsiTheme="minorHAnsi" w:cstheme="minorHAnsi"/>
          <w:sz w:val="22"/>
          <w:szCs w:val="22"/>
        </w:rPr>
      </w:pPr>
    </w:p>
    <w:p w14:paraId="3F338628" w14:textId="1825DF2C" w:rsidR="0059743D" w:rsidRPr="00530141" w:rsidRDefault="0059743D" w:rsidP="0059743D">
      <w:pPr>
        <w:rPr>
          <w:rFonts w:asciiTheme="minorHAnsi" w:hAnsiTheme="minorHAnsi" w:cstheme="minorHAnsi"/>
          <w:sz w:val="22"/>
          <w:szCs w:val="22"/>
        </w:rPr>
      </w:pPr>
      <w:r w:rsidRPr="00530141">
        <w:rPr>
          <w:rFonts w:asciiTheme="minorHAnsi" w:hAnsiTheme="minorHAnsi" w:cstheme="minorHAnsi"/>
          <w:sz w:val="22"/>
          <w:szCs w:val="22"/>
        </w:rPr>
        <w:t>Steps</w:t>
      </w:r>
    </w:p>
    <w:p w14:paraId="36AE956F" w14:textId="77777777" w:rsidR="0059743D" w:rsidRPr="00530141" w:rsidRDefault="0059743D" w:rsidP="0059743D">
      <w:pPr>
        <w:pStyle w:val="ListParagraph"/>
        <w:numPr>
          <w:ilvl w:val="0"/>
          <w:numId w:val="54"/>
        </w:numPr>
        <w:rPr>
          <w:rFonts w:asciiTheme="minorHAnsi" w:hAnsiTheme="minorHAnsi" w:cstheme="minorHAnsi"/>
          <w:sz w:val="22"/>
          <w:szCs w:val="22"/>
        </w:rPr>
      </w:pPr>
      <w:r w:rsidRPr="00530141">
        <w:rPr>
          <w:rFonts w:asciiTheme="minorHAnsi" w:hAnsiTheme="minorHAnsi" w:cstheme="minorHAnsi"/>
          <w:sz w:val="22"/>
          <w:szCs w:val="22"/>
        </w:rPr>
        <w:t>Libraries and Imports</w:t>
      </w:r>
    </w:p>
    <w:p w14:paraId="62A78230" w14:textId="77777777" w:rsidR="0059743D" w:rsidRPr="00530141" w:rsidRDefault="0059743D" w:rsidP="0059743D">
      <w:pPr>
        <w:pStyle w:val="ListParagraph"/>
        <w:numPr>
          <w:ilvl w:val="0"/>
          <w:numId w:val="54"/>
        </w:numPr>
        <w:rPr>
          <w:rFonts w:asciiTheme="minorHAnsi" w:hAnsiTheme="minorHAnsi" w:cstheme="minorHAnsi"/>
          <w:sz w:val="22"/>
          <w:szCs w:val="22"/>
        </w:rPr>
      </w:pPr>
      <w:r w:rsidRPr="00530141">
        <w:rPr>
          <w:rFonts w:asciiTheme="minorHAnsi" w:hAnsiTheme="minorHAnsi" w:cstheme="minorHAnsi"/>
          <w:sz w:val="22"/>
          <w:szCs w:val="22"/>
        </w:rPr>
        <w:t>Dataset Class</w:t>
      </w:r>
    </w:p>
    <w:p w14:paraId="0BC80C37" w14:textId="77777777" w:rsidR="0059743D" w:rsidRPr="00530141" w:rsidRDefault="0059743D" w:rsidP="0059743D">
      <w:pPr>
        <w:pStyle w:val="ListParagraph"/>
        <w:numPr>
          <w:ilvl w:val="0"/>
          <w:numId w:val="54"/>
        </w:numPr>
        <w:rPr>
          <w:rFonts w:asciiTheme="minorHAnsi" w:hAnsiTheme="minorHAnsi" w:cstheme="minorHAnsi"/>
          <w:sz w:val="22"/>
          <w:szCs w:val="22"/>
        </w:rPr>
      </w:pPr>
      <w:r w:rsidRPr="00530141">
        <w:rPr>
          <w:rFonts w:asciiTheme="minorHAnsi" w:hAnsiTheme="minorHAnsi" w:cstheme="minorHAnsi"/>
          <w:sz w:val="22"/>
          <w:szCs w:val="22"/>
        </w:rPr>
        <w:t>Loading Data from a Text File</w:t>
      </w:r>
    </w:p>
    <w:p w14:paraId="1489546D" w14:textId="77777777" w:rsidR="0059743D" w:rsidRPr="00530141" w:rsidRDefault="0059743D" w:rsidP="0059743D">
      <w:pPr>
        <w:pStyle w:val="ListParagraph"/>
        <w:numPr>
          <w:ilvl w:val="0"/>
          <w:numId w:val="54"/>
        </w:numPr>
        <w:rPr>
          <w:rFonts w:asciiTheme="minorHAnsi" w:hAnsiTheme="minorHAnsi" w:cstheme="minorHAnsi"/>
          <w:sz w:val="22"/>
          <w:szCs w:val="22"/>
        </w:rPr>
      </w:pPr>
      <w:r w:rsidRPr="00530141">
        <w:rPr>
          <w:rFonts w:asciiTheme="minorHAnsi" w:hAnsiTheme="minorHAnsi" w:cstheme="minorHAnsi"/>
          <w:sz w:val="22"/>
          <w:szCs w:val="22"/>
        </w:rPr>
        <w:t>Forward Step</w:t>
      </w:r>
    </w:p>
    <w:p w14:paraId="7378A725" w14:textId="77777777" w:rsidR="0059743D" w:rsidRPr="00530141" w:rsidRDefault="0059743D" w:rsidP="0059743D">
      <w:pPr>
        <w:pStyle w:val="ListParagraph"/>
        <w:numPr>
          <w:ilvl w:val="0"/>
          <w:numId w:val="54"/>
        </w:numPr>
        <w:rPr>
          <w:rFonts w:asciiTheme="minorHAnsi" w:hAnsiTheme="minorHAnsi" w:cstheme="minorHAnsi"/>
          <w:sz w:val="22"/>
          <w:szCs w:val="22"/>
        </w:rPr>
      </w:pPr>
      <w:r w:rsidRPr="00530141">
        <w:rPr>
          <w:rFonts w:asciiTheme="minorHAnsi" w:hAnsiTheme="minorHAnsi" w:cstheme="minorHAnsi"/>
          <w:sz w:val="22"/>
          <w:szCs w:val="22"/>
        </w:rPr>
        <w:t>Training Function</w:t>
      </w:r>
    </w:p>
    <w:p w14:paraId="552E8F1A" w14:textId="76B13691" w:rsidR="0059743D" w:rsidRPr="00530141" w:rsidRDefault="0059743D" w:rsidP="0059743D">
      <w:pPr>
        <w:pStyle w:val="ListParagraph"/>
        <w:numPr>
          <w:ilvl w:val="0"/>
          <w:numId w:val="54"/>
        </w:numPr>
        <w:rPr>
          <w:rFonts w:asciiTheme="minorHAnsi" w:hAnsiTheme="minorHAnsi" w:cstheme="minorHAnsi"/>
          <w:sz w:val="22"/>
          <w:szCs w:val="22"/>
        </w:rPr>
      </w:pPr>
      <w:r w:rsidRPr="00530141">
        <w:rPr>
          <w:rFonts w:asciiTheme="minorHAnsi" w:hAnsiTheme="minorHAnsi" w:cstheme="minorHAnsi"/>
          <w:sz w:val="22"/>
          <w:szCs w:val="22"/>
        </w:rPr>
        <w:t>Running the Training</w:t>
      </w:r>
    </w:p>
    <w:p w14:paraId="6BF4B659" w14:textId="77777777" w:rsidR="0059743D" w:rsidRPr="00530141" w:rsidRDefault="0059743D" w:rsidP="0059743D">
      <w:pPr>
        <w:rPr>
          <w:rFonts w:asciiTheme="minorHAnsi" w:hAnsiTheme="minorHAnsi" w:cstheme="minorHAnsi"/>
          <w:sz w:val="22"/>
          <w:szCs w:val="22"/>
        </w:rPr>
      </w:pPr>
    </w:p>
    <w:p w14:paraId="4E67D99D" w14:textId="571FF47A" w:rsidR="0059743D" w:rsidRPr="00530141" w:rsidRDefault="0059743D" w:rsidP="001F212D">
      <w:pPr>
        <w:rPr>
          <w:rFonts w:asciiTheme="minorHAnsi" w:hAnsiTheme="minorHAnsi" w:cstheme="minorHAnsi"/>
          <w:sz w:val="22"/>
          <w:szCs w:val="22"/>
        </w:rPr>
      </w:pPr>
      <w:r w:rsidRPr="00530141">
        <w:rPr>
          <w:rFonts w:asciiTheme="minorHAnsi" w:hAnsiTheme="minorHAnsi" w:cstheme="minorHAnsi"/>
          <w:sz w:val="22"/>
          <w:szCs w:val="22"/>
        </w:rPr>
        <w:t>Step 0: importing</w:t>
      </w:r>
      <w:r w:rsidRPr="00530141">
        <w:rPr>
          <w:rFonts w:asciiTheme="minorHAnsi" w:hAnsiTheme="minorHAnsi" w:cstheme="minorHAnsi"/>
          <w:sz w:val="22"/>
          <w:szCs w:val="22"/>
        </w:rPr>
        <w:t xml:space="preserve"> the necessary libraries and modules. These include:</w:t>
      </w:r>
    </w:p>
    <w:p w14:paraId="011444A4" w14:textId="77777777" w:rsidR="0059743D" w:rsidRPr="00530141" w:rsidRDefault="0059743D" w:rsidP="0059743D">
      <w:pPr>
        <w:rPr>
          <w:rFonts w:asciiTheme="minorHAnsi" w:hAnsiTheme="minorHAnsi" w:cstheme="minorHAnsi"/>
          <w:sz w:val="22"/>
          <w:szCs w:val="22"/>
        </w:rPr>
      </w:pPr>
    </w:p>
    <w:p w14:paraId="0199EA93" w14:textId="77777777" w:rsidR="0059743D" w:rsidRPr="00530141" w:rsidRDefault="0059743D" w:rsidP="001F212D">
      <w:pPr>
        <w:pStyle w:val="ListParagraph"/>
        <w:numPr>
          <w:ilvl w:val="0"/>
          <w:numId w:val="56"/>
        </w:numPr>
        <w:rPr>
          <w:rFonts w:asciiTheme="minorHAnsi" w:hAnsiTheme="minorHAnsi" w:cstheme="minorHAnsi"/>
          <w:sz w:val="22"/>
          <w:szCs w:val="22"/>
        </w:rPr>
      </w:pPr>
      <w:proofErr w:type="spellStart"/>
      <w:r w:rsidRPr="00530141">
        <w:rPr>
          <w:rFonts w:asciiTheme="minorHAnsi" w:hAnsiTheme="minorHAnsi" w:cstheme="minorHAnsi"/>
          <w:sz w:val="22"/>
          <w:szCs w:val="22"/>
        </w:rPr>
        <w:t>tqdm</w:t>
      </w:r>
      <w:proofErr w:type="spellEnd"/>
      <w:r w:rsidRPr="00530141">
        <w:rPr>
          <w:rFonts w:asciiTheme="minorHAnsi" w:hAnsiTheme="minorHAnsi" w:cstheme="minorHAnsi"/>
          <w:sz w:val="22"/>
          <w:szCs w:val="22"/>
        </w:rPr>
        <w:t>: A library for displaying progress bars during training.</w:t>
      </w:r>
    </w:p>
    <w:p w14:paraId="08C8B637" w14:textId="77777777" w:rsidR="0059743D" w:rsidRPr="00530141" w:rsidRDefault="0059743D" w:rsidP="001F212D">
      <w:pPr>
        <w:pStyle w:val="ListParagraph"/>
        <w:numPr>
          <w:ilvl w:val="0"/>
          <w:numId w:val="56"/>
        </w:numPr>
        <w:rPr>
          <w:rFonts w:asciiTheme="minorHAnsi" w:hAnsiTheme="minorHAnsi" w:cstheme="minorHAnsi"/>
          <w:sz w:val="22"/>
          <w:szCs w:val="22"/>
        </w:rPr>
      </w:pPr>
      <w:r w:rsidRPr="00530141">
        <w:rPr>
          <w:rFonts w:asciiTheme="minorHAnsi" w:hAnsiTheme="minorHAnsi" w:cstheme="minorHAnsi"/>
          <w:sz w:val="22"/>
          <w:szCs w:val="22"/>
        </w:rPr>
        <w:t>transformers: A library for working with transformer-based models.</w:t>
      </w:r>
    </w:p>
    <w:p w14:paraId="17030C6C" w14:textId="77777777" w:rsidR="0059743D" w:rsidRPr="00530141" w:rsidRDefault="0059743D" w:rsidP="001F212D">
      <w:pPr>
        <w:pStyle w:val="ListParagraph"/>
        <w:numPr>
          <w:ilvl w:val="0"/>
          <w:numId w:val="56"/>
        </w:numPr>
        <w:rPr>
          <w:rFonts w:asciiTheme="minorHAnsi" w:hAnsiTheme="minorHAnsi" w:cstheme="minorHAnsi"/>
          <w:sz w:val="22"/>
          <w:szCs w:val="22"/>
        </w:rPr>
      </w:pPr>
      <w:r w:rsidRPr="00530141">
        <w:rPr>
          <w:rFonts w:asciiTheme="minorHAnsi" w:hAnsiTheme="minorHAnsi" w:cstheme="minorHAnsi"/>
          <w:sz w:val="22"/>
          <w:szCs w:val="22"/>
        </w:rPr>
        <w:t>torch: The PyTorch library for deep learning.</w:t>
      </w:r>
    </w:p>
    <w:p w14:paraId="6B004B6B" w14:textId="77777777" w:rsidR="0059743D" w:rsidRPr="00530141" w:rsidRDefault="0059743D" w:rsidP="001F212D">
      <w:pPr>
        <w:pStyle w:val="ListParagraph"/>
        <w:numPr>
          <w:ilvl w:val="0"/>
          <w:numId w:val="56"/>
        </w:numPr>
        <w:rPr>
          <w:rFonts w:asciiTheme="minorHAnsi" w:hAnsiTheme="minorHAnsi" w:cstheme="minorHAnsi"/>
          <w:sz w:val="22"/>
          <w:szCs w:val="22"/>
        </w:rPr>
      </w:pPr>
      <w:r w:rsidRPr="00530141">
        <w:rPr>
          <w:rFonts w:asciiTheme="minorHAnsi" w:hAnsiTheme="minorHAnsi" w:cstheme="minorHAnsi"/>
          <w:sz w:val="22"/>
          <w:szCs w:val="22"/>
        </w:rPr>
        <w:t>GPT2Tokenizer and GPT2LMHeadModel from transformers: These classes provide access to the GPT-2 model and tokenizer.</w:t>
      </w:r>
    </w:p>
    <w:p w14:paraId="633B1804" w14:textId="055A33D9" w:rsidR="0059743D" w:rsidRPr="00530141" w:rsidRDefault="0059743D" w:rsidP="001F212D">
      <w:pPr>
        <w:pStyle w:val="ListParagraph"/>
        <w:numPr>
          <w:ilvl w:val="0"/>
          <w:numId w:val="56"/>
        </w:numPr>
        <w:rPr>
          <w:rFonts w:asciiTheme="minorHAnsi" w:hAnsiTheme="minorHAnsi" w:cstheme="minorHAnsi"/>
          <w:sz w:val="22"/>
          <w:szCs w:val="22"/>
        </w:rPr>
      </w:pPr>
      <w:proofErr w:type="spellStart"/>
      <w:r w:rsidRPr="00530141">
        <w:rPr>
          <w:rFonts w:asciiTheme="minorHAnsi" w:hAnsiTheme="minorHAnsi" w:cstheme="minorHAnsi"/>
          <w:sz w:val="22"/>
          <w:szCs w:val="22"/>
        </w:rPr>
        <w:t>PrivacyEngine</w:t>
      </w:r>
      <w:proofErr w:type="spellEnd"/>
      <w:r w:rsidRPr="00530141">
        <w:rPr>
          <w:rFonts w:asciiTheme="minorHAnsi" w:hAnsiTheme="minorHAnsi" w:cstheme="minorHAnsi"/>
          <w:sz w:val="22"/>
          <w:szCs w:val="22"/>
        </w:rPr>
        <w:t xml:space="preserve"> from </w:t>
      </w:r>
      <w:proofErr w:type="spellStart"/>
      <w:r w:rsidRPr="00530141">
        <w:rPr>
          <w:rFonts w:asciiTheme="minorHAnsi" w:hAnsiTheme="minorHAnsi" w:cstheme="minorHAnsi"/>
          <w:sz w:val="22"/>
          <w:szCs w:val="22"/>
        </w:rPr>
        <w:t>private_transformers</w:t>
      </w:r>
      <w:proofErr w:type="spellEnd"/>
      <w:r w:rsidRPr="00530141">
        <w:rPr>
          <w:rFonts w:asciiTheme="minorHAnsi" w:hAnsiTheme="minorHAnsi" w:cstheme="minorHAnsi"/>
          <w:sz w:val="22"/>
          <w:szCs w:val="22"/>
        </w:rPr>
        <w:t>: A custom privacy engine for training the model with privacy constraints.</w:t>
      </w:r>
    </w:p>
    <w:p w14:paraId="6C80A651" w14:textId="77777777" w:rsidR="001F212D" w:rsidRPr="00530141" w:rsidRDefault="001F212D" w:rsidP="001F212D">
      <w:pPr>
        <w:pStyle w:val="ListParagraph"/>
        <w:rPr>
          <w:rFonts w:asciiTheme="minorHAnsi" w:hAnsiTheme="minorHAnsi" w:cstheme="minorHAnsi"/>
          <w:sz w:val="22"/>
          <w:szCs w:val="22"/>
        </w:rPr>
      </w:pPr>
    </w:p>
    <w:p w14:paraId="3F06017B" w14:textId="7B3CBCC5" w:rsidR="001F212D" w:rsidRPr="00530141" w:rsidRDefault="001F212D" w:rsidP="001F212D">
      <w:pPr>
        <w:pStyle w:val="ListParagraph"/>
        <w:ind w:left="0"/>
        <w:rPr>
          <w:rFonts w:asciiTheme="minorHAnsi" w:hAnsiTheme="minorHAnsi" w:cstheme="minorHAnsi"/>
          <w:sz w:val="22"/>
          <w:szCs w:val="22"/>
        </w:rPr>
      </w:pPr>
      <w:r w:rsidRPr="00530141">
        <w:rPr>
          <w:rFonts w:asciiTheme="minorHAnsi" w:hAnsiTheme="minorHAnsi" w:cstheme="minorHAnsi"/>
          <w:sz w:val="22"/>
          <w:szCs w:val="22"/>
        </w:rPr>
        <w:t xml:space="preserve">Step </w:t>
      </w:r>
      <w:r w:rsidRPr="00530141">
        <w:rPr>
          <w:rFonts w:asciiTheme="minorHAnsi" w:hAnsiTheme="minorHAnsi" w:cstheme="minorHAnsi"/>
          <w:sz w:val="22"/>
          <w:szCs w:val="22"/>
        </w:rPr>
        <w:t xml:space="preserve">1: </w:t>
      </w:r>
      <w:r w:rsidRPr="00530141">
        <w:rPr>
          <w:rFonts w:asciiTheme="minorHAnsi" w:hAnsiTheme="minorHAnsi" w:cstheme="minorHAnsi"/>
          <w:sz w:val="22"/>
          <w:szCs w:val="22"/>
        </w:rPr>
        <w:t>Dataset Class</w:t>
      </w:r>
    </w:p>
    <w:p w14:paraId="64739E41" w14:textId="77777777" w:rsidR="001F212D" w:rsidRPr="00530141" w:rsidRDefault="001F212D" w:rsidP="001F212D">
      <w:pPr>
        <w:pStyle w:val="ListParagraph"/>
        <w:rPr>
          <w:rFonts w:asciiTheme="minorHAnsi" w:hAnsiTheme="minorHAnsi" w:cstheme="minorHAnsi"/>
          <w:sz w:val="22"/>
          <w:szCs w:val="22"/>
        </w:rPr>
      </w:pPr>
      <w:r w:rsidRPr="00530141">
        <w:rPr>
          <w:rFonts w:asciiTheme="minorHAnsi" w:hAnsiTheme="minorHAnsi" w:cstheme="minorHAnsi"/>
          <w:sz w:val="22"/>
          <w:szCs w:val="22"/>
        </w:rPr>
        <w:t>A custom Dataset class is defined to handle the training data. This class has the following methods:</w:t>
      </w:r>
    </w:p>
    <w:p w14:paraId="428B03E5" w14:textId="77777777" w:rsidR="001F212D" w:rsidRPr="00530141" w:rsidRDefault="001F212D" w:rsidP="001F212D">
      <w:pPr>
        <w:pStyle w:val="ListParagraph"/>
        <w:rPr>
          <w:rFonts w:asciiTheme="minorHAnsi" w:hAnsiTheme="minorHAnsi" w:cstheme="minorHAnsi"/>
          <w:sz w:val="22"/>
          <w:szCs w:val="22"/>
        </w:rPr>
      </w:pPr>
    </w:p>
    <w:p w14:paraId="6A2151B0" w14:textId="77777777" w:rsidR="001F212D" w:rsidRPr="00530141" w:rsidRDefault="001F212D" w:rsidP="001F212D">
      <w:pPr>
        <w:pStyle w:val="ListParagraph"/>
        <w:numPr>
          <w:ilvl w:val="0"/>
          <w:numId w:val="57"/>
        </w:numPr>
        <w:rPr>
          <w:rFonts w:asciiTheme="minorHAnsi" w:hAnsiTheme="minorHAnsi" w:cstheme="minorHAnsi"/>
          <w:sz w:val="22"/>
          <w:szCs w:val="22"/>
        </w:rPr>
      </w:pPr>
      <w:r w:rsidRPr="00530141">
        <w:rPr>
          <w:rFonts w:asciiTheme="minorHAnsi" w:hAnsiTheme="minorHAnsi" w:cstheme="minorHAnsi"/>
          <w:sz w:val="22"/>
          <w:szCs w:val="22"/>
        </w:rPr>
        <w:t>__</w:t>
      </w:r>
      <w:proofErr w:type="spellStart"/>
      <w:r w:rsidRPr="00530141">
        <w:rPr>
          <w:rFonts w:asciiTheme="minorHAnsi" w:hAnsiTheme="minorHAnsi" w:cstheme="minorHAnsi"/>
          <w:sz w:val="22"/>
          <w:szCs w:val="22"/>
        </w:rPr>
        <w:t>init</w:t>
      </w:r>
      <w:proofErr w:type="spellEnd"/>
      <w:r w:rsidRPr="00530141">
        <w:rPr>
          <w:rFonts w:asciiTheme="minorHAnsi" w:hAnsiTheme="minorHAnsi" w:cstheme="minorHAnsi"/>
          <w:sz w:val="22"/>
          <w:szCs w:val="22"/>
        </w:rPr>
        <w:t xml:space="preserve">__(self, texts, labels, </w:t>
      </w:r>
      <w:proofErr w:type="spellStart"/>
      <w:r w:rsidRPr="00530141">
        <w:rPr>
          <w:rFonts w:asciiTheme="minorHAnsi" w:hAnsiTheme="minorHAnsi" w:cstheme="minorHAnsi"/>
          <w:sz w:val="22"/>
          <w:szCs w:val="22"/>
        </w:rPr>
        <w:t>eos_token</w:t>
      </w:r>
      <w:proofErr w:type="spellEnd"/>
      <w:r w:rsidRPr="00530141">
        <w:rPr>
          <w:rFonts w:asciiTheme="minorHAnsi" w:hAnsiTheme="minorHAnsi" w:cstheme="minorHAnsi"/>
          <w:sz w:val="22"/>
          <w:szCs w:val="22"/>
        </w:rPr>
        <w:t>): Initializes the dataset with texts, labels, and an end-of-sequence token (</w:t>
      </w:r>
      <w:proofErr w:type="spellStart"/>
      <w:r w:rsidRPr="00530141">
        <w:rPr>
          <w:rFonts w:asciiTheme="minorHAnsi" w:hAnsiTheme="minorHAnsi" w:cstheme="minorHAnsi"/>
          <w:sz w:val="22"/>
          <w:szCs w:val="22"/>
        </w:rPr>
        <w:t>eos_token</w:t>
      </w:r>
      <w:proofErr w:type="spellEnd"/>
      <w:r w:rsidRPr="00530141">
        <w:rPr>
          <w:rFonts w:asciiTheme="minorHAnsi" w:hAnsiTheme="minorHAnsi" w:cstheme="minorHAnsi"/>
          <w:sz w:val="22"/>
          <w:szCs w:val="22"/>
        </w:rPr>
        <w:t>).</w:t>
      </w:r>
    </w:p>
    <w:p w14:paraId="1B47C38D" w14:textId="77777777" w:rsidR="001F212D" w:rsidRPr="00530141" w:rsidRDefault="001F212D" w:rsidP="001F212D">
      <w:pPr>
        <w:pStyle w:val="ListParagraph"/>
        <w:numPr>
          <w:ilvl w:val="0"/>
          <w:numId w:val="57"/>
        </w:numPr>
        <w:rPr>
          <w:rFonts w:asciiTheme="minorHAnsi" w:hAnsiTheme="minorHAnsi" w:cstheme="minorHAnsi"/>
          <w:sz w:val="22"/>
          <w:szCs w:val="22"/>
        </w:rPr>
      </w:pPr>
      <w:r w:rsidRPr="00530141">
        <w:rPr>
          <w:rFonts w:asciiTheme="minorHAnsi" w:hAnsiTheme="minorHAnsi" w:cstheme="minorHAnsi"/>
          <w:sz w:val="22"/>
          <w:szCs w:val="22"/>
        </w:rPr>
        <w:t>__</w:t>
      </w:r>
      <w:proofErr w:type="spellStart"/>
      <w:r w:rsidRPr="00530141">
        <w:rPr>
          <w:rFonts w:asciiTheme="minorHAnsi" w:hAnsiTheme="minorHAnsi" w:cstheme="minorHAnsi"/>
          <w:sz w:val="22"/>
          <w:szCs w:val="22"/>
        </w:rPr>
        <w:t>len</w:t>
      </w:r>
      <w:proofErr w:type="spellEnd"/>
      <w:r w:rsidRPr="00530141">
        <w:rPr>
          <w:rFonts w:asciiTheme="minorHAnsi" w:hAnsiTheme="minorHAnsi" w:cstheme="minorHAnsi"/>
          <w:sz w:val="22"/>
          <w:szCs w:val="22"/>
        </w:rPr>
        <w:t>__(self): Returns the length of the dataset.</w:t>
      </w:r>
    </w:p>
    <w:p w14:paraId="2B25C04E" w14:textId="77777777" w:rsidR="001F212D" w:rsidRPr="00530141" w:rsidRDefault="001F212D" w:rsidP="001F212D">
      <w:pPr>
        <w:pStyle w:val="ListParagraph"/>
        <w:numPr>
          <w:ilvl w:val="0"/>
          <w:numId w:val="57"/>
        </w:numPr>
        <w:rPr>
          <w:rFonts w:asciiTheme="minorHAnsi" w:hAnsiTheme="minorHAnsi" w:cstheme="minorHAnsi"/>
          <w:sz w:val="22"/>
          <w:szCs w:val="22"/>
        </w:rPr>
      </w:pPr>
      <w:r w:rsidRPr="00530141">
        <w:rPr>
          <w:rFonts w:asciiTheme="minorHAnsi" w:hAnsiTheme="minorHAnsi" w:cstheme="minorHAnsi"/>
          <w:sz w:val="22"/>
          <w:szCs w:val="22"/>
        </w:rPr>
        <w:t>__</w:t>
      </w:r>
      <w:proofErr w:type="spellStart"/>
      <w:r w:rsidRPr="00530141">
        <w:rPr>
          <w:rFonts w:asciiTheme="minorHAnsi" w:hAnsiTheme="minorHAnsi" w:cstheme="minorHAnsi"/>
          <w:sz w:val="22"/>
          <w:szCs w:val="22"/>
        </w:rPr>
        <w:t>getitem</w:t>
      </w:r>
      <w:proofErr w:type="spellEnd"/>
      <w:r w:rsidRPr="00530141">
        <w:rPr>
          <w:rFonts w:asciiTheme="minorHAnsi" w:hAnsiTheme="minorHAnsi" w:cstheme="minorHAnsi"/>
          <w:sz w:val="22"/>
          <w:szCs w:val="22"/>
        </w:rPr>
        <w:t>__(self, index): Retrieves a specific text and its corresponding label at the given index.</w:t>
      </w:r>
    </w:p>
    <w:p w14:paraId="6BCF6EC2" w14:textId="77777777" w:rsidR="001F212D" w:rsidRPr="00FC66DA" w:rsidRDefault="001F212D" w:rsidP="00FC66DA">
      <w:pPr>
        <w:rPr>
          <w:rFonts w:asciiTheme="minorHAnsi" w:hAnsiTheme="minorHAnsi" w:cstheme="minorHAnsi"/>
          <w:sz w:val="22"/>
          <w:szCs w:val="22"/>
        </w:rPr>
      </w:pPr>
    </w:p>
    <w:p w14:paraId="65D73CFD" w14:textId="5E6AF2BF" w:rsidR="001F212D" w:rsidRPr="00530141" w:rsidRDefault="001F212D" w:rsidP="001F212D">
      <w:pPr>
        <w:pStyle w:val="ListParagraph"/>
        <w:ind w:left="0"/>
        <w:rPr>
          <w:rFonts w:asciiTheme="minorHAnsi" w:hAnsiTheme="minorHAnsi" w:cstheme="minorHAnsi"/>
          <w:sz w:val="22"/>
          <w:szCs w:val="22"/>
        </w:rPr>
      </w:pPr>
      <w:r w:rsidRPr="00530141">
        <w:rPr>
          <w:rFonts w:asciiTheme="minorHAnsi" w:hAnsiTheme="minorHAnsi" w:cstheme="minorHAnsi"/>
          <w:sz w:val="22"/>
          <w:szCs w:val="22"/>
        </w:rPr>
        <w:t xml:space="preserve">Step </w:t>
      </w:r>
      <w:r w:rsidR="00FC66DA">
        <w:rPr>
          <w:rFonts w:asciiTheme="minorHAnsi" w:hAnsiTheme="minorHAnsi" w:cstheme="minorHAnsi"/>
          <w:sz w:val="22"/>
          <w:szCs w:val="22"/>
        </w:rPr>
        <w:t>2</w:t>
      </w:r>
      <w:r w:rsidRPr="00530141">
        <w:rPr>
          <w:rFonts w:asciiTheme="minorHAnsi" w:hAnsiTheme="minorHAnsi" w:cstheme="minorHAnsi"/>
          <w:sz w:val="22"/>
          <w:szCs w:val="22"/>
        </w:rPr>
        <w:t>: Loading Data from a Text File</w:t>
      </w:r>
    </w:p>
    <w:p w14:paraId="0D4BA735" w14:textId="77777777" w:rsidR="001F212D" w:rsidRPr="00530141" w:rsidRDefault="001F212D" w:rsidP="001F212D">
      <w:pPr>
        <w:pStyle w:val="ListParagraph"/>
        <w:rPr>
          <w:rFonts w:asciiTheme="minorHAnsi" w:hAnsiTheme="minorHAnsi" w:cstheme="minorHAnsi"/>
          <w:sz w:val="22"/>
          <w:szCs w:val="22"/>
        </w:rPr>
      </w:pPr>
      <w:r w:rsidRPr="00530141">
        <w:rPr>
          <w:rFonts w:asciiTheme="minorHAnsi" w:hAnsiTheme="minorHAnsi" w:cstheme="minorHAnsi"/>
          <w:sz w:val="22"/>
          <w:szCs w:val="22"/>
        </w:rPr>
        <w:t xml:space="preserve">The </w:t>
      </w:r>
      <w:proofErr w:type="spellStart"/>
      <w:r w:rsidRPr="00530141">
        <w:rPr>
          <w:rFonts w:asciiTheme="minorHAnsi" w:hAnsiTheme="minorHAnsi" w:cstheme="minorHAnsi"/>
          <w:sz w:val="22"/>
          <w:szCs w:val="22"/>
        </w:rPr>
        <w:t>get_data_from_txt</w:t>
      </w:r>
      <w:proofErr w:type="spellEnd"/>
      <w:r w:rsidRPr="00530141">
        <w:rPr>
          <w:rFonts w:asciiTheme="minorHAnsi" w:hAnsiTheme="minorHAnsi" w:cstheme="minorHAnsi"/>
          <w:sz w:val="22"/>
          <w:szCs w:val="22"/>
        </w:rPr>
        <w:t>(path) function is used to load text data and labels from a text file. Each line in the file contains a label followed by a text. This function reads the file, extracts the labels and texts, and returns them as lists.</w:t>
      </w:r>
    </w:p>
    <w:p w14:paraId="2A5A41F2" w14:textId="77777777" w:rsidR="001F212D" w:rsidRPr="00530141" w:rsidRDefault="001F212D" w:rsidP="001F212D">
      <w:pPr>
        <w:pStyle w:val="ListParagraph"/>
        <w:rPr>
          <w:rFonts w:asciiTheme="minorHAnsi" w:hAnsiTheme="minorHAnsi" w:cstheme="minorHAnsi"/>
          <w:sz w:val="22"/>
          <w:szCs w:val="22"/>
        </w:rPr>
      </w:pPr>
    </w:p>
    <w:p w14:paraId="63A0A266" w14:textId="455CBE24" w:rsidR="001F212D" w:rsidRPr="00530141" w:rsidRDefault="001F212D" w:rsidP="001F212D">
      <w:pPr>
        <w:rPr>
          <w:rFonts w:asciiTheme="minorHAnsi" w:hAnsiTheme="minorHAnsi" w:cstheme="minorHAnsi"/>
          <w:sz w:val="22"/>
          <w:szCs w:val="22"/>
        </w:rPr>
      </w:pPr>
      <w:r w:rsidRPr="00530141">
        <w:rPr>
          <w:rFonts w:asciiTheme="minorHAnsi" w:hAnsiTheme="minorHAnsi" w:cstheme="minorHAnsi"/>
          <w:sz w:val="22"/>
          <w:szCs w:val="22"/>
        </w:rPr>
        <w:t xml:space="preserve">Step </w:t>
      </w:r>
      <w:r w:rsidR="00FC66DA">
        <w:rPr>
          <w:rFonts w:asciiTheme="minorHAnsi" w:hAnsiTheme="minorHAnsi" w:cstheme="minorHAnsi"/>
          <w:sz w:val="22"/>
          <w:szCs w:val="22"/>
        </w:rPr>
        <w:t>3</w:t>
      </w:r>
      <w:r w:rsidRPr="00530141">
        <w:rPr>
          <w:rFonts w:asciiTheme="minorHAnsi" w:hAnsiTheme="minorHAnsi" w:cstheme="minorHAnsi"/>
          <w:sz w:val="22"/>
          <w:szCs w:val="22"/>
        </w:rPr>
        <w:t>: Forward Step</w:t>
      </w:r>
    </w:p>
    <w:p w14:paraId="248319D1" w14:textId="77777777" w:rsidR="001F212D" w:rsidRPr="00530141" w:rsidRDefault="001F212D" w:rsidP="001F212D">
      <w:pPr>
        <w:pStyle w:val="ListParagraph"/>
        <w:rPr>
          <w:rFonts w:asciiTheme="minorHAnsi" w:hAnsiTheme="minorHAnsi" w:cstheme="minorHAnsi"/>
          <w:sz w:val="22"/>
          <w:szCs w:val="22"/>
        </w:rPr>
      </w:pPr>
      <w:r w:rsidRPr="00530141">
        <w:rPr>
          <w:rFonts w:asciiTheme="minorHAnsi" w:hAnsiTheme="minorHAnsi" w:cstheme="minorHAnsi"/>
          <w:sz w:val="22"/>
          <w:szCs w:val="22"/>
        </w:rPr>
        <w:t xml:space="preserve">The </w:t>
      </w:r>
      <w:proofErr w:type="spellStart"/>
      <w:r w:rsidRPr="00530141">
        <w:rPr>
          <w:rFonts w:asciiTheme="minorHAnsi" w:hAnsiTheme="minorHAnsi" w:cstheme="minorHAnsi"/>
          <w:sz w:val="22"/>
          <w:szCs w:val="22"/>
        </w:rPr>
        <w:t>forward_step</w:t>
      </w:r>
      <w:proofErr w:type="spellEnd"/>
      <w:r w:rsidRPr="00530141">
        <w:rPr>
          <w:rFonts w:asciiTheme="minorHAnsi" w:hAnsiTheme="minorHAnsi" w:cstheme="minorHAnsi"/>
          <w:sz w:val="22"/>
          <w:szCs w:val="22"/>
        </w:rPr>
        <w:t>(</w:t>
      </w:r>
      <w:proofErr w:type="spellStart"/>
      <w:r w:rsidRPr="00530141">
        <w:rPr>
          <w:rFonts w:asciiTheme="minorHAnsi" w:hAnsiTheme="minorHAnsi" w:cstheme="minorHAnsi"/>
          <w:sz w:val="22"/>
          <w:szCs w:val="22"/>
        </w:rPr>
        <w:t>correct_texts</w:t>
      </w:r>
      <w:proofErr w:type="spellEnd"/>
      <w:r w:rsidRPr="00530141">
        <w:rPr>
          <w:rFonts w:asciiTheme="minorHAnsi" w:hAnsiTheme="minorHAnsi" w:cstheme="minorHAnsi"/>
          <w:sz w:val="22"/>
          <w:szCs w:val="22"/>
        </w:rPr>
        <w:t xml:space="preserve">, </w:t>
      </w:r>
      <w:proofErr w:type="spellStart"/>
      <w:r w:rsidRPr="00530141">
        <w:rPr>
          <w:rFonts w:asciiTheme="minorHAnsi" w:hAnsiTheme="minorHAnsi" w:cstheme="minorHAnsi"/>
          <w:sz w:val="22"/>
          <w:szCs w:val="22"/>
        </w:rPr>
        <w:t>wrong_texts</w:t>
      </w:r>
      <w:proofErr w:type="spellEnd"/>
      <w:r w:rsidRPr="00530141">
        <w:rPr>
          <w:rFonts w:asciiTheme="minorHAnsi" w:hAnsiTheme="minorHAnsi" w:cstheme="minorHAnsi"/>
          <w:sz w:val="22"/>
          <w:szCs w:val="22"/>
        </w:rPr>
        <w:t xml:space="preserve">, tokenizer, model, </w:t>
      </w:r>
      <w:proofErr w:type="spellStart"/>
      <w:r w:rsidRPr="00530141">
        <w:rPr>
          <w:rFonts w:asciiTheme="minorHAnsi" w:hAnsiTheme="minorHAnsi" w:cstheme="minorHAnsi"/>
          <w:sz w:val="22"/>
          <w:szCs w:val="22"/>
        </w:rPr>
        <w:t>mismatch_loss</w:t>
      </w:r>
      <w:proofErr w:type="spellEnd"/>
      <w:r w:rsidRPr="00530141">
        <w:rPr>
          <w:rFonts w:asciiTheme="minorHAnsi" w:hAnsiTheme="minorHAnsi" w:cstheme="minorHAnsi"/>
          <w:sz w:val="22"/>
          <w:szCs w:val="22"/>
        </w:rPr>
        <w:t xml:space="preserve">, </w:t>
      </w:r>
      <w:proofErr w:type="spellStart"/>
      <w:r w:rsidRPr="00530141">
        <w:rPr>
          <w:rFonts w:asciiTheme="minorHAnsi" w:hAnsiTheme="minorHAnsi" w:cstheme="minorHAnsi"/>
          <w:sz w:val="22"/>
          <w:szCs w:val="22"/>
        </w:rPr>
        <w:t>mismatch_weight</w:t>
      </w:r>
      <w:proofErr w:type="spellEnd"/>
      <w:r w:rsidRPr="00530141">
        <w:rPr>
          <w:rFonts w:asciiTheme="minorHAnsi" w:hAnsiTheme="minorHAnsi" w:cstheme="minorHAnsi"/>
          <w:sz w:val="22"/>
          <w:szCs w:val="22"/>
        </w:rPr>
        <w:t xml:space="preserve">) function performs a forward step during training. It takes a list of correct and incorrect texts, a tokenizer, the model, and parameters for mismatch loss and mismatch weight. It tokenizes the texts, calculates the language </w:t>
      </w:r>
      <w:proofErr w:type="spellStart"/>
      <w:r w:rsidRPr="00530141">
        <w:rPr>
          <w:rFonts w:asciiTheme="minorHAnsi" w:hAnsiTheme="minorHAnsi" w:cstheme="minorHAnsi"/>
          <w:sz w:val="22"/>
          <w:szCs w:val="22"/>
        </w:rPr>
        <w:t>modeling</w:t>
      </w:r>
      <w:proofErr w:type="spellEnd"/>
      <w:r w:rsidRPr="00530141">
        <w:rPr>
          <w:rFonts w:asciiTheme="minorHAnsi" w:hAnsiTheme="minorHAnsi" w:cstheme="minorHAnsi"/>
          <w:sz w:val="22"/>
          <w:szCs w:val="22"/>
        </w:rPr>
        <w:t xml:space="preserve"> loss, and applies mismatch loss if specified. The result is a loss tensor.</w:t>
      </w:r>
    </w:p>
    <w:p w14:paraId="54823CF1" w14:textId="77777777" w:rsidR="001F212D" w:rsidRPr="00530141" w:rsidRDefault="001F212D" w:rsidP="001F212D">
      <w:pPr>
        <w:pStyle w:val="ListParagraph"/>
        <w:rPr>
          <w:rFonts w:asciiTheme="minorHAnsi" w:hAnsiTheme="minorHAnsi" w:cstheme="minorHAnsi"/>
          <w:sz w:val="22"/>
          <w:szCs w:val="22"/>
        </w:rPr>
      </w:pPr>
    </w:p>
    <w:p w14:paraId="2368D779" w14:textId="540AD4D7" w:rsidR="001F212D" w:rsidRPr="00530141" w:rsidRDefault="001C0686" w:rsidP="001C0686">
      <w:pPr>
        <w:pStyle w:val="ListParagraph"/>
        <w:ind w:left="0"/>
        <w:rPr>
          <w:rFonts w:asciiTheme="minorHAnsi" w:hAnsiTheme="minorHAnsi" w:cstheme="minorHAnsi"/>
          <w:sz w:val="22"/>
          <w:szCs w:val="22"/>
        </w:rPr>
      </w:pPr>
      <w:r w:rsidRPr="00530141">
        <w:rPr>
          <w:rFonts w:asciiTheme="minorHAnsi" w:hAnsiTheme="minorHAnsi" w:cstheme="minorHAnsi"/>
          <w:sz w:val="22"/>
          <w:szCs w:val="22"/>
        </w:rPr>
        <w:t xml:space="preserve">Step </w:t>
      </w:r>
      <w:r w:rsidR="00FC66DA">
        <w:rPr>
          <w:rFonts w:asciiTheme="minorHAnsi" w:hAnsiTheme="minorHAnsi" w:cstheme="minorHAnsi"/>
          <w:sz w:val="22"/>
          <w:szCs w:val="22"/>
        </w:rPr>
        <w:t>4</w:t>
      </w:r>
      <w:r w:rsidRPr="00530141">
        <w:rPr>
          <w:rFonts w:asciiTheme="minorHAnsi" w:hAnsiTheme="minorHAnsi" w:cstheme="minorHAnsi"/>
          <w:sz w:val="22"/>
          <w:szCs w:val="22"/>
        </w:rPr>
        <w:t xml:space="preserve">: </w:t>
      </w:r>
      <w:r w:rsidR="001F212D" w:rsidRPr="00530141">
        <w:rPr>
          <w:rFonts w:asciiTheme="minorHAnsi" w:hAnsiTheme="minorHAnsi" w:cstheme="minorHAnsi"/>
          <w:sz w:val="22"/>
          <w:szCs w:val="22"/>
        </w:rPr>
        <w:t>Training Function</w:t>
      </w:r>
    </w:p>
    <w:p w14:paraId="081F0258" w14:textId="4ADADAD6" w:rsidR="001F212D" w:rsidRPr="00530141" w:rsidRDefault="001F212D" w:rsidP="001F212D">
      <w:pPr>
        <w:pStyle w:val="ListParagraph"/>
        <w:rPr>
          <w:rFonts w:asciiTheme="minorHAnsi" w:hAnsiTheme="minorHAnsi" w:cstheme="minorHAnsi"/>
          <w:sz w:val="22"/>
          <w:szCs w:val="22"/>
        </w:rPr>
      </w:pPr>
      <w:r w:rsidRPr="00530141">
        <w:rPr>
          <w:rFonts w:asciiTheme="minorHAnsi" w:hAnsiTheme="minorHAnsi" w:cstheme="minorHAnsi"/>
          <w:sz w:val="22"/>
          <w:szCs w:val="22"/>
        </w:rPr>
        <w:t xml:space="preserve">The </w:t>
      </w:r>
      <w:proofErr w:type="spellStart"/>
      <w:r w:rsidRPr="00530141">
        <w:rPr>
          <w:rFonts w:asciiTheme="minorHAnsi" w:hAnsiTheme="minorHAnsi" w:cstheme="minorHAnsi"/>
          <w:sz w:val="22"/>
          <w:szCs w:val="22"/>
        </w:rPr>
        <w:t>train_llm</w:t>
      </w:r>
      <w:proofErr w:type="spellEnd"/>
      <w:r w:rsidRPr="00530141">
        <w:rPr>
          <w:rFonts w:asciiTheme="minorHAnsi" w:hAnsiTheme="minorHAnsi" w:cstheme="minorHAnsi"/>
          <w:sz w:val="22"/>
          <w:szCs w:val="22"/>
        </w:rPr>
        <w:t>(</w:t>
      </w:r>
      <w:proofErr w:type="spellStart"/>
      <w:r w:rsidRPr="00530141">
        <w:rPr>
          <w:rFonts w:asciiTheme="minorHAnsi" w:hAnsiTheme="minorHAnsi" w:cstheme="minorHAnsi"/>
          <w:sz w:val="22"/>
          <w:szCs w:val="22"/>
        </w:rPr>
        <w:t>args_model_out</w:t>
      </w:r>
      <w:proofErr w:type="spellEnd"/>
      <w:r w:rsidRPr="00530141">
        <w:rPr>
          <w:rFonts w:asciiTheme="minorHAnsi" w:hAnsiTheme="minorHAnsi" w:cstheme="minorHAnsi"/>
          <w:sz w:val="22"/>
          <w:szCs w:val="22"/>
        </w:rPr>
        <w:t xml:space="preserve">, </w:t>
      </w:r>
      <w:proofErr w:type="spellStart"/>
      <w:r w:rsidRPr="00530141">
        <w:rPr>
          <w:rFonts w:asciiTheme="minorHAnsi" w:hAnsiTheme="minorHAnsi" w:cstheme="minorHAnsi"/>
          <w:sz w:val="22"/>
          <w:szCs w:val="22"/>
        </w:rPr>
        <w:t>return_results</w:t>
      </w:r>
      <w:proofErr w:type="spellEnd"/>
      <w:r w:rsidRPr="00530141">
        <w:rPr>
          <w:rFonts w:asciiTheme="minorHAnsi" w:hAnsiTheme="minorHAnsi" w:cstheme="minorHAnsi"/>
          <w:sz w:val="22"/>
          <w:szCs w:val="22"/>
        </w:rPr>
        <w:t xml:space="preserve">, </w:t>
      </w:r>
      <w:proofErr w:type="spellStart"/>
      <w:r w:rsidRPr="00530141">
        <w:rPr>
          <w:rFonts w:asciiTheme="minorHAnsi" w:hAnsiTheme="minorHAnsi" w:cstheme="minorHAnsi"/>
          <w:sz w:val="22"/>
          <w:szCs w:val="22"/>
        </w:rPr>
        <w:t>train_data</w:t>
      </w:r>
      <w:proofErr w:type="spellEnd"/>
      <w:r w:rsidRPr="00530141">
        <w:rPr>
          <w:rFonts w:asciiTheme="minorHAnsi" w:hAnsiTheme="minorHAnsi" w:cstheme="minorHAnsi"/>
          <w:sz w:val="22"/>
          <w:szCs w:val="22"/>
        </w:rPr>
        <w:t xml:space="preserve">, </w:t>
      </w:r>
      <w:proofErr w:type="spellStart"/>
      <w:r w:rsidRPr="00530141">
        <w:rPr>
          <w:rFonts w:asciiTheme="minorHAnsi" w:hAnsiTheme="minorHAnsi" w:cstheme="minorHAnsi"/>
          <w:sz w:val="22"/>
          <w:szCs w:val="22"/>
        </w:rPr>
        <w:t>train_loader</w:t>
      </w:r>
      <w:proofErr w:type="spellEnd"/>
      <w:r w:rsidRPr="00530141">
        <w:rPr>
          <w:rFonts w:asciiTheme="minorHAnsi" w:hAnsiTheme="minorHAnsi" w:cstheme="minorHAnsi"/>
          <w:sz w:val="22"/>
          <w:szCs w:val="22"/>
        </w:rPr>
        <w:t xml:space="preserve">) function trains the Language Model. It initializes the GPT-2 model, tokenizer, optimizer, and privacy engine. </w:t>
      </w:r>
      <w:r w:rsidR="004B6C66">
        <w:rPr>
          <w:rFonts w:asciiTheme="minorHAnsi" w:hAnsiTheme="minorHAnsi" w:cstheme="minorHAnsi"/>
          <w:sz w:val="22"/>
          <w:szCs w:val="22"/>
        </w:rPr>
        <w:t xml:space="preserve">Privacy budget (epsilon) value as 0.5 used in this example, but it can be changed to the desired privacy budget. </w:t>
      </w:r>
      <w:r w:rsidRPr="00530141">
        <w:rPr>
          <w:rFonts w:asciiTheme="minorHAnsi" w:hAnsiTheme="minorHAnsi" w:cstheme="minorHAnsi"/>
          <w:sz w:val="22"/>
          <w:szCs w:val="22"/>
        </w:rPr>
        <w:t>It then iterates over training epochs, processing data in batches and calculating losses. The model is saved at the end of each epoch.</w:t>
      </w:r>
    </w:p>
    <w:p w14:paraId="28A9A517" w14:textId="77777777" w:rsidR="001F212D" w:rsidRPr="00530141" w:rsidRDefault="001F212D" w:rsidP="001F212D">
      <w:pPr>
        <w:pStyle w:val="ListParagraph"/>
        <w:rPr>
          <w:rFonts w:asciiTheme="minorHAnsi" w:hAnsiTheme="minorHAnsi" w:cstheme="minorHAnsi"/>
          <w:sz w:val="22"/>
          <w:szCs w:val="22"/>
        </w:rPr>
      </w:pPr>
    </w:p>
    <w:p w14:paraId="0F2F22E6" w14:textId="50B086E1" w:rsidR="001F212D" w:rsidRPr="00530141" w:rsidRDefault="001C0686" w:rsidP="001C0686">
      <w:pPr>
        <w:rPr>
          <w:rFonts w:asciiTheme="minorHAnsi" w:hAnsiTheme="minorHAnsi" w:cstheme="minorHAnsi"/>
          <w:sz w:val="22"/>
          <w:szCs w:val="22"/>
        </w:rPr>
      </w:pPr>
      <w:r w:rsidRPr="00530141">
        <w:rPr>
          <w:rFonts w:asciiTheme="minorHAnsi" w:hAnsiTheme="minorHAnsi" w:cstheme="minorHAnsi"/>
          <w:sz w:val="22"/>
          <w:szCs w:val="22"/>
        </w:rPr>
        <w:lastRenderedPageBreak/>
        <w:t xml:space="preserve">Step </w:t>
      </w:r>
      <w:r w:rsidR="00FC66DA">
        <w:rPr>
          <w:rFonts w:asciiTheme="minorHAnsi" w:hAnsiTheme="minorHAnsi" w:cstheme="minorHAnsi"/>
          <w:sz w:val="22"/>
          <w:szCs w:val="22"/>
        </w:rPr>
        <w:t>4</w:t>
      </w:r>
      <w:r w:rsidRPr="00530141">
        <w:rPr>
          <w:rFonts w:asciiTheme="minorHAnsi" w:hAnsiTheme="minorHAnsi" w:cstheme="minorHAnsi"/>
          <w:sz w:val="22"/>
          <w:szCs w:val="22"/>
        </w:rPr>
        <w:t xml:space="preserve">: </w:t>
      </w:r>
      <w:r w:rsidR="001F212D" w:rsidRPr="00530141">
        <w:rPr>
          <w:rFonts w:asciiTheme="minorHAnsi" w:hAnsiTheme="minorHAnsi" w:cstheme="minorHAnsi"/>
          <w:sz w:val="22"/>
          <w:szCs w:val="22"/>
        </w:rPr>
        <w:t>Running the Training</w:t>
      </w:r>
    </w:p>
    <w:p w14:paraId="24D684CB" w14:textId="1E5A863B" w:rsidR="001F212D" w:rsidRPr="00530141" w:rsidRDefault="001F212D" w:rsidP="001F212D">
      <w:pPr>
        <w:pStyle w:val="ListParagraph"/>
        <w:rPr>
          <w:rFonts w:asciiTheme="minorHAnsi" w:hAnsiTheme="minorHAnsi" w:cstheme="minorHAnsi"/>
          <w:sz w:val="22"/>
          <w:szCs w:val="22"/>
        </w:rPr>
      </w:pPr>
      <w:r w:rsidRPr="00530141">
        <w:rPr>
          <w:rFonts w:asciiTheme="minorHAnsi" w:hAnsiTheme="minorHAnsi" w:cstheme="minorHAnsi"/>
          <w:sz w:val="22"/>
          <w:szCs w:val="22"/>
        </w:rPr>
        <w:t xml:space="preserve">At the end of the code, a sample dataset is loaded from a text file, and the training process is initiated using the </w:t>
      </w:r>
      <w:proofErr w:type="spellStart"/>
      <w:r w:rsidRPr="00530141">
        <w:rPr>
          <w:rFonts w:asciiTheme="minorHAnsi" w:hAnsiTheme="minorHAnsi" w:cstheme="minorHAnsi"/>
          <w:sz w:val="22"/>
          <w:szCs w:val="22"/>
        </w:rPr>
        <w:t>train_llm</w:t>
      </w:r>
      <w:proofErr w:type="spellEnd"/>
      <w:r w:rsidRPr="00530141">
        <w:rPr>
          <w:rFonts w:asciiTheme="minorHAnsi" w:hAnsiTheme="minorHAnsi" w:cstheme="minorHAnsi"/>
          <w:sz w:val="22"/>
          <w:szCs w:val="22"/>
        </w:rPr>
        <w:t xml:space="preserve"> function. The function takes parameters such as the output path for saving the model, whether to return results, the training data, and the data loader.</w:t>
      </w:r>
    </w:p>
    <w:p w14:paraId="24A9579C" w14:textId="77777777" w:rsidR="001C0686" w:rsidRDefault="001C0686" w:rsidP="001C0686"/>
    <w:p w14:paraId="22408445" w14:textId="77777777" w:rsidR="004B6C66" w:rsidRDefault="004B6C66" w:rsidP="001C0686">
      <w:pPr>
        <w:rPr>
          <w:rStyle w:val="P-Italics"/>
        </w:rPr>
      </w:pPr>
    </w:p>
    <w:p w14:paraId="64CF35D9" w14:textId="77777777" w:rsidR="004B6C66" w:rsidRDefault="004B6C66" w:rsidP="001C0686">
      <w:pPr>
        <w:rPr>
          <w:rStyle w:val="P-Italics"/>
        </w:rPr>
      </w:pPr>
    </w:p>
    <w:p w14:paraId="79062ED6" w14:textId="77777777" w:rsidR="000C0C5F" w:rsidRDefault="000C0C5F" w:rsidP="001C0686">
      <w:pPr>
        <w:rPr>
          <w:rStyle w:val="P-Italics"/>
        </w:rPr>
      </w:pPr>
    </w:p>
    <w:p w14:paraId="13BDF70A" w14:textId="77777777" w:rsidR="000C0C5F" w:rsidRDefault="000C0C5F" w:rsidP="001C0686">
      <w:pPr>
        <w:rPr>
          <w:rStyle w:val="P-Italics"/>
        </w:rPr>
      </w:pPr>
    </w:p>
    <w:p w14:paraId="15026630" w14:textId="77777777" w:rsidR="000C0C5F" w:rsidRDefault="000C0C5F" w:rsidP="001C0686">
      <w:pPr>
        <w:rPr>
          <w:rStyle w:val="P-Italics"/>
        </w:rPr>
      </w:pPr>
    </w:p>
    <w:p w14:paraId="61C3952E" w14:textId="414C59F9" w:rsidR="001C0686" w:rsidRDefault="001C0686" w:rsidP="001C0686">
      <w:pPr>
        <w:rPr>
          <w:rStyle w:val="P-Italics"/>
        </w:rPr>
      </w:pPr>
      <w:r w:rsidRPr="001C0686">
        <w:rPr>
          <w:rStyle w:val="P-Italics"/>
        </w:rPr>
        <w:t xml:space="preserve">Source Code </w:t>
      </w:r>
      <w:r w:rsidR="000C0C5F">
        <w:rPr>
          <w:rStyle w:val="P-Italics"/>
        </w:rPr>
        <w:t>:</w:t>
      </w:r>
      <w:r w:rsidR="000C0C5F" w:rsidRPr="000C0C5F">
        <w:t xml:space="preserve"> </w:t>
      </w:r>
      <w:proofErr w:type="spellStart"/>
      <w:r w:rsidR="000C0C5F" w:rsidRPr="000C0C5F">
        <w:rPr>
          <w:rStyle w:val="P-Italics"/>
        </w:rPr>
        <w:t>Privacy_attacks_LLMs.ipynb</w:t>
      </w:r>
      <w:proofErr w:type="spellEnd"/>
    </w:p>
    <w:p w14:paraId="644B2804" w14:textId="77777777" w:rsidR="00F97627" w:rsidRDefault="00F97627" w:rsidP="001C0686">
      <w:pPr>
        <w:rPr>
          <w:rStyle w:val="P-Italics"/>
        </w:rPr>
      </w:pPr>
    </w:p>
    <w:p w14:paraId="049F5B01" w14:textId="77777777" w:rsidR="00F97627" w:rsidRDefault="00F97627" w:rsidP="001C0686">
      <w:pPr>
        <w:rPr>
          <w:rStyle w:val="P-Italics"/>
        </w:rPr>
      </w:pPr>
    </w:p>
    <w:p w14:paraId="658F0E47" w14:textId="643C2CF3" w:rsidR="00F97627" w:rsidRDefault="00F97627" w:rsidP="00F97627">
      <w:pPr>
        <w:rPr>
          <w:rStyle w:val="P-Code"/>
        </w:rPr>
      </w:pPr>
      <w:r w:rsidRPr="00F97627">
        <w:rPr>
          <w:rStyle w:val="P-Code"/>
        </w:rPr>
        <w:t>!</w:t>
      </w:r>
      <w:r w:rsidRPr="00F97627">
        <w:rPr>
          <w:rStyle w:val="P-Code"/>
        </w:rPr>
        <w:t>pip install transformers</w:t>
      </w:r>
    </w:p>
    <w:p w14:paraId="343291E0" w14:textId="77777777" w:rsidR="00F97627" w:rsidRPr="00F97627" w:rsidRDefault="00F97627" w:rsidP="00F97627">
      <w:pPr>
        <w:rPr>
          <w:rStyle w:val="P-Code"/>
        </w:rPr>
      </w:pPr>
    </w:p>
    <w:p w14:paraId="3C23A16B" w14:textId="73955312" w:rsidR="00F97627" w:rsidRDefault="00F97627" w:rsidP="00F97627">
      <w:pPr>
        <w:rPr>
          <w:rStyle w:val="P-Code"/>
        </w:rPr>
      </w:pPr>
      <w:r w:rsidRPr="00F97627">
        <w:rPr>
          <w:rStyle w:val="P-Code"/>
        </w:rPr>
        <w:t>!</w:t>
      </w:r>
      <w:r w:rsidRPr="00F97627">
        <w:rPr>
          <w:rStyle w:val="P-Code"/>
        </w:rPr>
        <w:t xml:space="preserve">pip install </w:t>
      </w:r>
      <w:proofErr w:type="spellStart"/>
      <w:r w:rsidRPr="00F97627">
        <w:rPr>
          <w:rStyle w:val="P-Code"/>
        </w:rPr>
        <w:t>git+https</w:t>
      </w:r>
      <w:proofErr w:type="spellEnd"/>
      <w:r w:rsidRPr="00F97627">
        <w:rPr>
          <w:rStyle w:val="P-Code"/>
        </w:rPr>
        <w:t>://github.com/</w:t>
      </w:r>
      <w:proofErr w:type="spellStart"/>
      <w:r w:rsidRPr="00F97627">
        <w:rPr>
          <w:rStyle w:val="P-Code"/>
        </w:rPr>
        <w:t>lxuechen</w:t>
      </w:r>
      <w:proofErr w:type="spellEnd"/>
      <w:r w:rsidRPr="00F97627">
        <w:rPr>
          <w:rStyle w:val="P-Code"/>
        </w:rPr>
        <w:t>/private-</w:t>
      </w:r>
      <w:proofErr w:type="spellStart"/>
      <w:r w:rsidRPr="00F97627">
        <w:rPr>
          <w:rStyle w:val="P-Code"/>
        </w:rPr>
        <w:t>transformers.git</w:t>
      </w:r>
      <w:proofErr w:type="spellEnd"/>
    </w:p>
    <w:p w14:paraId="5F07C27A" w14:textId="77777777" w:rsidR="00F97627" w:rsidRPr="00F97627" w:rsidRDefault="00F97627" w:rsidP="00F97627">
      <w:pPr>
        <w:rPr>
          <w:rStyle w:val="P-Code"/>
        </w:rPr>
      </w:pPr>
    </w:p>
    <w:p w14:paraId="52868CC6" w14:textId="3DF467BA" w:rsidR="00F97627" w:rsidRPr="00F97627" w:rsidRDefault="00F97627" w:rsidP="00F97627">
      <w:pPr>
        <w:rPr>
          <w:rStyle w:val="P-Code"/>
        </w:rPr>
      </w:pPr>
      <w:r w:rsidRPr="00F97627">
        <w:rPr>
          <w:rStyle w:val="P-Code"/>
        </w:rPr>
        <w:t xml:space="preserve">!pip install </w:t>
      </w:r>
      <w:proofErr w:type="spellStart"/>
      <w:r w:rsidRPr="00F97627">
        <w:rPr>
          <w:rStyle w:val="P-Code"/>
        </w:rPr>
        <w:t>tqdm</w:t>
      </w:r>
      <w:proofErr w:type="spellEnd"/>
    </w:p>
    <w:p w14:paraId="73A43CD3" w14:textId="77777777" w:rsidR="00F97627" w:rsidRDefault="00F97627" w:rsidP="00FC66DA">
      <w:pPr>
        <w:rPr>
          <w:rStyle w:val="P-Code"/>
        </w:rPr>
      </w:pPr>
    </w:p>
    <w:p w14:paraId="5CE11E10" w14:textId="77777777" w:rsidR="00F97627" w:rsidRDefault="00F97627" w:rsidP="00FC66DA">
      <w:pPr>
        <w:rPr>
          <w:rStyle w:val="P-Code"/>
        </w:rPr>
      </w:pPr>
    </w:p>
    <w:p w14:paraId="5D1A8ED7" w14:textId="182EF7B2" w:rsidR="00FC66DA" w:rsidRDefault="00FC66DA" w:rsidP="00FC66DA">
      <w:pPr>
        <w:rPr>
          <w:rStyle w:val="P-Code"/>
        </w:rPr>
      </w:pPr>
      <w:r w:rsidRPr="00FC66DA">
        <w:rPr>
          <w:rStyle w:val="P-Code"/>
        </w:rPr>
        <w:t xml:space="preserve">from </w:t>
      </w:r>
      <w:proofErr w:type="spellStart"/>
      <w:r w:rsidRPr="00FC66DA">
        <w:rPr>
          <w:rStyle w:val="P-Code"/>
        </w:rPr>
        <w:t>tqdm</w:t>
      </w:r>
      <w:proofErr w:type="spellEnd"/>
      <w:r w:rsidRPr="00FC66DA">
        <w:rPr>
          <w:rStyle w:val="P-Code"/>
        </w:rPr>
        <w:t xml:space="preserve"> import </w:t>
      </w:r>
      <w:proofErr w:type="spellStart"/>
      <w:r w:rsidRPr="00FC66DA">
        <w:rPr>
          <w:rStyle w:val="P-Code"/>
        </w:rPr>
        <w:t>tqdm</w:t>
      </w:r>
      <w:proofErr w:type="spellEnd"/>
    </w:p>
    <w:p w14:paraId="2DB934C9" w14:textId="77777777" w:rsidR="00F97627" w:rsidRPr="00FC66DA" w:rsidRDefault="00F97627" w:rsidP="00FC66DA">
      <w:pPr>
        <w:rPr>
          <w:rStyle w:val="P-Code"/>
        </w:rPr>
      </w:pPr>
    </w:p>
    <w:p w14:paraId="5EE6C40B" w14:textId="77777777" w:rsidR="00FC66DA" w:rsidRDefault="00FC66DA" w:rsidP="00FC66DA">
      <w:pPr>
        <w:rPr>
          <w:rStyle w:val="P-Code"/>
        </w:rPr>
      </w:pPr>
      <w:r w:rsidRPr="00FC66DA">
        <w:rPr>
          <w:rStyle w:val="P-Code"/>
        </w:rPr>
        <w:t>import transformers</w:t>
      </w:r>
    </w:p>
    <w:p w14:paraId="482E382E" w14:textId="77777777" w:rsidR="00F97627" w:rsidRPr="00FC66DA" w:rsidRDefault="00F97627" w:rsidP="00FC66DA">
      <w:pPr>
        <w:rPr>
          <w:rStyle w:val="P-Code"/>
        </w:rPr>
      </w:pPr>
    </w:p>
    <w:p w14:paraId="55FBB016" w14:textId="77777777" w:rsidR="00FC66DA" w:rsidRDefault="00FC66DA" w:rsidP="00FC66DA">
      <w:pPr>
        <w:rPr>
          <w:rStyle w:val="P-Code"/>
        </w:rPr>
      </w:pPr>
      <w:r w:rsidRPr="00FC66DA">
        <w:rPr>
          <w:rStyle w:val="P-Code"/>
        </w:rPr>
        <w:t>import torch</w:t>
      </w:r>
    </w:p>
    <w:p w14:paraId="73ED27D7" w14:textId="77777777" w:rsidR="00F97627" w:rsidRPr="00FC66DA" w:rsidRDefault="00F97627" w:rsidP="00FC66DA">
      <w:pPr>
        <w:rPr>
          <w:rStyle w:val="P-Code"/>
        </w:rPr>
      </w:pPr>
    </w:p>
    <w:p w14:paraId="339F30E2" w14:textId="77777777" w:rsidR="00FC66DA" w:rsidRDefault="00FC66DA" w:rsidP="00FC66DA">
      <w:pPr>
        <w:rPr>
          <w:rStyle w:val="P-Code"/>
        </w:rPr>
      </w:pPr>
      <w:r w:rsidRPr="00FC66DA">
        <w:rPr>
          <w:rStyle w:val="P-Code"/>
        </w:rPr>
        <w:t>from transformers import GPT2Tokenizer, GPT2LMHeadModel</w:t>
      </w:r>
    </w:p>
    <w:p w14:paraId="61C6C29F" w14:textId="77777777" w:rsidR="00F97627" w:rsidRPr="00FC66DA" w:rsidRDefault="00F97627" w:rsidP="00FC66DA">
      <w:pPr>
        <w:rPr>
          <w:rStyle w:val="P-Code"/>
        </w:rPr>
      </w:pPr>
    </w:p>
    <w:p w14:paraId="7D230F5C" w14:textId="77777777" w:rsidR="00FC66DA" w:rsidRPr="00F97627" w:rsidRDefault="00FC66DA" w:rsidP="00FC66DA">
      <w:pPr>
        <w:rPr>
          <w:rStyle w:val="P-Code"/>
          <w:b/>
          <w:bCs/>
        </w:rPr>
      </w:pPr>
      <w:r w:rsidRPr="00F97627">
        <w:rPr>
          <w:rStyle w:val="P-Code"/>
          <w:b/>
          <w:bCs/>
        </w:rPr>
        <w:t xml:space="preserve">from </w:t>
      </w:r>
      <w:proofErr w:type="spellStart"/>
      <w:r w:rsidRPr="00F97627">
        <w:rPr>
          <w:rStyle w:val="P-Code"/>
          <w:b/>
          <w:bCs/>
        </w:rPr>
        <w:t>private_transformers</w:t>
      </w:r>
      <w:proofErr w:type="spellEnd"/>
      <w:r w:rsidRPr="00F97627">
        <w:rPr>
          <w:rStyle w:val="P-Code"/>
          <w:b/>
          <w:bCs/>
        </w:rPr>
        <w:t xml:space="preserve"> import </w:t>
      </w:r>
      <w:proofErr w:type="spellStart"/>
      <w:r w:rsidRPr="00F97627">
        <w:rPr>
          <w:rStyle w:val="P-Code"/>
          <w:b/>
          <w:bCs/>
        </w:rPr>
        <w:t>PrivacyEngine</w:t>
      </w:r>
      <w:proofErr w:type="spellEnd"/>
    </w:p>
    <w:p w14:paraId="451144A4" w14:textId="77777777" w:rsidR="00FC66DA" w:rsidRPr="00FC66DA" w:rsidRDefault="00FC66DA" w:rsidP="00FC66DA">
      <w:pPr>
        <w:rPr>
          <w:rStyle w:val="P-Code"/>
        </w:rPr>
      </w:pPr>
    </w:p>
    <w:p w14:paraId="42832A1C" w14:textId="77777777" w:rsidR="00FC66DA" w:rsidRPr="00FC66DA" w:rsidRDefault="00FC66DA" w:rsidP="00FC66DA">
      <w:pPr>
        <w:rPr>
          <w:rStyle w:val="P-Code"/>
        </w:rPr>
      </w:pPr>
      <w:r w:rsidRPr="00FC66DA">
        <w:rPr>
          <w:rStyle w:val="P-Code"/>
        </w:rPr>
        <w:t>class Dataset(</w:t>
      </w:r>
      <w:proofErr w:type="spellStart"/>
      <w:r w:rsidRPr="00FC66DA">
        <w:rPr>
          <w:rStyle w:val="P-Code"/>
        </w:rPr>
        <w:t>torch.utils.data.Dataset</w:t>
      </w:r>
      <w:proofErr w:type="spellEnd"/>
      <w:r w:rsidRPr="00FC66DA">
        <w:rPr>
          <w:rStyle w:val="P-Code"/>
        </w:rPr>
        <w:t>):</w:t>
      </w:r>
    </w:p>
    <w:p w14:paraId="3CF3488B" w14:textId="77777777" w:rsidR="00FC66DA" w:rsidRPr="00FC66DA" w:rsidRDefault="00FC66DA" w:rsidP="00FC66DA">
      <w:pPr>
        <w:rPr>
          <w:rStyle w:val="P-Code"/>
        </w:rPr>
      </w:pPr>
      <w:r w:rsidRPr="00FC66DA">
        <w:rPr>
          <w:rStyle w:val="P-Code"/>
        </w:rPr>
        <w:t xml:space="preserve">    def __</w:t>
      </w:r>
      <w:proofErr w:type="spellStart"/>
      <w:r w:rsidRPr="00FC66DA">
        <w:rPr>
          <w:rStyle w:val="P-Code"/>
        </w:rPr>
        <w:t>init</w:t>
      </w:r>
      <w:proofErr w:type="spellEnd"/>
      <w:r w:rsidRPr="00FC66DA">
        <w:rPr>
          <w:rStyle w:val="P-Code"/>
        </w:rPr>
        <w:t xml:space="preserve">__(self, texts, labels, </w:t>
      </w:r>
      <w:proofErr w:type="spellStart"/>
      <w:r w:rsidRPr="00FC66DA">
        <w:rPr>
          <w:rStyle w:val="P-Code"/>
        </w:rPr>
        <w:t>eos_token</w:t>
      </w:r>
      <w:proofErr w:type="spellEnd"/>
      <w:r w:rsidRPr="00FC66DA">
        <w:rPr>
          <w:rStyle w:val="P-Code"/>
        </w:rPr>
        <w:t>):</w:t>
      </w:r>
    </w:p>
    <w:p w14:paraId="5C32C433" w14:textId="77777777" w:rsidR="00FC66DA" w:rsidRPr="00FC66DA" w:rsidRDefault="00FC66DA" w:rsidP="00FC66DA">
      <w:pPr>
        <w:rPr>
          <w:rStyle w:val="P-Code"/>
        </w:rPr>
      </w:pPr>
      <w:r w:rsidRPr="00FC66DA">
        <w:rPr>
          <w:rStyle w:val="P-Code"/>
        </w:rPr>
        <w:t xml:space="preserve">       </w:t>
      </w:r>
      <w:proofErr w:type="spellStart"/>
      <w:r w:rsidRPr="00FC66DA">
        <w:rPr>
          <w:rStyle w:val="P-Code"/>
        </w:rPr>
        <w:t>self.texts</w:t>
      </w:r>
      <w:proofErr w:type="spellEnd"/>
      <w:r w:rsidRPr="00FC66DA">
        <w:rPr>
          <w:rStyle w:val="P-Code"/>
        </w:rPr>
        <w:t xml:space="preserve"> = texts</w:t>
      </w:r>
    </w:p>
    <w:p w14:paraId="229DD237" w14:textId="77777777" w:rsidR="00FC66DA" w:rsidRPr="00FC66DA" w:rsidRDefault="00FC66DA" w:rsidP="00FC66DA">
      <w:pPr>
        <w:rPr>
          <w:rStyle w:val="P-Code"/>
        </w:rPr>
      </w:pPr>
      <w:r w:rsidRPr="00FC66DA">
        <w:rPr>
          <w:rStyle w:val="P-Code"/>
        </w:rPr>
        <w:t xml:space="preserve">       </w:t>
      </w:r>
      <w:proofErr w:type="spellStart"/>
      <w:r w:rsidRPr="00FC66DA">
        <w:rPr>
          <w:rStyle w:val="P-Code"/>
        </w:rPr>
        <w:t>self.y</w:t>
      </w:r>
      <w:proofErr w:type="spellEnd"/>
      <w:r w:rsidRPr="00FC66DA">
        <w:rPr>
          <w:rStyle w:val="P-Code"/>
        </w:rPr>
        <w:t xml:space="preserve"> = labels</w:t>
      </w:r>
    </w:p>
    <w:p w14:paraId="1B963ADC" w14:textId="77777777" w:rsidR="00FC66DA" w:rsidRPr="00FC66DA" w:rsidRDefault="00FC66DA" w:rsidP="00FC66DA">
      <w:pPr>
        <w:rPr>
          <w:rStyle w:val="P-Code"/>
        </w:rPr>
      </w:pPr>
      <w:r w:rsidRPr="00FC66DA">
        <w:rPr>
          <w:rStyle w:val="P-Code"/>
        </w:rPr>
        <w:t xml:space="preserve">       </w:t>
      </w:r>
      <w:proofErr w:type="spellStart"/>
      <w:r w:rsidRPr="00FC66DA">
        <w:rPr>
          <w:rStyle w:val="P-Code"/>
        </w:rPr>
        <w:t>self.eos_token</w:t>
      </w:r>
      <w:proofErr w:type="spellEnd"/>
      <w:r w:rsidRPr="00FC66DA">
        <w:rPr>
          <w:rStyle w:val="P-Code"/>
        </w:rPr>
        <w:t xml:space="preserve"> = </w:t>
      </w:r>
      <w:proofErr w:type="spellStart"/>
      <w:r w:rsidRPr="00FC66DA">
        <w:rPr>
          <w:rStyle w:val="P-Code"/>
        </w:rPr>
        <w:t>eos_token</w:t>
      </w:r>
      <w:proofErr w:type="spellEnd"/>
    </w:p>
    <w:p w14:paraId="6D5CCA35" w14:textId="77777777" w:rsidR="00FC66DA" w:rsidRPr="00FC66DA" w:rsidRDefault="00FC66DA" w:rsidP="00FC66DA">
      <w:pPr>
        <w:rPr>
          <w:rStyle w:val="P-Code"/>
        </w:rPr>
      </w:pPr>
    </w:p>
    <w:p w14:paraId="1BC64D9D" w14:textId="77777777" w:rsidR="00FC66DA" w:rsidRPr="00FC66DA" w:rsidRDefault="00FC66DA" w:rsidP="00FC66DA">
      <w:pPr>
        <w:rPr>
          <w:rStyle w:val="P-Code"/>
        </w:rPr>
      </w:pPr>
      <w:r w:rsidRPr="00FC66DA">
        <w:rPr>
          <w:rStyle w:val="P-Code"/>
        </w:rPr>
        <w:t xml:space="preserve">    def __</w:t>
      </w:r>
      <w:proofErr w:type="spellStart"/>
      <w:r w:rsidRPr="00FC66DA">
        <w:rPr>
          <w:rStyle w:val="P-Code"/>
        </w:rPr>
        <w:t>len</w:t>
      </w:r>
      <w:proofErr w:type="spellEnd"/>
      <w:r w:rsidRPr="00FC66DA">
        <w:rPr>
          <w:rStyle w:val="P-Code"/>
        </w:rPr>
        <w:t>__(self):</w:t>
      </w:r>
    </w:p>
    <w:p w14:paraId="219C4B57" w14:textId="77777777" w:rsidR="00FC66DA" w:rsidRPr="00FC66DA" w:rsidRDefault="00FC66DA" w:rsidP="00FC66DA">
      <w:pPr>
        <w:rPr>
          <w:rStyle w:val="P-Code"/>
        </w:rPr>
      </w:pPr>
      <w:r w:rsidRPr="00FC66DA">
        <w:rPr>
          <w:rStyle w:val="P-Code"/>
        </w:rPr>
        <w:t xml:space="preserve">        return </w:t>
      </w:r>
      <w:proofErr w:type="spellStart"/>
      <w:r w:rsidRPr="00FC66DA">
        <w:rPr>
          <w:rStyle w:val="P-Code"/>
        </w:rPr>
        <w:t>len</w:t>
      </w:r>
      <w:proofErr w:type="spellEnd"/>
      <w:r w:rsidRPr="00FC66DA">
        <w:rPr>
          <w:rStyle w:val="P-Code"/>
        </w:rPr>
        <w:t>(</w:t>
      </w:r>
      <w:proofErr w:type="spellStart"/>
      <w:r w:rsidRPr="00FC66DA">
        <w:rPr>
          <w:rStyle w:val="P-Code"/>
        </w:rPr>
        <w:t>self.texts</w:t>
      </w:r>
      <w:proofErr w:type="spellEnd"/>
      <w:r w:rsidRPr="00FC66DA">
        <w:rPr>
          <w:rStyle w:val="P-Code"/>
        </w:rPr>
        <w:t>)</w:t>
      </w:r>
    </w:p>
    <w:p w14:paraId="04031124" w14:textId="77777777" w:rsidR="00FC66DA" w:rsidRPr="00FC66DA" w:rsidRDefault="00FC66DA" w:rsidP="00FC66DA">
      <w:pPr>
        <w:rPr>
          <w:rStyle w:val="P-Code"/>
        </w:rPr>
      </w:pPr>
    </w:p>
    <w:p w14:paraId="04B53EF7" w14:textId="77777777" w:rsidR="00FC66DA" w:rsidRPr="00FC66DA" w:rsidRDefault="00FC66DA" w:rsidP="00FC66DA">
      <w:pPr>
        <w:rPr>
          <w:rStyle w:val="P-Code"/>
        </w:rPr>
      </w:pPr>
      <w:r w:rsidRPr="00FC66DA">
        <w:rPr>
          <w:rStyle w:val="P-Code"/>
        </w:rPr>
        <w:t xml:space="preserve">    def __</w:t>
      </w:r>
      <w:proofErr w:type="spellStart"/>
      <w:r w:rsidRPr="00FC66DA">
        <w:rPr>
          <w:rStyle w:val="P-Code"/>
        </w:rPr>
        <w:t>getitem</w:t>
      </w:r>
      <w:proofErr w:type="spellEnd"/>
      <w:r w:rsidRPr="00FC66DA">
        <w:rPr>
          <w:rStyle w:val="P-Code"/>
        </w:rPr>
        <w:t>__(self, index):</w:t>
      </w:r>
    </w:p>
    <w:p w14:paraId="383D35A4" w14:textId="77777777" w:rsidR="00FC66DA" w:rsidRPr="00FC66DA" w:rsidRDefault="00FC66DA" w:rsidP="00FC66DA">
      <w:pPr>
        <w:rPr>
          <w:rStyle w:val="P-Code"/>
        </w:rPr>
      </w:pPr>
      <w:r w:rsidRPr="00FC66DA">
        <w:rPr>
          <w:rStyle w:val="P-Code"/>
        </w:rPr>
        <w:t xml:space="preserve">        text = </w:t>
      </w:r>
      <w:proofErr w:type="spellStart"/>
      <w:r w:rsidRPr="00FC66DA">
        <w:rPr>
          <w:rStyle w:val="P-Code"/>
        </w:rPr>
        <w:t>self.texts</w:t>
      </w:r>
      <w:proofErr w:type="spellEnd"/>
      <w:r w:rsidRPr="00FC66DA">
        <w:rPr>
          <w:rStyle w:val="P-Code"/>
        </w:rPr>
        <w:t xml:space="preserve">[index] + ' ' + </w:t>
      </w:r>
      <w:proofErr w:type="spellStart"/>
      <w:r w:rsidRPr="00FC66DA">
        <w:rPr>
          <w:rStyle w:val="P-Code"/>
        </w:rPr>
        <w:t>self.eos_token</w:t>
      </w:r>
      <w:proofErr w:type="spellEnd"/>
    </w:p>
    <w:p w14:paraId="1F3F98FD" w14:textId="77777777" w:rsidR="00FC66DA" w:rsidRPr="00FC66DA" w:rsidRDefault="00FC66DA" w:rsidP="00FC66DA">
      <w:pPr>
        <w:rPr>
          <w:rStyle w:val="P-Code"/>
        </w:rPr>
      </w:pPr>
      <w:r w:rsidRPr="00FC66DA">
        <w:rPr>
          <w:rStyle w:val="P-Code"/>
        </w:rPr>
        <w:t xml:space="preserve">        label = </w:t>
      </w:r>
      <w:proofErr w:type="spellStart"/>
      <w:r w:rsidRPr="00FC66DA">
        <w:rPr>
          <w:rStyle w:val="P-Code"/>
        </w:rPr>
        <w:t>self.y</w:t>
      </w:r>
      <w:proofErr w:type="spellEnd"/>
      <w:r w:rsidRPr="00FC66DA">
        <w:rPr>
          <w:rStyle w:val="P-Code"/>
        </w:rPr>
        <w:t>[index]</w:t>
      </w:r>
    </w:p>
    <w:p w14:paraId="65DCF587" w14:textId="77777777" w:rsidR="00FC66DA" w:rsidRPr="00FC66DA" w:rsidRDefault="00FC66DA" w:rsidP="00FC66DA">
      <w:pPr>
        <w:rPr>
          <w:rStyle w:val="P-Code"/>
        </w:rPr>
      </w:pPr>
    </w:p>
    <w:p w14:paraId="68C43127" w14:textId="77777777" w:rsidR="00FC66DA" w:rsidRPr="00FC66DA" w:rsidRDefault="00FC66DA" w:rsidP="00FC66DA">
      <w:pPr>
        <w:rPr>
          <w:rStyle w:val="P-Code"/>
        </w:rPr>
      </w:pPr>
      <w:r w:rsidRPr="00FC66DA">
        <w:rPr>
          <w:rStyle w:val="P-Code"/>
        </w:rPr>
        <w:t xml:space="preserve">        return text, label</w:t>
      </w:r>
    </w:p>
    <w:p w14:paraId="499EA1B3" w14:textId="77777777" w:rsidR="00FC66DA" w:rsidRPr="00FC66DA" w:rsidRDefault="00FC66DA" w:rsidP="00FC66DA">
      <w:pPr>
        <w:rPr>
          <w:rStyle w:val="P-Code"/>
        </w:rPr>
      </w:pPr>
    </w:p>
    <w:p w14:paraId="65AE2585" w14:textId="77777777" w:rsidR="00FC66DA" w:rsidRPr="00FC66DA" w:rsidRDefault="00FC66DA" w:rsidP="00FC66DA">
      <w:pPr>
        <w:rPr>
          <w:rStyle w:val="P-Code"/>
        </w:rPr>
      </w:pPr>
    </w:p>
    <w:p w14:paraId="64E242D2" w14:textId="77777777" w:rsidR="00FC66DA" w:rsidRPr="00FC66DA" w:rsidRDefault="00FC66DA" w:rsidP="00FC66DA">
      <w:pPr>
        <w:rPr>
          <w:rStyle w:val="P-Code"/>
        </w:rPr>
      </w:pPr>
      <w:r w:rsidRPr="00FC66DA">
        <w:rPr>
          <w:rStyle w:val="P-Code"/>
        </w:rPr>
        <w:t xml:space="preserve">def </w:t>
      </w:r>
      <w:proofErr w:type="spellStart"/>
      <w:r w:rsidRPr="00FC66DA">
        <w:rPr>
          <w:rStyle w:val="P-Code"/>
        </w:rPr>
        <w:t>get_data_from_txt</w:t>
      </w:r>
      <w:proofErr w:type="spellEnd"/>
      <w:r w:rsidRPr="00FC66DA">
        <w:rPr>
          <w:rStyle w:val="P-Code"/>
        </w:rPr>
        <w:t>(path: str):</w:t>
      </w:r>
    </w:p>
    <w:p w14:paraId="572A5485" w14:textId="77777777" w:rsidR="00FC66DA" w:rsidRPr="00FC66DA" w:rsidRDefault="00FC66DA" w:rsidP="00FC66DA">
      <w:pPr>
        <w:rPr>
          <w:rStyle w:val="P-Code"/>
        </w:rPr>
      </w:pPr>
      <w:r w:rsidRPr="00FC66DA">
        <w:rPr>
          <w:rStyle w:val="P-Code"/>
        </w:rPr>
        <w:t xml:space="preserve">    texts = []</w:t>
      </w:r>
    </w:p>
    <w:p w14:paraId="0DF9512E" w14:textId="77777777" w:rsidR="00FC66DA" w:rsidRPr="00FC66DA" w:rsidRDefault="00FC66DA" w:rsidP="00FC66DA">
      <w:pPr>
        <w:rPr>
          <w:rStyle w:val="P-Code"/>
        </w:rPr>
      </w:pPr>
      <w:r w:rsidRPr="00FC66DA">
        <w:rPr>
          <w:rStyle w:val="P-Code"/>
        </w:rPr>
        <w:t xml:space="preserve">    labels = []</w:t>
      </w:r>
    </w:p>
    <w:p w14:paraId="30AC038A" w14:textId="77777777" w:rsidR="00FC66DA" w:rsidRPr="00FC66DA" w:rsidRDefault="00FC66DA" w:rsidP="00FC66DA">
      <w:pPr>
        <w:rPr>
          <w:rStyle w:val="P-Code"/>
        </w:rPr>
      </w:pPr>
      <w:r w:rsidRPr="00FC66DA">
        <w:rPr>
          <w:rStyle w:val="P-Code"/>
        </w:rPr>
        <w:t xml:space="preserve">    with open(path, 'r') as f:</w:t>
      </w:r>
    </w:p>
    <w:p w14:paraId="521096F4" w14:textId="77777777" w:rsidR="00FC66DA" w:rsidRPr="00FC66DA" w:rsidRDefault="00FC66DA" w:rsidP="00FC66DA">
      <w:pPr>
        <w:rPr>
          <w:rStyle w:val="P-Code"/>
        </w:rPr>
      </w:pPr>
      <w:r w:rsidRPr="00FC66DA">
        <w:rPr>
          <w:rStyle w:val="P-Code"/>
        </w:rPr>
        <w:t xml:space="preserve">        for line in f:</w:t>
      </w:r>
    </w:p>
    <w:p w14:paraId="617BF5F7" w14:textId="77777777" w:rsidR="00FC66DA" w:rsidRPr="00FC66DA" w:rsidRDefault="00FC66DA" w:rsidP="00FC66DA">
      <w:pPr>
        <w:rPr>
          <w:rStyle w:val="P-Code"/>
        </w:rPr>
      </w:pPr>
      <w:r w:rsidRPr="00FC66DA">
        <w:rPr>
          <w:rStyle w:val="P-Code"/>
        </w:rPr>
        <w:t xml:space="preserve">            </w:t>
      </w:r>
      <w:proofErr w:type="spellStart"/>
      <w:r w:rsidRPr="00FC66DA">
        <w:rPr>
          <w:rStyle w:val="P-Code"/>
        </w:rPr>
        <w:t>texts.append</w:t>
      </w:r>
      <w:proofErr w:type="spellEnd"/>
      <w:r w:rsidRPr="00FC66DA">
        <w:rPr>
          <w:rStyle w:val="P-Code"/>
        </w:rPr>
        <w:t>(' '.join(</w:t>
      </w:r>
      <w:proofErr w:type="spellStart"/>
      <w:r w:rsidRPr="00FC66DA">
        <w:rPr>
          <w:rStyle w:val="P-Code"/>
        </w:rPr>
        <w:t>line.split</w:t>
      </w:r>
      <w:proofErr w:type="spellEnd"/>
      <w:r w:rsidRPr="00FC66DA">
        <w:rPr>
          <w:rStyle w:val="P-Code"/>
        </w:rPr>
        <w:t>(' ')[1:]).replace('\n', ''))</w:t>
      </w:r>
    </w:p>
    <w:p w14:paraId="6B97F113" w14:textId="77777777" w:rsidR="00FC66DA" w:rsidRPr="00FC66DA" w:rsidRDefault="00FC66DA" w:rsidP="00FC66DA">
      <w:pPr>
        <w:rPr>
          <w:rStyle w:val="P-Code"/>
        </w:rPr>
      </w:pPr>
      <w:r w:rsidRPr="00FC66DA">
        <w:rPr>
          <w:rStyle w:val="P-Code"/>
        </w:rPr>
        <w:t xml:space="preserve">            </w:t>
      </w:r>
      <w:proofErr w:type="spellStart"/>
      <w:r w:rsidRPr="00FC66DA">
        <w:rPr>
          <w:rStyle w:val="P-Code"/>
        </w:rPr>
        <w:t>labels.append</w:t>
      </w:r>
      <w:proofErr w:type="spellEnd"/>
      <w:r w:rsidRPr="00FC66DA">
        <w:rPr>
          <w:rStyle w:val="P-Code"/>
        </w:rPr>
        <w:t>(int(</w:t>
      </w:r>
      <w:proofErr w:type="spellStart"/>
      <w:r w:rsidRPr="00FC66DA">
        <w:rPr>
          <w:rStyle w:val="P-Code"/>
        </w:rPr>
        <w:t>line.split</w:t>
      </w:r>
      <w:proofErr w:type="spellEnd"/>
      <w:r w:rsidRPr="00FC66DA">
        <w:rPr>
          <w:rStyle w:val="P-Code"/>
        </w:rPr>
        <w:t>(' ')[0]))</w:t>
      </w:r>
    </w:p>
    <w:p w14:paraId="3F0858C5" w14:textId="77777777" w:rsidR="00FC66DA" w:rsidRPr="00FC66DA" w:rsidRDefault="00FC66DA" w:rsidP="00FC66DA">
      <w:pPr>
        <w:rPr>
          <w:rStyle w:val="P-Code"/>
        </w:rPr>
      </w:pPr>
      <w:r w:rsidRPr="00FC66DA">
        <w:rPr>
          <w:rStyle w:val="P-Code"/>
        </w:rPr>
        <w:t xml:space="preserve">    </w:t>
      </w:r>
    </w:p>
    <w:p w14:paraId="3E424293" w14:textId="77777777" w:rsidR="00FC66DA" w:rsidRPr="00FC66DA" w:rsidRDefault="00FC66DA" w:rsidP="00FC66DA">
      <w:pPr>
        <w:rPr>
          <w:rStyle w:val="P-Code"/>
        </w:rPr>
      </w:pPr>
      <w:r w:rsidRPr="00FC66DA">
        <w:rPr>
          <w:rStyle w:val="P-Code"/>
        </w:rPr>
        <w:t xml:space="preserve">    return texts, labels</w:t>
      </w:r>
    </w:p>
    <w:p w14:paraId="0F00E669" w14:textId="77777777" w:rsidR="00FC66DA" w:rsidRPr="00FC66DA" w:rsidRDefault="00FC66DA" w:rsidP="00FC66DA">
      <w:pPr>
        <w:rPr>
          <w:rStyle w:val="P-Code"/>
        </w:rPr>
      </w:pPr>
    </w:p>
    <w:p w14:paraId="3093F7ED" w14:textId="77777777" w:rsidR="00FC66DA" w:rsidRPr="00FC66DA" w:rsidRDefault="00FC66DA" w:rsidP="00FC66DA">
      <w:pPr>
        <w:rPr>
          <w:rStyle w:val="P-Code"/>
        </w:rPr>
      </w:pPr>
      <w:r w:rsidRPr="00FC66DA">
        <w:rPr>
          <w:rStyle w:val="P-Code"/>
        </w:rPr>
        <w:t xml:space="preserve">def </w:t>
      </w:r>
      <w:proofErr w:type="spellStart"/>
      <w:r w:rsidRPr="00FC66DA">
        <w:rPr>
          <w:rStyle w:val="P-Code"/>
        </w:rPr>
        <w:t>forward_step</w:t>
      </w:r>
      <w:proofErr w:type="spellEnd"/>
      <w:r w:rsidRPr="00FC66DA">
        <w:rPr>
          <w:rStyle w:val="P-Code"/>
        </w:rPr>
        <w:t>(</w:t>
      </w:r>
      <w:proofErr w:type="spellStart"/>
      <w:r w:rsidRPr="00FC66DA">
        <w:rPr>
          <w:rStyle w:val="P-Code"/>
        </w:rPr>
        <w:t>texts,tokenizer</w:t>
      </w:r>
      <w:proofErr w:type="spellEnd"/>
      <w:r w:rsidRPr="00FC66DA">
        <w:rPr>
          <w:rStyle w:val="P-Code"/>
        </w:rPr>
        <w:t>, model):</w:t>
      </w:r>
    </w:p>
    <w:p w14:paraId="379B1843" w14:textId="77777777" w:rsidR="00FC66DA" w:rsidRPr="00FC66DA" w:rsidRDefault="00FC66DA" w:rsidP="00FC66DA">
      <w:pPr>
        <w:rPr>
          <w:rStyle w:val="P-Code"/>
        </w:rPr>
      </w:pPr>
      <w:r w:rsidRPr="00FC66DA">
        <w:rPr>
          <w:rStyle w:val="P-Code"/>
        </w:rPr>
        <w:t xml:space="preserve">    </w:t>
      </w:r>
      <w:proofErr w:type="spellStart"/>
      <w:r w:rsidRPr="00FC66DA">
        <w:rPr>
          <w:rStyle w:val="P-Code"/>
        </w:rPr>
        <w:t>tokenized_texts</w:t>
      </w:r>
      <w:proofErr w:type="spellEnd"/>
      <w:r w:rsidRPr="00FC66DA">
        <w:rPr>
          <w:rStyle w:val="P-Code"/>
        </w:rPr>
        <w:t xml:space="preserve"> = tokenizer(texts, truncation=True, </w:t>
      </w:r>
      <w:proofErr w:type="spellStart"/>
      <w:r w:rsidRPr="00FC66DA">
        <w:rPr>
          <w:rStyle w:val="P-Code"/>
        </w:rPr>
        <w:t>max_length</w:t>
      </w:r>
      <w:proofErr w:type="spellEnd"/>
      <w:r w:rsidRPr="00FC66DA">
        <w:rPr>
          <w:rStyle w:val="P-Code"/>
        </w:rPr>
        <w:t xml:space="preserve">=500, </w:t>
      </w:r>
      <w:proofErr w:type="spellStart"/>
      <w:r w:rsidRPr="00FC66DA">
        <w:rPr>
          <w:rStyle w:val="P-Code"/>
        </w:rPr>
        <w:t>return_tensors</w:t>
      </w:r>
      <w:proofErr w:type="spellEnd"/>
      <w:r w:rsidRPr="00FC66DA">
        <w:rPr>
          <w:rStyle w:val="P-Code"/>
        </w:rPr>
        <w:t>='</w:t>
      </w:r>
      <w:proofErr w:type="spellStart"/>
      <w:r w:rsidRPr="00FC66DA">
        <w:rPr>
          <w:rStyle w:val="P-Code"/>
        </w:rPr>
        <w:t>pt</w:t>
      </w:r>
      <w:proofErr w:type="spellEnd"/>
      <w:r w:rsidRPr="00FC66DA">
        <w:rPr>
          <w:rStyle w:val="P-Code"/>
        </w:rPr>
        <w:t>', padding=True).input_ids.to('cpu')</w:t>
      </w:r>
    </w:p>
    <w:p w14:paraId="53FEA206" w14:textId="77777777" w:rsidR="00FC66DA" w:rsidRPr="00FC66DA" w:rsidRDefault="00FC66DA" w:rsidP="00FC66DA">
      <w:pPr>
        <w:rPr>
          <w:rStyle w:val="P-Code"/>
        </w:rPr>
      </w:pPr>
    </w:p>
    <w:p w14:paraId="4754A850" w14:textId="18170C64" w:rsidR="00FC66DA" w:rsidRPr="00FC66DA" w:rsidRDefault="00FC66DA" w:rsidP="00FC66DA">
      <w:pPr>
        <w:rPr>
          <w:rStyle w:val="P-Code"/>
        </w:rPr>
      </w:pPr>
      <w:r w:rsidRPr="00FC66DA">
        <w:rPr>
          <w:rStyle w:val="P-Code"/>
        </w:rPr>
        <w:t xml:space="preserve">    </w:t>
      </w:r>
      <w:proofErr w:type="spellStart"/>
      <w:r w:rsidRPr="00FC66DA">
        <w:rPr>
          <w:rStyle w:val="P-Code"/>
        </w:rPr>
        <w:t>lm_loss</w:t>
      </w:r>
      <w:proofErr w:type="spellEnd"/>
      <w:r w:rsidRPr="00FC66DA">
        <w:rPr>
          <w:rStyle w:val="P-Code"/>
        </w:rPr>
        <w:t xml:space="preserve"> = model(</w:t>
      </w:r>
      <w:proofErr w:type="spellStart"/>
      <w:r w:rsidRPr="00FC66DA">
        <w:rPr>
          <w:rStyle w:val="P-Code"/>
        </w:rPr>
        <w:t>tokenized_texts</w:t>
      </w:r>
      <w:proofErr w:type="spellEnd"/>
      <w:r w:rsidRPr="00FC66DA">
        <w:rPr>
          <w:rStyle w:val="P-Code"/>
        </w:rPr>
        <w:t>, labels=</w:t>
      </w:r>
      <w:proofErr w:type="spellStart"/>
      <w:r w:rsidRPr="00FC66DA">
        <w:rPr>
          <w:rStyle w:val="P-Code"/>
        </w:rPr>
        <w:t>tokenized_texts</w:t>
      </w:r>
      <w:proofErr w:type="spellEnd"/>
      <w:r w:rsidRPr="00FC66DA">
        <w:rPr>
          <w:rStyle w:val="P-Code"/>
        </w:rPr>
        <w:t>).</w:t>
      </w:r>
      <w:proofErr w:type="spellStart"/>
      <w:r w:rsidRPr="00FC66DA">
        <w:rPr>
          <w:rStyle w:val="P-Code"/>
        </w:rPr>
        <w:t>loss.unsqueeze</w:t>
      </w:r>
      <w:proofErr w:type="spellEnd"/>
      <w:r w:rsidRPr="00FC66DA">
        <w:rPr>
          <w:rStyle w:val="P-Code"/>
        </w:rPr>
        <w:t xml:space="preserve">(dim=0)   </w:t>
      </w:r>
    </w:p>
    <w:p w14:paraId="15C9F109" w14:textId="77777777" w:rsidR="00FC66DA" w:rsidRPr="00FC66DA" w:rsidRDefault="00FC66DA" w:rsidP="00FC66DA">
      <w:pPr>
        <w:rPr>
          <w:rStyle w:val="P-Code"/>
        </w:rPr>
      </w:pPr>
      <w:r w:rsidRPr="00FC66DA">
        <w:rPr>
          <w:rStyle w:val="P-Code"/>
        </w:rPr>
        <w:t xml:space="preserve">    </w:t>
      </w:r>
    </w:p>
    <w:p w14:paraId="7F30B64A" w14:textId="77777777" w:rsidR="00FC66DA" w:rsidRPr="00FC66DA" w:rsidRDefault="00FC66DA" w:rsidP="00FC66DA">
      <w:pPr>
        <w:rPr>
          <w:rStyle w:val="P-Code"/>
        </w:rPr>
      </w:pPr>
      <w:r w:rsidRPr="00FC66DA">
        <w:rPr>
          <w:rStyle w:val="P-Code"/>
        </w:rPr>
        <w:t xml:space="preserve">    return </w:t>
      </w:r>
      <w:proofErr w:type="spellStart"/>
      <w:r w:rsidRPr="00FC66DA">
        <w:rPr>
          <w:rStyle w:val="P-Code"/>
        </w:rPr>
        <w:t>lm_loss</w:t>
      </w:r>
      <w:proofErr w:type="spellEnd"/>
    </w:p>
    <w:p w14:paraId="5F40B174" w14:textId="77777777" w:rsidR="00FC66DA" w:rsidRPr="00FC66DA" w:rsidRDefault="00FC66DA" w:rsidP="00FC66DA">
      <w:pPr>
        <w:rPr>
          <w:rStyle w:val="P-Code"/>
        </w:rPr>
      </w:pPr>
    </w:p>
    <w:p w14:paraId="4FE49E1C" w14:textId="77777777" w:rsidR="00FC66DA" w:rsidRPr="00FC66DA" w:rsidRDefault="00FC66DA" w:rsidP="00FC66DA">
      <w:pPr>
        <w:rPr>
          <w:rStyle w:val="P-Code"/>
        </w:rPr>
      </w:pPr>
      <w:r w:rsidRPr="00FC66DA">
        <w:rPr>
          <w:rStyle w:val="P-Code"/>
        </w:rPr>
        <w:t xml:space="preserve">    </w:t>
      </w:r>
    </w:p>
    <w:p w14:paraId="10927264" w14:textId="77777777" w:rsidR="00FC66DA" w:rsidRPr="00FC66DA" w:rsidRDefault="00FC66DA" w:rsidP="00FC66DA">
      <w:pPr>
        <w:rPr>
          <w:rStyle w:val="P-Code"/>
        </w:rPr>
      </w:pPr>
      <w:r w:rsidRPr="00FC66DA">
        <w:rPr>
          <w:rStyle w:val="P-Code"/>
        </w:rPr>
        <w:t xml:space="preserve">def </w:t>
      </w:r>
      <w:proofErr w:type="spellStart"/>
      <w:r w:rsidRPr="00FC66DA">
        <w:rPr>
          <w:rStyle w:val="P-Code"/>
        </w:rPr>
        <w:t>train_llm</w:t>
      </w:r>
      <w:proofErr w:type="spellEnd"/>
      <w:r w:rsidRPr="00FC66DA">
        <w:rPr>
          <w:rStyle w:val="P-Code"/>
        </w:rPr>
        <w:t>(</w:t>
      </w:r>
      <w:proofErr w:type="spellStart"/>
      <w:r w:rsidRPr="00FC66DA">
        <w:rPr>
          <w:rStyle w:val="P-Code"/>
        </w:rPr>
        <w:t>train_data</w:t>
      </w:r>
      <w:proofErr w:type="spellEnd"/>
      <w:r w:rsidRPr="00FC66DA">
        <w:rPr>
          <w:rStyle w:val="P-Code"/>
        </w:rPr>
        <w:t xml:space="preserve">, </w:t>
      </w:r>
      <w:proofErr w:type="spellStart"/>
      <w:r w:rsidRPr="00FC66DA">
        <w:rPr>
          <w:rStyle w:val="P-Code"/>
        </w:rPr>
        <w:t>train_loader</w:t>
      </w:r>
      <w:proofErr w:type="spellEnd"/>
      <w:r w:rsidRPr="00FC66DA">
        <w:rPr>
          <w:rStyle w:val="P-Code"/>
        </w:rPr>
        <w:t xml:space="preserve">, </w:t>
      </w:r>
    </w:p>
    <w:p w14:paraId="5D3B0E1D" w14:textId="77777777" w:rsidR="00FC66DA" w:rsidRPr="00FC66DA" w:rsidRDefault="00FC66DA" w:rsidP="00FC66DA">
      <w:pPr>
        <w:rPr>
          <w:rStyle w:val="P-Code"/>
        </w:rPr>
      </w:pPr>
      <w:r w:rsidRPr="00FC66DA">
        <w:rPr>
          <w:rStyle w:val="P-Code"/>
        </w:rPr>
        <w:t xml:space="preserve">               ):</w:t>
      </w:r>
    </w:p>
    <w:p w14:paraId="3D9959AF" w14:textId="77777777" w:rsidR="00FC66DA" w:rsidRPr="00FC66DA" w:rsidRDefault="00FC66DA" w:rsidP="00FC66DA">
      <w:pPr>
        <w:rPr>
          <w:rStyle w:val="P-Code"/>
        </w:rPr>
      </w:pPr>
      <w:r w:rsidRPr="00FC66DA">
        <w:rPr>
          <w:rStyle w:val="P-Code"/>
        </w:rPr>
        <w:t xml:space="preserve">    model = GPT2LMHeadModel.from_pretrained("gpt2")</w:t>
      </w:r>
    </w:p>
    <w:p w14:paraId="3F125EAC" w14:textId="77777777" w:rsidR="00FC66DA" w:rsidRPr="00FC66DA" w:rsidRDefault="00FC66DA" w:rsidP="00FC66DA">
      <w:pPr>
        <w:rPr>
          <w:rStyle w:val="P-Code"/>
        </w:rPr>
      </w:pPr>
      <w:r w:rsidRPr="00FC66DA">
        <w:rPr>
          <w:rStyle w:val="P-Code"/>
        </w:rPr>
        <w:t xml:space="preserve">    #model.parallelize()</w:t>
      </w:r>
    </w:p>
    <w:p w14:paraId="3EC6CCFE" w14:textId="77777777" w:rsidR="00FC66DA" w:rsidRPr="00FC66DA" w:rsidRDefault="00FC66DA" w:rsidP="00FC66DA">
      <w:pPr>
        <w:rPr>
          <w:rStyle w:val="P-Code"/>
        </w:rPr>
      </w:pPr>
      <w:r w:rsidRPr="00FC66DA">
        <w:rPr>
          <w:rStyle w:val="P-Code"/>
        </w:rPr>
        <w:t xml:space="preserve">    </w:t>
      </w:r>
      <w:proofErr w:type="spellStart"/>
      <w:r w:rsidRPr="00FC66DA">
        <w:rPr>
          <w:rStyle w:val="P-Code"/>
        </w:rPr>
        <w:t>model.train</w:t>
      </w:r>
      <w:proofErr w:type="spellEnd"/>
      <w:r w:rsidRPr="00FC66DA">
        <w:rPr>
          <w:rStyle w:val="P-Code"/>
        </w:rPr>
        <w:t>()</w:t>
      </w:r>
    </w:p>
    <w:p w14:paraId="6BB30450" w14:textId="77777777" w:rsidR="00FC66DA" w:rsidRPr="00FC66DA" w:rsidRDefault="00FC66DA" w:rsidP="00FC66DA">
      <w:pPr>
        <w:rPr>
          <w:rStyle w:val="P-Code"/>
        </w:rPr>
      </w:pPr>
      <w:r w:rsidRPr="00FC66DA">
        <w:rPr>
          <w:rStyle w:val="P-Code"/>
        </w:rPr>
        <w:t xml:space="preserve">    tokenizer = GPT2Tokenizer.from_pretrained("gpt2")</w:t>
      </w:r>
    </w:p>
    <w:p w14:paraId="4DB95B4F" w14:textId="77777777" w:rsidR="00FC66DA" w:rsidRPr="00FC66DA" w:rsidRDefault="00FC66DA" w:rsidP="00FC66DA">
      <w:pPr>
        <w:rPr>
          <w:rStyle w:val="P-Code"/>
        </w:rPr>
      </w:pPr>
      <w:r w:rsidRPr="00FC66DA">
        <w:rPr>
          <w:rStyle w:val="P-Code"/>
        </w:rPr>
        <w:t xml:space="preserve">    </w:t>
      </w:r>
      <w:proofErr w:type="spellStart"/>
      <w:r w:rsidRPr="00FC66DA">
        <w:rPr>
          <w:rStyle w:val="P-Code"/>
        </w:rPr>
        <w:t>tokenizer.pad_token</w:t>
      </w:r>
      <w:proofErr w:type="spellEnd"/>
      <w:r w:rsidRPr="00FC66DA">
        <w:rPr>
          <w:rStyle w:val="P-Code"/>
        </w:rPr>
        <w:t xml:space="preserve"> = </w:t>
      </w:r>
      <w:proofErr w:type="spellStart"/>
      <w:r w:rsidRPr="00FC66DA">
        <w:rPr>
          <w:rStyle w:val="P-Code"/>
        </w:rPr>
        <w:t>tokenizer.eos_token</w:t>
      </w:r>
      <w:proofErr w:type="spellEnd"/>
    </w:p>
    <w:p w14:paraId="5AF0D56A" w14:textId="77777777" w:rsidR="00FC66DA" w:rsidRPr="00FC66DA" w:rsidRDefault="00FC66DA" w:rsidP="00FC66DA">
      <w:pPr>
        <w:rPr>
          <w:rStyle w:val="P-Code"/>
        </w:rPr>
      </w:pPr>
      <w:r w:rsidRPr="00FC66DA">
        <w:rPr>
          <w:rStyle w:val="P-Code"/>
        </w:rPr>
        <w:t xml:space="preserve">    optimizer = </w:t>
      </w:r>
      <w:proofErr w:type="spellStart"/>
      <w:r w:rsidRPr="00FC66DA">
        <w:rPr>
          <w:rStyle w:val="P-Code"/>
        </w:rPr>
        <w:t>torch.optim.Adam</w:t>
      </w:r>
      <w:proofErr w:type="spellEnd"/>
      <w:r w:rsidRPr="00FC66DA">
        <w:rPr>
          <w:rStyle w:val="P-Code"/>
        </w:rPr>
        <w:t>(</w:t>
      </w:r>
      <w:proofErr w:type="spellStart"/>
      <w:r w:rsidRPr="00FC66DA">
        <w:rPr>
          <w:rStyle w:val="P-Code"/>
        </w:rPr>
        <w:t>model.parameters</w:t>
      </w:r>
      <w:proofErr w:type="spellEnd"/>
      <w:r w:rsidRPr="00FC66DA">
        <w:rPr>
          <w:rStyle w:val="P-Code"/>
        </w:rPr>
        <w:t xml:space="preserve">(), </w:t>
      </w:r>
      <w:proofErr w:type="spellStart"/>
      <w:r w:rsidRPr="00FC66DA">
        <w:rPr>
          <w:rStyle w:val="P-Code"/>
        </w:rPr>
        <w:t>lr</w:t>
      </w:r>
      <w:proofErr w:type="spellEnd"/>
      <w:r w:rsidRPr="00FC66DA">
        <w:rPr>
          <w:rStyle w:val="P-Code"/>
        </w:rPr>
        <w:t xml:space="preserve"> = 8e-6)</w:t>
      </w:r>
    </w:p>
    <w:p w14:paraId="64383D0A" w14:textId="77777777" w:rsidR="00FC66DA" w:rsidRPr="00FC66DA" w:rsidRDefault="00FC66DA" w:rsidP="00FC66DA">
      <w:pPr>
        <w:rPr>
          <w:rStyle w:val="P-Code"/>
        </w:rPr>
      </w:pPr>
      <w:r w:rsidRPr="00FC66DA">
        <w:rPr>
          <w:rStyle w:val="P-Code"/>
        </w:rPr>
        <w:t xml:space="preserve">    </w:t>
      </w:r>
      <w:proofErr w:type="spellStart"/>
      <w:r w:rsidRPr="00FC66DA">
        <w:rPr>
          <w:rStyle w:val="P-Code"/>
        </w:rPr>
        <w:t>args_epochs</w:t>
      </w:r>
      <w:proofErr w:type="spellEnd"/>
      <w:r w:rsidRPr="00FC66DA">
        <w:rPr>
          <w:rStyle w:val="P-Code"/>
        </w:rPr>
        <w:t>=2</w:t>
      </w:r>
    </w:p>
    <w:p w14:paraId="5C8A9A4C" w14:textId="77777777" w:rsidR="00FC66DA" w:rsidRPr="00FC66DA" w:rsidRDefault="00FC66DA" w:rsidP="00FC66DA">
      <w:pPr>
        <w:rPr>
          <w:rStyle w:val="P-Code"/>
        </w:rPr>
      </w:pPr>
      <w:r w:rsidRPr="00FC66DA">
        <w:rPr>
          <w:rStyle w:val="P-Code"/>
        </w:rPr>
        <w:t xml:space="preserve">    print(</w:t>
      </w:r>
      <w:proofErr w:type="spellStart"/>
      <w:r w:rsidRPr="00FC66DA">
        <w:rPr>
          <w:rStyle w:val="P-Code"/>
        </w:rPr>
        <w:t>args_epochs</w:t>
      </w:r>
      <w:proofErr w:type="spellEnd"/>
      <w:r w:rsidRPr="00FC66DA">
        <w:rPr>
          <w:rStyle w:val="P-Code"/>
        </w:rPr>
        <w:t>)</w:t>
      </w:r>
    </w:p>
    <w:p w14:paraId="4C4E4481" w14:textId="77777777" w:rsidR="00FC66DA" w:rsidRPr="00FC66DA" w:rsidRDefault="00FC66DA" w:rsidP="00FC66DA">
      <w:pPr>
        <w:rPr>
          <w:rStyle w:val="P-Code"/>
        </w:rPr>
      </w:pPr>
      <w:r w:rsidRPr="00FC66DA">
        <w:rPr>
          <w:rStyle w:val="P-Code"/>
        </w:rPr>
        <w:t xml:space="preserve">    epsilon=0.5</w:t>
      </w:r>
    </w:p>
    <w:p w14:paraId="71A6DC1B" w14:textId="77777777" w:rsidR="00FC66DA" w:rsidRPr="00FC66DA" w:rsidRDefault="00FC66DA" w:rsidP="00FC66DA">
      <w:pPr>
        <w:rPr>
          <w:rStyle w:val="P-Code"/>
        </w:rPr>
      </w:pPr>
      <w:r w:rsidRPr="00FC66DA">
        <w:rPr>
          <w:rStyle w:val="P-Code"/>
        </w:rPr>
        <w:t xml:space="preserve">    print(epsilon)</w:t>
      </w:r>
    </w:p>
    <w:p w14:paraId="2956F072" w14:textId="77777777" w:rsidR="00FC66DA" w:rsidRPr="00FC66DA" w:rsidRDefault="00FC66DA" w:rsidP="00FC66DA">
      <w:pPr>
        <w:rPr>
          <w:rStyle w:val="P-Code"/>
        </w:rPr>
      </w:pPr>
    </w:p>
    <w:p w14:paraId="075309FA" w14:textId="77777777" w:rsidR="00FC66DA" w:rsidRPr="00FC66DA" w:rsidRDefault="00FC66DA" w:rsidP="00FC66DA">
      <w:pPr>
        <w:rPr>
          <w:rStyle w:val="P-Code"/>
        </w:rPr>
      </w:pPr>
      <w:r w:rsidRPr="00FC66DA">
        <w:rPr>
          <w:rStyle w:val="P-Code"/>
        </w:rPr>
        <w:t xml:space="preserve">   </w:t>
      </w:r>
    </w:p>
    <w:p w14:paraId="17B27704" w14:textId="77777777" w:rsidR="00FC66DA" w:rsidRPr="00F97627" w:rsidRDefault="00FC66DA" w:rsidP="00FC66DA">
      <w:pPr>
        <w:rPr>
          <w:rStyle w:val="P-Code"/>
          <w:b/>
          <w:bCs/>
        </w:rPr>
      </w:pPr>
      <w:r w:rsidRPr="00FC66DA">
        <w:rPr>
          <w:rStyle w:val="P-Code"/>
        </w:rPr>
        <w:t xml:space="preserve">    </w:t>
      </w:r>
      <w:proofErr w:type="spellStart"/>
      <w:r w:rsidRPr="00F97627">
        <w:rPr>
          <w:rStyle w:val="P-Code"/>
          <w:b/>
          <w:bCs/>
        </w:rPr>
        <w:t>privacy_engine</w:t>
      </w:r>
      <w:proofErr w:type="spellEnd"/>
      <w:r w:rsidRPr="00F97627">
        <w:rPr>
          <w:rStyle w:val="P-Code"/>
          <w:b/>
          <w:bCs/>
        </w:rPr>
        <w:t xml:space="preserve"> = </w:t>
      </w:r>
      <w:proofErr w:type="spellStart"/>
      <w:r w:rsidRPr="00F97627">
        <w:rPr>
          <w:rStyle w:val="P-Code"/>
          <w:b/>
          <w:bCs/>
        </w:rPr>
        <w:t>PrivacyEngine</w:t>
      </w:r>
      <w:proofErr w:type="spellEnd"/>
      <w:r w:rsidRPr="00F97627">
        <w:rPr>
          <w:rStyle w:val="P-Code"/>
          <w:b/>
          <w:bCs/>
        </w:rPr>
        <w:t>(</w:t>
      </w:r>
    </w:p>
    <w:p w14:paraId="348C9AF6" w14:textId="77777777" w:rsidR="00FC66DA" w:rsidRPr="00F97627" w:rsidRDefault="00FC66DA" w:rsidP="00FC66DA">
      <w:pPr>
        <w:rPr>
          <w:rStyle w:val="P-Code"/>
          <w:b/>
          <w:bCs/>
        </w:rPr>
      </w:pPr>
      <w:r w:rsidRPr="00F97627">
        <w:rPr>
          <w:rStyle w:val="P-Code"/>
          <w:b/>
          <w:bCs/>
        </w:rPr>
        <w:t xml:space="preserve">            model,</w:t>
      </w:r>
    </w:p>
    <w:p w14:paraId="1121A64A" w14:textId="77777777" w:rsidR="00FC66DA" w:rsidRPr="00F97627" w:rsidRDefault="00FC66DA" w:rsidP="00FC66DA">
      <w:pPr>
        <w:rPr>
          <w:rStyle w:val="P-Code"/>
          <w:b/>
          <w:bCs/>
        </w:rPr>
      </w:pPr>
      <w:r w:rsidRPr="00F97627">
        <w:rPr>
          <w:rStyle w:val="P-Code"/>
          <w:b/>
          <w:bCs/>
        </w:rPr>
        <w:t xml:space="preserve">            </w:t>
      </w:r>
      <w:proofErr w:type="spellStart"/>
      <w:r w:rsidRPr="00F97627">
        <w:rPr>
          <w:rStyle w:val="P-Code"/>
          <w:b/>
          <w:bCs/>
        </w:rPr>
        <w:t>batch_size</w:t>
      </w:r>
      <w:proofErr w:type="spellEnd"/>
      <w:r w:rsidRPr="00F97627">
        <w:rPr>
          <w:rStyle w:val="P-Code"/>
          <w:b/>
          <w:bCs/>
        </w:rPr>
        <w:t>=1,</w:t>
      </w:r>
    </w:p>
    <w:p w14:paraId="52F50CF8" w14:textId="77777777" w:rsidR="00FC66DA" w:rsidRPr="00F97627" w:rsidRDefault="00FC66DA" w:rsidP="00FC66DA">
      <w:pPr>
        <w:rPr>
          <w:rStyle w:val="P-Code"/>
          <w:b/>
          <w:bCs/>
        </w:rPr>
      </w:pPr>
      <w:r w:rsidRPr="00F97627">
        <w:rPr>
          <w:rStyle w:val="P-Code"/>
          <w:b/>
          <w:bCs/>
        </w:rPr>
        <w:t xml:space="preserve">            </w:t>
      </w:r>
      <w:proofErr w:type="spellStart"/>
      <w:r w:rsidRPr="00F97627">
        <w:rPr>
          <w:rStyle w:val="P-Code"/>
          <w:b/>
          <w:bCs/>
        </w:rPr>
        <w:t>sample_size</w:t>
      </w:r>
      <w:proofErr w:type="spellEnd"/>
      <w:r w:rsidRPr="00F97627">
        <w:rPr>
          <w:rStyle w:val="P-Code"/>
          <w:b/>
          <w:bCs/>
        </w:rPr>
        <w:t>=10,</w:t>
      </w:r>
    </w:p>
    <w:p w14:paraId="1DFF66C1" w14:textId="77777777" w:rsidR="00FC66DA" w:rsidRPr="00F97627" w:rsidRDefault="00FC66DA" w:rsidP="00FC66DA">
      <w:pPr>
        <w:rPr>
          <w:rStyle w:val="P-Code"/>
          <w:b/>
          <w:bCs/>
        </w:rPr>
      </w:pPr>
      <w:r w:rsidRPr="00F97627">
        <w:rPr>
          <w:rStyle w:val="P-Code"/>
          <w:b/>
          <w:bCs/>
        </w:rPr>
        <w:t xml:space="preserve">            epochs=</w:t>
      </w:r>
      <w:proofErr w:type="spellStart"/>
      <w:r w:rsidRPr="00F97627">
        <w:rPr>
          <w:rStyle w:val="P-Code"/>
          <w:b/>
          <w:bCs/>
        </w:rPr>
        <w:t>args_epochs</w:t>
      </w:r>
      <w:proofErr w:type="spellEnd"/>
      <w:r w:rsidRPr="00F97627">
        <w:rPr>
          <w:rStyle w:val="P-Code"/>
          <w:b/>
          <w:bCs/>
        </w:rPr>
        <w:t>,</w:t>
      </w:r>
    </w:p>
    <w:p w14:paraId="6A15B9BA" w14:textId="77777777" w:rsidR="00FC66DA" w:rsidRPr="00F97627" w:rsidRDefault="00FC66DA" w:rsidP="00FC66DA">
      <w:pPr>
        <w:rPr>
          <w:rStyle w:val="P-Code"/>
          <w:b/>
          <w:bCs/>
        </w:rPr>
      </w:pPr>
      <w:r w:rsidRPr="00F97627">
        <w:rPr>
          <w:rStyle w:val="P-Code"/>
          <w:b/>
          <w:bCs/>
        </w:rPr>
        <w:t xml:space="preserve">            </w:t>
      </w:r>
      <w:proofErr w:type="spellStart"/>
      <w:r w:rsidRPr="00F97627">
        <w:rPr>
          <w:rStyle w:val="P-Code"/>
          <w:b/>
          <w:bCs/>
        </w:rPr>
        <w:t>max_grad_norm</w:t>
      </w:r>
      <w:proofErr w:type="spellEnd"/>
      <w:r w:rsidRPr="00F97627">
        <w:rPr>
          <w:rStyle w:val="P-Code"/>
          <w:b/>
          <w:bCs/>
        </w:rPr>
        <w:t>=0.1,</w:t>
      </w:r>
    </w:p>
    <w:p w14:paraId="5E82F693" w14:textId="77777777" w:rsidR="00FC66DA" w:rsidRPr="00F97627" w:rsidRDefault="00FC66DA" w:rsidP="00FC66DA">
      <w:pPr>
        <w:rPr>
          <w:rStyle w:val="P-Code"/>
          <w:b/>
          <w:bCs/>
        </w:rPr>
      </w:pPr>
      <w:r w:rsidRPr="00F97627">
        <w:rPr>
          <w:rStyle w:val="P-Code"/>
          <w:b/>
          <w:bCs/>
        </w:rPr>
        <w:t xml:space="preserve">            </w:t>
      </w:r>
      <w:proofErr w:type="spellStart"/>
      <w:r w:rsidRPr="00F97627">
        <w:rPr>
          <w:rStyle w:val="P-Code"/>
          <w:b/>
          <w:bCs/>
        </w:rPr>
        <w:t>target_epsilon</w:t>
      </w:r>
      <w:proofErr w:type="spellEnd"/>
      <w:r w:rsidRPr="00F97627">
        <w:rPr>
          <w:rStyle w:val="P-Code"/>
          <w:b/>
          <w:bCs/>
        </w:rPr>
        <w:t>=epsilon,</w:t>
      </w:r>
    </w:p>
    <w:p w14:paraId="613A55B8" w14:textId="77777777" w:rsidR="00FC66DA" w:rsidRPr="00F97627" w:rsidRDefault="00FC66DA" w:rsidP="00FC66DA">
      <w:pPr>
        <w:rPr>
          <w:rStyle w:val="P-Code"/>
          <w:b/>
          <w:bCs/>
        </w:rPr>
      </w:pPr>
      <w:r w:rsidRPr="00F97627">
        <w:rPr>
          <w:rStyle w:val="P-Code"/>
          <w:b/>
          <w:bCs/>
        </w:rPr>
        <w:t xml:space="preserve">        )</w:t>
      </w:r>
    </w:p>
    <w:p w14:paraId="15F75867" w14:textId="77777777" w:rsidR="00FC66DA" w:rsidRPr="00F97627" w:rsidRDefault="00FC66DA" w:rsidP="00FC66DA">
      <w:pPr>
        <w:rPr>
          <w:rStyle w:val="P-Code"/>
          <w:b/>
          <w:bCs/>
        </w:rPr>
      </w:pPr>
      <w:r w:rsidRPr="00F97627">
        <w:rPr>
          <w:rStyle w:val="P-Code"/>
          <w:b/>
          <w:bCs/>
        </w:rPr>
        <w:lastRenderedPageBreak/>
        <w:t xml:space="preserve">    </w:t>
      </w:r>
      <w:proofErr w:type="spellStart"/>
      <w:r w:rsidRPr="00F97627">
        <w:rPr>
          <w:rStyle w:val="P-Code"/>
          <w:b/>
          <w:bCs/>
        </w:rPr>
        <w:t>privacy_engine.attach</w:t>
      </w:r>
      <w:proofErr w:type="spellEnd"/>
      <w:r w:rsidRPr="00F97627">
        <w:rPr>
          <w:rStyle w:val="P-Code"/>
          <w:b/>
          <w:bCs/>
        </w:rPr>
        <w:t>(optimizer)</w:t>
      </w:r>
    </w:p>
    <w:p w14:paraId="4D0711C1" w14:textId="77777777" w:rsidR="00FC66DA" w:rsidRPr="00FC66DA" w:rsidRDefault="00FC66DA" w:rsidP="00FC66DA">
      <w:pPr>
        <w:rPr>
          <w:rStyle w:val="P-Code"/>
        </w:rPr>
      </w:pPr>
      <w:r w:rsidRPr="00FC66DA">
        <w:rPr>
          <w:rStyle w:val="P-Code"/>
        </w:rPr>
        <w:t xml:space="preserve">    </w:t>
      </w:r>
    </w:p>
    <w:p w14:paraId="2340E4A5" w14:textId="77777777" w:rsidR="00FC66DA" w:rsidRPr="00FC66DA" w:rsidRDefault="00FC66DA" w:rsidP="00FC66DA">
      <w:pPr>
        <w:rPr>
          <w:rStyle w:val="P-Code"/>
        </w:rPr>
      </w:pPr>
    </w:p>
    <w:p w14:paraId="0B904504" w14:textId="77777777" w:rsidR="00FC66DA" w:rsidRPr="00FC66DA" w:rsidRDefault="00FC66DA" w:rsidP="00FC66DA">
      <w:pPr>
        <w:rPr>
          <w:rStyle w:val="P-Code"/>
        </w:rPr>
      </w:pPr>
      <w:r w:rsidRPr="00FC66DA">
        <w:rPr>
          <w:rStyle w:val="P-Code"/>
        </w:rPr>
        <w:t xml:space="preserve">    for epoch in range(</w:t>
      </w:r>
      <w:proofErr w:type="spellStart"/>
      <w:r w:rsidRPr="00FC66DA">
        <w:rPr>
          <w:rStyle w:val="P-Code"/>
        </w:rPr>
        <w:t>args_epochs</w:t>
      </w:r>
      <w:proofErr w:type="spellEnd"/>
      <w:r w:rsidRPr="00FC66DA">
        <w:rPr>
          <w:rStyle w:val="P-Code"/>
        </w:rPr>
        <w:t>):</w:t>
      </w:r>
    </w:p>
    <w:p w14:paraId="38B47156" w14:textId="77777777" w:rsidR="00FC66DA" w:rsidRPr="00FC66DA" w:rsidRDefault="00FC66DA" w:rsidP="00FC66DA">
      <w:pPr>
        <w:rPr>
          <w:rStyle w:val="P-Code"/>
        </w:rPr>
      </w:pPr>
      <w:r w:rsidRPr="00FC66DA">
        <w:rPr>
          <w:rStyle w:val="P-Code"/>
        </w:rPr>
        <w:t xml:space="preserve">        print(</w:t>
      </w:r>
      <w:proofErr w:type="spellStart"/>
      <w:r w:rsidRPr="00FC66DA">
        <w:rPr>
          <w:rStyle w:val="P-Code"/>
        </w:rPr>
        <w:t>f'training</w:t>
      </w:r>
      <w:proofErr w:type="spellEnd"/>
      <w:r w:rsidRPr="00FC66DA">
        <w:rPr>
          <w:rStyle w:val="P-Code"/>
        </w:rPr>
        <w:t xml:space="preserve"> epoch {epoch}')</w:t>
      </w:r>
    </w:p>
    <w:p w14:paraId="7D6CC3A2" w14:textId="77777777" w:rsidR="00FC66DA" w:rsidRPr="00FC66DA" w:rsidRDefault="00FC66DA" w:rsidP="00FC66DA">
      <w:pPr>
        <w:rPr>
          <w:rStyle w:val="P-Code"/>
        </w:rPr>
      </w:pPr>
    </w:p>
    <w:p w14:paraId="509A246C" w14:textId="77777777" w:rsidR="00FC66DA" w:rsidRPr="00FC66DA" w:rsidRDefault="00FC66DA" w:rsidP="00FC66DA">
      <w:pPr>
        <w:rPr>
          <w:rStyle w:val="P-Code"/>
        </w:rPr>
      </w:pPr>
      <w:r w:rsidRPr="00FC66DA">
        <w:rPr>
          <w:rStyle w:val="P-Code"/>
        </w:rPr>
        <w:t xml:space="preserve">        </w:t>
      </w:r>
      <w:proofErr w:type="spellStart"/>
      <w:r w:rsidRPr="00FC66DA">
        <w:rPr>
          <w:rStyle w:val="P-Code"/>
        </w:rPr>
        <w:t>total_loss</w:t>
      </w:r>
      <w:proofErr w:type="spellEnd"/>
      <w:r w:rsidRPr="00FC66DA">
        <w:rPr>
          <w:rStyle w:val="P-Code"/>
        </w:rPr>
        <w:t xml:space="preserve"> = 0</w:t>
      </w:r>
    </w:p>
    <w:p w14:paraId="447425C4" w14:textId="77777777" w:rsidR="00FC66DA" w:rsidRPr="00FC66DA" w:rsidRDefault="00FC66DA" w:rsidP="00FC66DA">
      <w:pPr>
        <w:rPr>
          <w:rStyle w:val="P-Code"/>
        </w:rPr>
      </w:pPr>
      <w:r w:rsidRPr="00FC66DA">
        <w:rPr>
          <w:rStyle w:val="P-Code"/>
        </w:rPr>
        <w:t xml:space="preserve">        for texts, labels in </w:t>
      </w:r>
      <w:proofErr w:type="spellStart"/>
      <w:r w:rsidRPr="00FC66DA">
        <w:rPr>
          <w:rStyle w:val="P-Code"/>
        </w:rPr>
        <w:t>tqdm</w:t>
      </w:r>
      <w:proofErr w:type="spellEnd"/>
      <w:r w:rsidRPr="00FC66DA">
        <w:rPr>
          <w:rStyle w:val="P-Code"/>
        </w:rPr>
        <w:t>(</w:t>
      </w:r>
      <w:proofErr w:type="spellStart"/>
      <w:r w:rsidRPr="00FC66DA">
        <w:rPr>
          <w:rStyle w:val="P-Code"/>
        </w:rPr>
        <w:t>train_loader</w:t>
      </w:r>
      <w:proofErr w:type="spellEnd"/>
      <w:r w:rsidRPr="00FC66DA">
        <w:rPr>
          <w:rStyle w:val="P-Code"/>
        </w:rPr>
        <w:t>):</w:t>
      </w:r>
    </w:p>
    <w:p w14:paraId="36D9A493" w14:textId="77777777" w:rsidR="00FC66DA" w:rsidRPr="00FC66DA" w:rsidRDefault="00FC66DA" w:rsidP="00FC66DA">
      <w:pPr>
        <w:rPr>
          <w:rStyle w:val="P-Code"/>
        </w:rPr>
      </w:pPr>
      <w:r w:rsidRPr="00FC66DA">
        <w:rPr>
          <w:rStyle w:val="P-Code"/>
        </w:rPr>
        <w:t xml:space="preserve">            </w:t>
      </w:r>
    </w:p>
    <w:p w14:paraId="568B631C" w14:textId="77777777" w:rsidR="00FC66DA" w:rsidRPr="00FC66DA" w:rsidRDefault="00FC66DA" w:rsidP="00FC66DA">
      <w:pPr>
        <w:rPr>
          <w:rStyle w:val="P-Code"/>
        </w:rPr>
      </w:pPr>
      <w:r w:rsidRPr="00FC66DA">
        <w:rPr>
          <w:rStyle w:val="P-Code"/>
        </w:rPr>
        <w:t xml:space="preserve">            </w:t>
      </w:r>
      <w:proofErr w:type="spellStart"/>
      <w:r w:rsidRPr="00FC66DA">
        <w:rPr>
          <w:rStyle w:val="P-Code"/>
        </w:rPr>
        <w:t>lm_loss</w:t>
      </w:r>
      <w:proofErr w:type="spellEnd"/>
      <w:r w:rsidRPr="00FC66DA">
        <w:rPr>
          <w:rStyle w:val="P-Code"/>
        </w:rPr>
        <w:t xml:space="preserve"> = </w:t>
      </w:r>
      <w:proofErr w:type="spellStart"/>
      <w:r w:rsidRPr="00FC66DA">
        <w:rPr>
          <w:rStyle w:val="P-Code"/>
        </w:rPr>
        <w:t>forward_step</w:t>
      </w:r>
      <w:proofErr w:type="spellEnd"/>
      <w:r w:rsidRPr="00FC66DA">
        <w:rPr>
          <w:rStyle w:val="P-Code"/>
        </w:rPr>
        <w:t>(</w:t>
      </w:r>
      <w:proofErr w:type="spellStart"/>
      <w:r w:rsidRPr="00FC66DA">
        <w:rPr>
          <w:rStyle w:val="P-Code"/>
        </w:rPr>
        <w:t>texts,tokenizer</w:t>
      </w:r>
      <w:proofErr w:type="spellEnd"/>
      <w:r w:rsidRPr="00FC66DA">
        <w:rPr>
          <w:rStyle w:val="P-Code"/>
        </w:rPr>
        <w:t>, model)</w:t>
      </w:r>
    </w:p>
    <w:p w14:paraId="3C65FC7E" w14:textId="77777777" w:rsidR="00FC66DA" w:rsidRPr="00FC66DA" w:rsidRDefault="00FC66DA" w:rsidP="00FC66DA">
      <w:pPr>
        <w:rPr>
          <w:rStyle w:val="P-Code"/>
        </w:rPr>
      </w:pPr>
    </w:p>
    <w:p w14:paraId="2F944704" w14:textId="77777777" w:rsidR="00FC66DA" w:rsidRPr="00FC66DA" w:rsidRDefault="00FC66DA" w:rsidP="00FC66DA">
      <w:pPr>
        <w:rPr>
          <w:rStyle w:val="P-Code"/>
        </w:rPr>
      </w:pPr>
      <w:r w:rsidRPr="00FC66DA">
        <w:rPr>
          <w:rStyle w:val="P-Code"/>
        </w:rPr>
        <w:t xml:space="preserve">           </w:t>
      </w:r>
    </w:p>
    <w:p w14:paraId="667524BD" w14:textId="77777777" w:rsidR="00FC66DA" w:rsidRPr="00FC66DA" w:rsidRDefault="00FC66DA" w:rsidP="00FC66DA">
      <w:pPr>
        <w:rPr>
          <w:rStyle w:val="P-Code"/>
        </w:rPr>
      </w:pPr>
      <w:r w:rsidRPr="00FC66DA">
        <w:rPr>
          <w:rStyle w:val="P-Code"/>
        </w:rPr>
        <w:t xml:space="preserve">            </w:t>
      </w:r>
      <w:proofErr w:type="spellStart"/>
      <w:r w:rsidRPr="00FC66DA">
        <w:rPr>
          <w:rStyle w:val="P-Code"/>
        </w:rPr>
        <w:t>optimizer.step</w:t>
      </w:r>
      <w:proofErr w:type="spellEnd"/>
      <w:r w:rsidRPr="00FC66DA">
        <w:rPr>
          <w:rStyle w:val="P-Code"/>
        </w:rPr>
        <w:t>(loss=</w:t>
      </w:r>
      <w:proofErr w:type="spellStart"/>
      <w:r w:rsidRPr="00FC66DA">
        <w:rPr>
          <w:rStyle w:val="P-Code"/>
        </w:rPr>
        <w:t>lm_loss</w:t>
      </w:r>
      <w:proofErr w:type="spellEnd"/>
      <w:r w:rsidRPr="00FC66DA">
        <w:rPr>
          <w:rStyle w:val="P-Code"/>
        </w:rPr>
        <w:t>)</w:t>
      </w:r>
    </w:p>
    <w:p w14:paraId="370F6105" w14:textId="77777777" w:rsidR="00FC66DA" w:rsidRPr="00FC66DA" w:rsidRDefault="00FC66DA" w:rsidP="00FC66DA">
      <w:pPr>
        <w:rPr>
          <w:rStyle w:val="P-Code"/>
        </w:rPr>
      </w:pPr>
      <w:r w:rsidRPr="00FC66DA">
        <w:rPr>
          <w:rStyle w:val="P-Code"/>
        </w:rPr>
        <w:t xml:space="preserve">            </w:t>
      </w:r>
    </w:p>
    <w:p w14:paraId="6409C80B" w14:textId="77777777" w:rsidR="00FC66DA" w:rsidRPr="00FC66DA" w:rsidRDefault="00FC66DA" w:rsidP="00FC66DA">
      <w:pPr>
        <w:rPr>
          <w:rStyle w:val="P-Code"/>
        </w:rPr>
      </w:pPr>
      <w:r w:rsidRPr="00FC66DA">
        <w:rPr>
          <w:rStyle w:val="P-Code"/>
        </w:rPr>
        <w:t xml:space="preserve">            </w:t>
      </w:r>
      <w:proofErr w:type="spellStart"/>
      <w:r w:rsidRPr="00FC66DA">
        <w:rPr>
          <w:rStyle w:val="P-Code"/>
        </w:rPr>
        <w:t>total_loss</w:t>
      </w:r>
      <w:proofErr w:type="spellEnd"/>
      <w:r w:rsidRPr="00FC66DA">
        <w:rPr>
          <w:rStyle w:val="P-Code"/>
        </w:rPr>
        <w:t xml:space="preserve"> += </w:t>
      </w:r>
      <w:proofErr w:type="spellStart"/>
      <w:r w:rsidRPr="00FC66DA">
        <w:rPr>
          <w:rStyle w:val="P-Code"/>
        </w:rPr>
        <w:t>lm_loss.item</w:t>
      </w:r>
      <w:proofErr w:type="spellEnd"/>
      <w:r w:rsidRPr="00FC66DA">
        <w:rPr>
          <w:rStyle w:val="P-Code"/>
        </w:rPr>
        <w:t>()</w:t>
      </w:r>
    </w:p>
    <w:p w14:paraId="664C35EB" w14:textId="77777777" w:rsidR="00FC66DA" w:rsidRPr="00FC66DA" w:rsidRDefault="00FC66DA" w:rsidP="00FC66DA">
      <w:pPr>
        <w:rPr>
          <w:rStyle w:val="P-Code"/>
        </w:rPr>
      </w:pPr>
    </w:p>
    <w:p w14:paraId="1E3618E7" w14:textId="4E90159D" w:rsidR="00FC66DA" w:rsidRPr="00FC66DA" w:rsidRDefault="00FC66DA" w:rsidP="00FC66DA">
      <w:pPr>
        <w:rPr>
          <w:rStyle w:val="P-Code"/>
        </w:rPr>
      </w:pPr>
      <w:r w:rsidRPr="00FC66DA">
        <w:rPr>
          <w:rStyle w:val="P-Code"/>
        </w:rPr>
        <w:t xml:space="preserve">        print('total language </w:t>
      </w:r>
      <w:r w:rsidR="000C0C5F" w:rsidRPr="00FC66DA">
        <w:rPr>
          <w:rStyle w:val="P-Code"/>
        </w:rPr>
        <w:t>modelling</w:t>
      </w:r>
      <w:r w:rsidRPr="00FC66DA">
        <w:rPr>
          <w:rStyle w:val="P-Code"/>
        </w:rPr>
        <w:t xml:space="preserve"> loss', </w:t>
      </w:r>
      <w:proofErr w:type="spellStart"/>
      <w:r w:rsidRPr="00FC66DA">
        <w:rPr>
          <w:rStyle w:val="P-Code"/>
        </w:rPr>
        <w:t>total_loss</w:t>
      </w:r>
      <w:proofErr w:type="spellEnd"/>
      <w:r w:rsidRPr="00FC66DA">
        <w:rPr>
          <w:rStyle w:val="P-Code"/>
        </w:rPr>
        <w:t>/</w:t>
      </w:r>
      <w:proofErr w:type="spellStart"/>
      <w:r w:rsidRPr="00FC66DA">
        <w:rPr>
          <w:rStyle w:val="P-Code"/>
        </w:rPr>
        <w:t>len</w:t>
      </w:r>
      <w:proofErr w:type="spellEnd"/>
      <w:r w:rsidRPr="00FC66DA">
        <w:rPr>
          <w:rStyle w:val="P-Code"/>
        </w:rPr>
        <w:t>(</w:t>
      </w:r>
      <w:proofErr w:type="spellStart"/>
      <w:r w:rsidRPr="00FC66DA">
        <w:rPr>
          <w:rStyle w:val="P-Code"/>
        </w:rPr>
        <w:t>train_data</w:t>
      </w:r>
      <w:proofErr w:type="spellEnd"/>
      <w:r w:rsidRPr="00FC66DA">
        <w:rPr>
          <w:rStyle w:val="P-Code"/>
        </w:rPr>
        <w:t>)</w:t>
      </w:r>
    </w:p>
    <w:p w14:paraId="1C6617C8" w14:textId="77777777" w:rsidR="00FC66DA" w:rsidRDefault="00FC66DA" w:rsidP="00FC66DA">
      <w:pPr>
        <w:rPr>
          <w:rStyle w:val="P-Code"/>
        </w:rPr>
      </w:pPr>
      <w:r w:rsidRPr="00FC66DA">
        <w:rPr>
          <w:rStyle w:val="P-Code"/>
        </w:rPr>
        <w:t xml:space="preserve">    print()</w:t>
      </w:r>
    </w:p>
    <w:p w14:paraId="093379A4" w14:textId="77777777" w:rsidR="00F97627" w:rsidRPr="00FC66DA" w:rsidRDefault="00F97627" w:rsidP="00FC66DA">
      <w:pPr>
        <w:rPr>
          <w:rStyle w:val="P-Code"/>
        </w:rPr>
      </w:pPr>
    </w:p>
    <w:p w14:paraId="13AB2089" w14:textId="77777777" w:rsidR="00FC66DA" w:rsidRDefault="00FC66DA" w:rsidP="00FC66DA">
      <w:pPr>
        <w:rPr>
          <w:rStyle w:val="P-Code"/>
        </w:rPr>
      </w:pPr>
      <w:r w:rsidRPr="00FC66DA">
        <w:rPr>
          <w:rStyle w:val="P-Code"/>
        </w:rPr>
        <w:t xml:space="preserve">    print('model training done!')</w:t>
      </w:r>
    </w:p>
    <w:p w14:paraId="002ABF0A" w14:textId="77777777" w:rsidR="00F97627" w:rsidRPr="00FC66DA" w:rsidRDefault="00F97627" w:rsidP="00FC66DA">
      <w:pPr>
        <w:rPr>
          <w:rStyle w:val="P-Code"/>
        </w:rPr>
      </w:pPr>
    </w:p>
    <w:p w14:paraId="270BE92F" w14:textId="77777777" w:rsidR="00FC66DA" w:rsidRPr="00FC66DA" w:rsidRDefault="00FC66DA" w:rsidP="00FC66DA">
      <w:pPr>
        <w:rPr>
          <w:rStyle w:val="P-Code"/>
        </w:rPr>
      </w:pPr>
      <w:r w:rsidRPr="00FC66DA">
        <w:rPr>
          <w:rStyle w:val="P-Code"/>
        </w:rPr>
        <w:t xml:space="preserve">    print()</w:t>
      </w:r>
    </w:p>
    <w:p w14:paraId="0EFD7982" w14:textId="77777777" w:rsidR="00FC66DA" w:rsidRPr="00FC66DA" w:rsidRDefault="00FC66DA" w:rsidP="00FC66DA">
      <w:pPr>
        <w:rPr>
          <w:rStyle w:val="P-Code"/>
        </w:rPr>
      </w:pPr>
    </w:p>
    <w:p w14:paraId="2D2B2401" w14:textId="77777777" w:rsidR="00FC66DA" w:rsidRPr="00FC66DA" w:rsidRDefault="00FC66DA" w:rsidP="00FC66DA">
      <w:pPr>
        <w:rPr>
          <w:rStyle w:val="P-Code"/>
        </w:rPr>
      </w:pPr>
      <w:r w:rsidRPr="00FC66DA">
        <w:rPr>
          <w:rStyle w:val="P-Code"/>
        </w:rPr>
        <w:t xml:space="preserve">    </w:t>
      </w:r>
    </w:p>
    <w:p w14:paraId="6B11018B" w14:textId="77777777" w:rsidR="00FC66DA" w:rsidRPr="00FC66DA" w:rsidRDefault="00FC66DA" w:rsidP="00FC66DA">
      <w:pPr>
        <w:rPr>
          <w:rStyle w:val="P-Code"/>
        </w:rPr>
      </w:pPr>
      <w:r w:rsidRPr="00FC66DA">
        <w:rPr>
          <w:rStyle w:val="P-Code"/>
        </w:rPr>
        <w:t xml:space="preserve">    return model</w:t>
      </w:r>
    </w:p>
    <w:p w14:paraId="067520C5" w14:textId="77777777" w:rsidR="00FC66DA" w:rsidRPr="00FC66DA" w:rsidRDefault="00FC66DA" w:rsidP="00FC66DA">
      <w:pPr>
        <w:rPr>
          <w:rStyle w:val="P-Code"/>
        </w:rPr>
      </w:pPr>
    </w:p>
    <w:p w14:paraId="26F01E00" w14:textId="77777777" w:rsidR="00FC66DA" w:rsidRPr="00FC66DA" w:rsidRDefault="00FC66DA" w:rsidP="00FC66DA">
      <w:pPr>
        <w:rPr>
          <w:rStyle w:val="P-Code"/>
        </w:rPr>
      </w:pPr>
    </w:p>
    <w:p w14:paraId="64BBA829" w14:textId="367E901C" w:rsidR="00FC66DA" w:rsidRPr="00FC66DA" w:rsidRDefault="00FC66DA" w:rsidP="00FC66DA">
      <w:pPr>
        <w:rPr>
          <w:rStyle w:val="P-Code"/>
        </w:rPr>
      </w:pPr>
      <w:proofErr w:type="spellStart"/>
      <w:r w:rsidRPr="00FC66DA">
        <w:rPr>
          <w:rStyle w:val="P-Code"/>
        </w:rPr>
        <w:t>train_texts</w:t>
      </w:r>
      <w:proofErr w:type="spellEnd"/>
      <w:r w:rsidRPr="00FC66DA">
        <w:rPr>
          <w:rStyle w:val="P-Code"/>
        </w:rPr>
        <w:t xml:space="preserve">, </w:t>
      </w:r>
      <w:proofErr w:type="spellStart"/>
      <w:r w:rsidRPr="00FC66DA">
        <w:rPr>
          <w:rStyle w:val="P-Code"/>
        </w:rPr>
        <w:t>train_labels</w:t>
      </w:r>
      <w:proofErr w:type="spellEnd"/>
      <w:r w:rsidRPr="00FC66DA">
        <w:rPr>
          <w:rStyle w:val="P-Code"/>
        </w:rPr>
        <w:t xml:space="preserve"> = </w:t>
      </w:r>
      <w:proofErr w:type="spellStart"/>
      <w:r w:rsidRPr="00FC66DA">
        <w:rPr>
          <w:rStyle w:val="P-Code"/>
        </w:rPr>
        <w:t>get_data_from_txt</w:t>
      </w:r>
      <w:proofErr w:type="spellEnd"/>
      <w:r w:rsidRPr="00FC66DA">
        <w:rPr>
          <w:rStyle w:val="P-Code"/>
        </w:rPr>
        <w:t>('imdb_train.txt')</w:t>
      </w:r>
    </w:p>
    <w:p w14:paraId="0E2F15A6" w14:textId="77777777" w:rsidR="00FC66DA" w:rsidRPr="00FC66DA" w:rsidRDefault="00FC66DA" w:rsidP="00FC66DA">
      <w:pPr>
        <w:rPr>
          <w:rStyle w:val="P-Code"/>
        </w:rPr>
      </w:pPr>
    </w:p>
    <w:p w14:paraId="3F5E323C" w14:textId="77777777" w:rsidR="00FC66DA" w:rsidRPr="00FC66DA" w:rsidRDefault="00FC66DA" w:rsidP="00FC66DA">
      <w:pPr>
        <w:rPr>
          <w:rStyle w:val="P-Code"/>
        </w:rPr>
      </w:pPr>
      <w:proofErr w:type="spellStart"/>
      <w:r w:rsidRPr="00FC66DA">
        <w:rPr>
          <w:rStyle w:val="P-Code"/>
        </w:rPr>
        <w:t>train_texts</w:t>
      </w:r>
      <w:proofErr w:type="spellEnd"/>
      <w:r w:rsidRPr="00FC66DA">
        <w:rPr>
          <w:rStyle w:val="P-Code"/>
        </w:rPr>
        <w:t xml:space="preserve"> = </w:t>
      </w:r>
      <w:proofErr w:type="spellStart"/>
      <w:r w:rsidRPr="00FC66DA">
        <w:rPr>
          <w:rStyle w:val="P-Code"/>
        </w:rPr>
        <w:t>train_texts</w:t>
      </w:r>
      <w:proofErr w:type="spellEnd"/>
      <w:r w:rsidRPr="00FC66DA">
        <w:rPr>
          <w:rStyle w:val="P-Code"/>
        </w:rPr>
        <w:t>[0:100]</w:t>
      </w:r>
    </w:p>
    <w:p w14:paraId="1BB9F2BA" w14:textId="77777777" w:rsidR="00FC66DA" w:rsidRPr="00FC66DA" w:rsidRDefault="00FC66DA" w:rsidP="00FC66DA">
      <w:pPr>
        <w:rPr>
          <w:rStyle w:val="P-Code"/>
        </w:rPr>
      </w:pPr>
      <w:proofErr w:type="spellStart"/>
      <w:r w:rsidRPr="00FC66DA">
        <w:rPr>
          <w:rStyle w:val="P-Code"/>
        </w:rPr>
        <w:t>train_labels</w:t>
      </w:r>
      <w:proofErr w:type="spellEnd"/>
      <w:r w:rsidRPr="00FC66DA">
        <w:rPr>
          <w:rStyle w:val="P-Code"/>
        </w:rPr>
        <w:t xml:space="preserve"> =</w:t>
      </w:r>
      <w:proofErr w:type="spellStart"/>
      <w:r w:rsidRPr="00FC66DA">
        <w:rPr>
          <w:rStyle w:val="P-Code"/>
        </w:rPr>
        <w:t>train_labels</w:t>
      </w:r>
      <w:proofErr w:type="spellEnd"/>
      <w:r w:rsidRPr="00FC66DA">
        <w:rPr>
          <w:rStyle w:val="P-Code"/>
        </w:rPr>
        <w:t>[0:100]</w:t>
      </w:r>
    </w:p>
    <w:p w14:paraId="47A1959F" w14:textId="77777777" w:rsidR="00FC66DA" w:rsidRPr="00FC66DA" w:rsidRDefault="00FC66DA" w:rsidP="00FC66DA">
      <w:pPr>
        <w:rPr>
          <w:rStyle w:val="P-Code"/>
        </w:rPr>
      </w:pPr>
    </w:p>
    <w:p w14:paraId="1CF5DC9D" w14:textId="77777777" w:rsidR="00FC66DA" w:rsidRPr="00FC66DA" w:rsidRDefault="00FC66DA" w:rsidP="00FC66DA">
      <w:pPr>
        <w:rPr>
          <w:rStyle w:val="P-Code"/>
        </w:rPr>
      </w:pPr>
      <w:proofErr w:type="spellStart"/>
      <w:r w:rsidRPr="00FC66DA">
        <w:rPr>
          <w:rStyle w:val="P-Code"/>
        </w:rPr>
        <w:t>train_data</w:t>
      </w:r>
      <w:proofErr w:type="spellEnd"/>
      <w:r w:rsidRPr="00FC66DA">
        <w:rPr>
          <w:rStyle w:val="P-Code"/>
        </w:rPr>
        <w:t xml:space="preserve"> = Dataset(</w:t>
      </w:r>
      <w:proofErr w:type="spellStart"/>
      <w:r w:rsidRPr="00FC66DA">
        <w:rPr>
          <w:rStyle w:val="P-Code"/>
        </w:rPr>
        <w:t>train_texts</w:t>
      </w:r>
      <w:proofErr w:type="spellEnd"/>
      <w:r w:rsidRPr="00FC66DA">
        <w:rPr>
          <w:rStyle w:val="P-Code"/>
        </w:rPr>
        <w:t xml:space="preserve">, </w:t>
      </w:r>
      <w:proofErr w:type="spellStart"/>
      <w:r w:rsidRPr="00FC66DA">
        <w:rPr>
          <w:rStyle w:val="P-Code"/>
        </w:rPr>
        <w:t>train_labels</w:t>
      </w:r>
      <w:proofErr w:type="spellEnd"/>
      <w:r w:rsidRPr="00FC66DA">
        <w:rPr>
          <w:rStyle w:val="P-Code"/>
        </w:rPr>
        <w:t>, '&lt;|</w:t>
      </w:r>
      <w:proofErr w:type="spellStart"/>
      <w:r w:rsidRPr="00FC66DA">
        <w:rPr>
          <w:rStyle w:val="P-Code"/>
        </w:rPr>
        <w:t>endoftext</w:t>
      </w:r>
      <w:proofErr w:type="spellEnd"/>
      <w:r w:rsidRPr="00FC66DA">
        <w:rPr>
          <w:rStyle w:val="P-Code"/>
        </w:rPr>
        <w:t>|&gt;')</w:t>
      </w:r>
    </w:p>
    <w:p w14:paraId="1F1D4370" w14:textId="77777777" w:rsidR="00FC66DA" w:rsidRPr="00FC66DA" w:rsidRDefault="00FC66DA" w:rsidP="00FC66DA">
      <w:pPr>
        <w:rPr>
          <w:rStyle w:val="P-Code"/>
        </w:rPr>
      </w:pPr>
    </w:p>
    <w:p w14:paraId="40B0CF58" w14:textId="77777777" w:rsidR="00FC66DA" w:rsidRPr="00FC66DA" w:rsidRDefault="00FC66DA" w:rsidP="00FC66DA">
      <w:pPr>
        <w:rPr>
          <w:rStyle w:val="P-Code"/>
        </w:rPr>
      </w:pPr>
    </w:p>
    <w:p w14:paraId="5A0F2A86" w14:textId="77777777" w:rsidR="00FC66DA" w:rsidRPr="00FC66DA" w:rsidRDefault="00FC66DA" w:rsidP="00FC66DA">
      <w:pPr>
        <w:rPr>
          <w:rStyle w:val="P-Code"/>
        </w:rPr>
      </w:pPr>
      <w:proofErr w:type="spellStart"/>
      <w:r w:rsidRPr="00FC66DA">
        <w:rPr>
          <w:rStyle w:val="P-Code"/>
        </w:rPr>
        <w:t>train_loader</w:t>
      </w:r>
      <w:proofErr w:type="spellEnd"/>
      <w:r w:rsidRPr="00FC66DA">
        <w:rPr>
          <w:rStyle w:val="P-Code"/>
        </w:rPr>
        <w:t xml:space="preserve"> = </w:t>
      </w:r>
      <w:proofErr w:type="spellStart"/>
      <w:r w:rsidRPr="00FC66DA">
        <w:rPr>
          <w:rStyle w:val="P-Code"/>
        </w:rPr>
        <w:t>torch.utils.data.DataLoader</w:t>
      </w:r>
      <w:proofErr w:type="spellEnd"/>
      <w:r w:rsidRPr="00FC66DA">
        <w:rPr>
          <w:rStyle w:val="P-Code"/>
        </w:rPr>
        <w:t>(</w:t>
      </w:r>
      <w:proofErr w:type="spellStart"/>
      <w:r w:rsidRPr="00FC66DA">
        <w:rPr>
          <w:rStyle w:val="P-Code"/>
        </w:rPr>
        <w:t>train_data</w:t>
      </w:r>
      <w:proofErr w:type="spellEnd"/>
      <w:r w:rsidRPr="00FC66DA">
        <w:rPr>
          <w:rStyle w:val="P-Code"/>
        </w:rPr>
        <w:t xml:space="preserve">, shuffle=False, </w:t>
      </w:r>
      <w:proofErr w:type="spellStart"/>
      <w:r w:rsidRPr="00FC66DA">
        <w:rPr>
          <w:rStyle w:val="P-Code"/>
        </w:rPr>
        <w:t>batch_size</w:t>
      </w:r>
      <w:proofErr w:type="spellEnd"/>
      <w:r w:rsidRPr="00FC66DA">
        <w:rPr>
          <w:rStyle w:val="P-Code"/>
        </w:rPr>
        <w:t>=1)</w:t>
      </w:r>
    </w:p>
    <w:p w14:paraId="12DF426E" w14:textId="77777777" w:rsidR="00FC66DA" w:rsidRPr="00FC66DA" w:rsidRDefault="00FC66DA" w:rsidP="00FC66DA">
      <w:pPr>
        <w:rPr>
          <w:rStyle w:val="P-Code"/>
        </w:rPr>
      </w:pPr>
      <w:r w:rsidRPr="00FC66DA">
        <w:rPr>
          <w:rStyle w:val="P-Code"/>
        </w:rPr>
        <w:t xml:space="preserve">    </w:t>
      </w:r>
    </w:p>
    <w:p w14:paraId="1A043115" w14:textId="77777777" w:rsidR="00FC66DA" w:rsidRPr="00FC66DA" w:rsidRDefault="00FC66DA" w:rsidP="00FC66DA">
      <w:pPr>
        <w:rPr>
          <w:rStyle w:val="P-Code"/>
        </w:rPr>
      </w:pPr>
      <w:proofErr w:type="spellStart"/>
      <w:r w:rsidRPr="00FC66DA">
        <w:rPr>
          <w:rStyle w:val="P-Code"/>
        </w:rPr>
        <w:t>pmodel</w:t>
      </w:r>
      <w:proofErr w:type="spellEnd"/>
      <w:r w:rsidRPr="00FC66DA">
        <w:rPr>
          <w:rStyle w:val="P-Code"/>
        </w:rPr>
        <w:t xml:space="preserve"> = </w:t>
      </w:r>
      <w:proofErr w:type="spellStart"/>
      <w:r w:rsidRPr="00FC66DA">
        <w:rPr>
          <w:rStyle w:val="P-Code"/>
        </w:rPr>
        <w:t>train_llm</w:t>
      </w:r>
      <w:proofErr w:type="spellEnd"/>
      <w:r w:rsidRPr="00FC66DA">
        <w:rPr>
          <w:rStyle w:val="P-Code"/>
        </w:rPr>
        <w:t>(</w:t>
      </w:r>
      <w:proofErr w:type="spellStart"/>
      <w:r w:rsidRPr="00FC66DA">
        <w:rPr>
          <w:rStyle w:val="P-Code"/>
        </w:rPr>
        <w:t>train_data,train_loader</w:t>
      </w:r>
      <w:proofErr w:type="spellEnd"/>
      <w:r w:rsidRPr="00FC66DA">
        <w:rPr>
          <w:rStyle w:val="P-Code"/>
        </w:rPr>
        <w:t>)</w:t>
      </w:r>
    </w:p>
    <w:p w14:paraId="2DDBB22B" w14:textId="77777777" w:rsidR="00FC66DA" w:rsidRPr="00FC66DA" w:rsidRDefault="00FC66DA" w:rsidP="00FC66DA">
      <w:pPr>
        <w:rPr>
          <w:rStyle w:val="P-Code"/>
        </w:rPr>
      </w:pPr>
    </w:p>
    <w:p w14:paraId="0DF18219" w14:textId="604EF6A8" w:rsidR="00955D9E" w:rsidRDefault="00FC66DA" w:rsidP="00FC66DA">
      <w:pPr>
        <w:rPr>
          <w:rStyle w:val="P-Code"/>
        </w:rPr>
      </w:pPr>
      <w:r w:rsidRPr="00FC66DA">
        <w:rPr>
          <w:rStyle w:val="P-Code"/>
        </w:rPr>
        <w:t>print(</w:t>
      </w:r>
      <w:proofErr w:type="spellStart"/>
      <w:r w:rsidRPr="00FC66DA">
        <w:rPr>
          <w:rStyle w:val="P-Code"/>
        </w:rPr>
        <w:t>pmodel</w:t>
      </w:r>
      <w:proofErr w:type="spellEnd"/>
      <w:r w:rsidRPr="00FC66DA">
        <w:rPr>
          <w:rStyle w:val="P-Code"/>
        </w:rPr>
        <w:t>)</w:t>
      </w:r>
    </w:p>
    <w:p w14:paraId="1F7F6A3E" w14:textId="77777777" w:rsidR="00F97627" w:rsidRDefault="00F97627" w:rsidP="00FC66DA">
      <w:pPr>
        <w:rPr>
          <w:rStyle w:val="P-Code"/>
        </w:rPr>
      </w:pPr>
    </w:p>
    <w:p w14:paraId="18E7A7B7" w14:textId="77777777" w:rsidR="00F97627" w:rsidRDefault="00F97627" w:rsidP="00FC66DA">
      <w:pPr>
        <w:rPr>
          <w:rStyle w:val="P-Code"/>
        </w:rPr>
      </w:pPr>
    </w:p>
    <w:p w14:paraId="5A0A4173"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2</w:t>
      </w:r>
    </w:p>
    <w:p w14:paraId="567DAE32"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lastRenderedPageBreak/>
        <w:t>0.5</w:t>
      </w:r>
    </w:p>
    <w:p w14:paraId="2E9090B4"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training epoch 0</w:t>
      </w:r>
    </w:p>
    <w:p w14:paraId="7B0C0960"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0%|          | 0/100 [00:00&lt;?, ?it/s]/opt/conda/lib/python3.10/site-packages/torch/nn/modules/module.py:1344: </w:t>
      </w:r>
      <w:proofErr w:type="spellStart"/>
      <w:r w:rsidRPr="008C60AE">
        <w:rPr>
          <w:rStyle w:val="P-Italics"/>
        </w:rPr>
        <w:t>UserWarning</w:t>
      </w:r>
      <w:proofErr w:type="spellEnd"/>
      <w:r w:rsidRPr="008C60AE">
        <w:rPr>
          <w:rStyle w:val="P-Italics"/>
        </w:rPr>
        <w:t xml:space="preserve">: Using a non-full backward hook when the forward contains multiple </w:t>
      </w:r>
      <w:proofErr w:type="spellStart"/>
      <w:r w:rsidRPr="008C60AE">
        <w:rPr>
          <w:rStyle w:val="P-Italics"/>
        </w:rPr>
        <w:t>autograd</w:t>
      </w:r>
      <w:proofErr w:type="spellEnd"/>
      <w:r w:rsidRPr="008C60AE">
        <w:rPr>
          <w:rStyle w:val="P-Italics"/>
        </w:rPr>
        <w:t xml:space="preserve"> Nodes is deprecated and will be removed in future versions. This hook will be missing some </w:t>
      </w:r>
      <w:proofErr w:type="spellStart"/>
      <w:r w:rsidRPr="008C60AE">
        <w:rPr>
          <w:rStyle w:val="P-Italics"/>
        </w:rPr>
        <w:t>grad_input</w:t>
      </w:r>
      <w:proofErr w:type="spellEnd"/>
      <w:r w:rsidRPr="008C60AE">
        <w:rPr>
          <w:rStyle w:val="P-Italics"/>
        </w:rPr>
        <w:t xml:space="preserve">. Please use </w:t>
      </w:r>
      <w:proofErr w:type="spellStart"/>
      <w:r w:rsidRPr="008C60AE">
        <w:rPr>
          <w:rStyle w:val="P-Italics"/>
        </w:rPr>
        <w:t>register_full_backward_hook</w:t>
      </w:r>
      <w:proofErr w:type="spellEnd"/>
      <w:r w:rsidRPr="008C60AE">
        <w:rPr>
          <w:rStyle w:val="P-Italics"/>
        </w:rPr>
        <w:t xml:space="preserve"> to get the documented </w:t>
      </w:r>
      <w:proofErr w:type="spellStart"/>
      <w:r w:rsidRPr="008C60AE">
        <w:rPr>
          <w:rStyle w:val="P-Italics"/>
        </w:rPr>
        <w:t>behavior</w:t>
      </w:r>
      <w:proofErr w:type="spellEnd"/>
      <w:r w:rsidRPr="008C60AE">
        <w:rPr>
          <w:rStyle w:val="P-Italics"/>
        </w:rPr>
        <w:t>.</w:t>
      </w:r>
    </w:p>
    <w:p w14:paraId="17D0ACBA"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warnings.warn</w:t>
      </w:r>
      <w:proofErr w:type="spellEnd"/>
      <w:r w:rsidRPr="008C60AE">
        <w:rPr>
          <w:rStyle w:val="P-Italics"/>
        </w:rPr>
        <w:t xml:space="preserve">("Using a non-full backward hook when the forward contains multiple </w:t>
      </w:r>
      <w:proofErr w:type="spellStart"/>
      <w:r w:rsidRPr="008C60AE">
        <w:rPr>
          <w:rStyle w:val="P-Italics"/>
        </w:rPr>
        <w:t>autograd</w:t>
      </w:r>
      <w:proofErr w:type="spellEnd"/>
      <w:r w:rsidRPr="008C60AE">
        <w:rPr>
          <w:rStyle w:val="P-Italics"/>
        </w:rPr>
        <w:t xml:space="preserve"> Nodes "</w:t>
      </w:r>
    </w:p>
    <w:p w14:paraId="3B7F10FF"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100%|██████████| 100/100 [03:27&lt;00:00,  2.07s/it]</w:t>
      </w:r>
    </w:p>
    <w:p w14:paraId="14BBCDAC"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total language </w:t>
      </w:r>
      <w:proofErr w:type="spellStart"/>
      <w:r w:rsidRPr="008C60AE">
        <w:rPr>
          <w:rStyle w:val="P-Italics"/>
        </w:rPr>
        <w:t>modeling</w:t>
      </w:r>
      <w:proofErr w:type="spellEnd"/>
      <w:r w:rsidRPr="008C60AE">
        <w:rPr>
          <w:rStyle w:val="P-Italics"/>
        </w:rPr>
        <w:t xml:space="preserve"> loss 4.433933084011078</w:t>
      </w:r>
    </w:p>
    <w:p w14:paraId="03CDFA75"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training epoch 1</w:t>
      </w:r>
    </w:p>
    <w:p w14:paraId="100E0C1C"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100%|██████████| 100/100 [03:25&lt;00:00,  2.06s/it]</w:t>
      </w:r>
    </w:p>
    <w:p w14:paraId="05F34B18" w14:textId="4C9F4F1C"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total language </w:t>
      </w:r>
      <w:r w:rsidR="000C0C5F" w:rsidRPr="008C60AE">
        <w:rPr>
          <w:rStyle w:val="P-Italics"/>
        </w:rPr>
        <w:t>modelling</w:t>
      </w:r>
      <w:r w:rsidRPr="008C60AE">
        <w:rPr>
          <w:rStyle w:val="P-Italics"/>
        </w:rPr>
        <w:t xml:space="preserve"> loss 3.9711666679382325</w:t>
      </w:r>
    </w:p>
    <w:p w14:paraId="61947EAE" w14:textId="77777777" w:rsidR="008C60AE" w:rsidRPr="008C60AE" w:rsidRDefault="008C60AE" w:rsidP="008C60AE">
      <w:pPr>
        <w:pStyle w:val="HTMLPreformatted"/>
        <w:wordWrap w:val="0"/>
        <w:spacing w:line="291" w:lineRule="atLeast"/>
        <w:textAlignment w:val="baseline"/>
        <w:rPr>
          <w:rStyle w:val="P-Italics"/>
        </w:rPr>
      </w:pPr>
    </w:p>
    <w:p w14:paraId="18CCC470"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model training done!</w:t>
      </w:r>
    </w:p>
    <w:p w14:paraId="0298AD65" w14:textId="77777777" w:rsidR="008C60AE" w:rsidRPr="008C60AE" w:rsidRDefault="008C60AE" w:rsidP="008C60AE">
      <w:pPr>
        <w:pStyle w:val="HTMLPreformatted"/>
        <w:wordWrap w:val="0"/>
        <w:spacing w:line="291" w:lineRule="atLeast"/>
        <w:textAlignment w:val="baseline"/>
        <w:rPr>
          <w:rStyle w:val="P-Italics"/>
        </w:rPr>
      </w:pPr>
    </w:p>
    <w:p w14:paraId="3640B1B7"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GPT2LMHeadModel(</w:t>
      </w:r>
    </w:p>
    <w:p w14:paraId="6AEE91E5"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(transformer): GPT2Model(</w:t>
      </w:r>
    </w:p>
    <w:p w14:paraId="5D5FFBEB"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wte</w:t>
      </w:r>
      <w:proofErr w:type="spellEnd"/>
      <w:r w:rsidRPr="008C60AE">
        <w:rPr>
          <w:rStyle w:val="P-Italics"/>
        </w:rPr>
        <w:t>): Embedding(50257, 768)</w:t>
      </w:r>
    </w:p>
    <w:p w14:paraId="46505EC8"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wpe</w:t>
      </w:r>
      <w:proofErr w:type="spellEnd"/>
      <w:r w:rsidRPr="008C60AE">
        <w:rPr>
          <w:rStyle w:val="P-Italics"/>
        </w:rPr>
        <w:t>): Embedding(1024, 768)</w:t>
      </w:r>
    </w:p>
    <w:p w14:paraId="1450F487"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(drop): Dropout(p=0.1, </w:t>
      </w:r>
      <w:proofErr w:type="spellStart"/>
      <w:r w:rsidRPr="008C60AE">
        <w:rPr>
          <w:rStyle w:val="P-Italics"/>
        </w:rPr>
        <w:t>inplace</w:t>
      </w:r>
      <w:proofErr w:type="spellEnd"/>
      <w:r w:rsidRPr="008C60AE">
        <w:rPr>
          <w:rStyle w:val="P-Italics"/>
        </w:rPr>
        <w:t>=False)</w:t>
      </w:r>
    </w:p>
    <w:p w14:paraId="00C198AB"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(h): </w:t>
      </w:r>
      <w:proofErr w:type="spellStart"/>
      <w:r w:rsidRPr="008C60AE">
        <w:rPr>
          <w:rStyle w:val="P-Italics"/>
        </w:rPr>
        <w:t>ModuleList</w:t>
      </w:r>
      <w:proofErr w:type="spellEnd"/>
      <w:r w:rsidRPr="008C60AE">
        <w:rPr>
          <w:rStyle w:val="P-Italics"/>
        </w:rPr>
        <w:t>(</w:t>
      </w:r>
    </w:p>
    <w:p w14:paraId="1E0A7F63"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(0-11): 12 x GPT2Block(</w:t>
      </w:r>
    </w:p>
    <w:p w14:paraId="13C5B357"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(ln_1): </w:t>
      </w:r>
      <w:proofErr w:type="spellStart"/>
      <w:r w:rsidRPr="008C60AE">
        <w:rPr>
          <w:rStyle w:val="P-Italics"/>
        </w:rPr>
        <w:t>LayerNorm</w:t>
      </w:r>
      <w:proofErr w:type="spellEnd"/>
      <w:r w:rsidRPr="008C60AE">
        <w:rPr>
          <w:rStyle w:val="P-Italics"/>
        </w:rPr>
        <w:t xml:space="preserve">((768,), eps=1e-05, </w:t>
      </w:r>
      <w:proofErr w:type="spellStart"/>
      <w:r w:rsidRPr="008C60AE">
        <w:rPr>
          <w:rStyle w:val="P-Italics"/>
        </w:rPr>
        <w:t>elementwise_affine</w:t>
      </w:r>
      <w:proofErr w:type="spellEnd"/>
      <w:r w:rsidRPr="008C60AE">
        <w:rPr>
          <w:rStyle w:val="P-Italics"/>
        </w:rPr>
        <w:t>=True)</w:t>
      </w:r>
    </w:p>
    <w:p w14:paraId="227DBC54"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(attn): GPT2Attention(</w:t>
      </w:r>
    </w:p>
    <w:p w14:paraId="4CAEA8AF"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c_attn</w:t>
      </w:r>
      <w:proofErr w:type="spellEnd"/>
      <w:r w:rsidRPr="008C60AE">
        <w:rPr>
          <w:rStyle w:val="P-Italics"/>
        </w:rPr>
        <w:t>): Conv1D()</w:t>
      </w:r>
    </w:p>
    <w:p w14:paraId="638A32AD"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c_proj</w:t>
      </w:r>
      <w:proofErr w:type="spellEnd"/>
      <w:r w:rsidRPr="008C60AE">
        <w:rPr>
          <w:rStyle w:val="P-Italics"/>
        </w:rPr>
        <w:t>): Conv1D()</w:t>
      </w:r>
    </w:p>
    <w:p w14:paraId="47C70AFD"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attn_dropout</w:t>
      </w:r>
      <w:proofErr w:type="spellEnd"/>
      <w:r w:rsidRPr="008C60AE">
        <w:rPr>
          <w:rStyle w:val="P-Italics"/>
        </w:rPr>
        <w:t xml:space="preserve">): Dropout(p=0.1, </w:t>
      </w:r>
      <w:proofErr w:type="spellStart"/>
      <w:r w:rsidRPr="008C60AE">
        <w:rPr>
          <w:rStyle w:val="P-Italics"/>
        </w:rPr>
        <w:t>inplace</w:t>
      </w:r>
      <w:proofErr w:type="spellEnd"/>
      <w:r w:rsidRPr="008C60AE">
        <w:rPr>
          <w:rStyle w:val="P-Italics"/>
        </w:rPr>
        <w:t>=False)</w:t>
      </w:r>
    </w:p>
    <w:p w14:paraId="39FD5437"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resid_dropout</w:t>
      </w:r>
      <w:proofErr w:type="spellEnd"/>
      <w:r w:rsidRPr="008C60AE">
        <w:rPr>
          <w:rStyle w:val="P-Italics"/>
        </w:rPr>
        <w:t xml:space="preserve">): Dropout(p=0.1, </w:t>
      </w:r>
      <w:proofErr w:type="spellStart"/>
      <w:r w:rsidRPr="008C60AE">
        <w:rPr>
          <w:rStyle w:val="P-Italics"/>
        </w:rPr>
        <w:t>inplace</w:t>
      </w:r>
      <w:proofErr w:type="spellEnd"/>
      <w:r w:rsidRPr="008C60AE">
        <w:rPr>
          <w:rStyle w:val="P-Italics"/>
        </w:rPr>
        <w:t>=False)</w:t>
      </w:r>
    </w:p>
    <w:p w14:paraId="4694A6AF"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
    <w:p w14:paraId="4FCB6635"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(ln_2): </w:t>
      </w:r>
      <w:proofErr w:type="spellStart"/>
      <w:r w:rsidRPr="008C60AE">
        <w:rPr>
          <w:rStyle w:val="P-Italics"/>
        </w:rPr>
        <w:t>LayerNorm</w:t>
      </w:r>
      <w:proofErr w:type="spellEnd"/>
      <w:r w:rsidRPr="008C60AE">
        <w:rPr>
          <w:rStyle w:val="P-Italics"/>
        </w:rPr>
        <w:t xml:space="preserve">((768,), eps=1e-05, </w:t>
      </w:r>
      <w:proofErr w:type="spellStart"/>
      <w:r w:rsidRPr="008C60AE">
        <w:rPr>
          <w:rStyle w:val="P-Italics"/>
        </w:rPr>
        <w:t>elementwise_affine</w:t>
      </w:r>
      <w:proofErr w:type="spellEnd"/>
      <w:r w:rsidRPr="008C60AE">
        <w:rPr>
          <w:rStyle w:val="P-Italics"/>
        </w:rPr>
        <w:t>=True)</w:t>
      </w:r>
    </w:p>
    <w:p w14:paraId="491CE8E7"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mlp</w:t>
      </w:r>
      <w:proofErr w:type="spellEnd"/>
      <w:r w:rsidRPr="008C60AE">
        <w:rPr>
          <w:rStyle w:val="P-Italics"/>
        </w:rPr>
        <w:t>): GPT2MLP(</w:t>
      </w:r>
    </w:p>
    <w:p w14:paraId="751FC41A"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c_fc</w:t>
      </w:r>
      <w:proofErr w:type="spellEnd"/>
      <w:r w:rsidRPr="008C60AE">
        <w:rPr>
          <w:rStyle w:val="P-Italics"/>
        </w:rPr>
        <w:t>): Conv1D()</w:t>
      </w:r>
    </w:p>
    <w:p w14:paraId="5EB2FFA5"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c_proj</w:t>
      </w:r>
      <w:proofErr w:type="spellEnd"/>
      <w:r w:rsidRPr="008C60AE">
        <w:rPr>
          <w:rStyle w:val="P-Italics"/>
        </w:rPr>
        <w:t>): Conv1D()</w:t>
      </w:r>
    </w:p>
    <w:p w14:paraId="140653DB"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(act): </w:t>
      </w:r>
      <w:proofErr w:type="spellStart"/>
      <w:r w:rsidRPr="008C60AE">
        <w:rPr>
          <w:rStyle w:val="P-Italics"/>
        </w:rPr>
        <w:t>NewGELUActivation</w:t>
      </w:r>
      <w:proofErr w:type="spellEnd"/>
      <w:r w:rsidRPr="008C60AE">
        <w:rPr>
          <w:rStyle w:val="P-Italics"/>
        </w:rPr>
        <w:t>()</w:t>
      </w:r>
    </w:p>
    <w:p w14:paraId="51CBB626"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(dropout): Dropout(p=0.1, </w:t>
      </w:r>
      <w:proofErr w:type="spellStart"/>
      <w:r w:rsidRPr="008C60AE">
        <w:rPr>
          <w:rStyle w:val="P-Italics"/>
        </w:rPr>
        <w:t>inplace</w:t>
      </w:r>
      <w:proofErr w:type="spellEnd"/>
      <w:r w:rsidRPr="008C60AE">
        <w:rPr>
          <w:rStyle w:val="P-Italics"/>
        </w:rPr>
        <w:t>=False)</w:t>
      </w:r>
    </w:p>
    <w:p w14:paraId="0F17B57C"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
    <w:p w14:paraId="1B9A1C2F"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
    <w:p w14:paraId="0237EB27"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
    <w:p w14:paraId="3644F3DC"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lastRenderedPageBreak/>
        <w:t xml:space="preserve">    (</w:t>
      </w:r>
      <w:proofErr w:type="spellStart"/>
      <w:r w:rsidRPr="008C60AE">
        <w:rPr>
          <w:rStyle w:val="P-Italics"/>
        </w:rPr>
        <w:t>ln_f</w:t>
      </w:r>
      <w:proofErr w:type="spellEnd"/>
      <w:r w:rsidRPr="008C60AE">
        <w:rPr>
          <w:rStyle w:val="P-Italics"/>
        </w:rPr>
        <w:t xml:space="preserve">): </w:t>
      </w:r>
      <w:proofErr w:type="spellStart"/>
      <w:r w:rsidRPr="008C60AE">
        <w:rPr>
          <w:rStyle w:val="P-Italics"/>
        </w:rPr>
        <w:t>LayerNorm</w:t>
      </w:r>
      <w:proofErr w:type="spellEnd"/>
      <w:r w:rsidRPr="008C60AE">
        <w:rPr>
          <w:rStyle w:val="P-Italics"/>
        </w:rPr>
        <w:t xml:space="preserve">((768,), eps=1e-05, </w:t>
      </w:r>
      <w:proofErr w:type="spellStart"/>
      <w:r w:rsidRPr="008C60AE">
        <w:rPr>
          <w:rStyle w:val="P-Italics"/>
        </w:rPr>
        <w:t>elementwise_affine</w:t>
      </w:r>
      <w:proofErr w:type="spellEnd"/>
      <w:r w:rsidRPr="008C60AE">
        <w:rPr>
          <w:rStyle w:val="P-Italics"/>
        </w:rPr>
        <w:t>=True)</w:t>
      </w:r>
    </w:p>
    <w:p w14:paraId="0E4C1DB6"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
    <w:p w14:paraId="191C90FB"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 xml:space="preserve">  (</w:t>
      </w:r>
      <w:proofErr w:type="spellStart"/>
      <w:r w:rsidRPr="008C60AE">
        <w:rPr>
          <w:rStyle w:val="P-Italics"/>
        </w:rPr>
        <w:t>lm_head</w:t>
      </w:r>
      <w:proofErr w:type="spellEnd"/>
      <w:r w:rsidRPr="008C60AE">
        <w:rPr>
          <w:rStyle w:val="P-Italics"/>
        </w:rPr>
        <w:t>): Linear(</w:t>
      </w:r>
      <w:proofErr w:type="spellStart"/>
      <w:r w:rsidRPr="008C60AE">
        <w:rPr>
          <w:rStyle w:val="P-Italics"/>
        </w:rPr>
        <w:t>in_features</w:t>
      </w:r>
      <w:proofErr w:type="spellEnd"/>
      <w:r w:rsidRPr="008C60AE">
        <w:rPr>
          <w:rStyle w:val="P-Italics"/>
        </w:rPr>
        <w:t xml:space="preserve">=768, </w:t>
      </w:r>
      <w:proofErr w:type="spellStart"/>
      <w:r w:rsidRPr="008C60AE">
        <w:rPr>
          <w:rStyle w:val="P-Italics"/>
        </w:rPr>
        <w:t>out_features</w:t>
      </w:r>
      <w:proofErr w:type="spellEnd"/>
      <w:r w:rsidRPr="008C60AE">
        <w:rPr>
          <w:rStyle w:val="P-Italics"/>
        </w:rPr>
        <w:t>=50257, bias=False)</w:t>
      </w:r>
    </w:p>
    <w:p w14:paraId="77F2BA0F" w14:textId="77777777" w:rsidR="008C60AE" w:rsidRPr="008C60AE" w:rsidRDefault="008C60AE" w:rsidP="008C60AE">
      <w:pPr>
        <w:pStyle w:val="HTMLPreformatted"/>
        <w:wordWrap w:val="0"/>
        <w:spacing w:line="291" w:lineRule="atLeast"/>
        <w:textAlignment w:val="baseline"/>
        <w:rPr>
          <w:rStyle w:val="P-Italics"/>
        </w:rPr>
      </w:pPr>
      <w:r w:rsidRPr="008C60AE">
        <w:rPr>
          <w:rStyle w:val="P-Italics"/>
        </w:rPr>
        <w:t>)</w:t>
      </w:r>
    </w:p>
    <w:p w14:paraId="399A2354" w14:textId="43320AAE" w:rsidR="0031761A" w:rsidRDefault="0031761A" w:rsidP="00CC7888">
      <w:pPr>
        <w:pStyle w:val="H2-Heading"/>
      </w:pPr>
      <w:r>
        <w:t xml:space="preserve">STOA </w:t>
      </w:r>
      <w:r w:rsidR="00CC7888">
        <w:t xml:space="preserve">- </w:t>
      </w:r>
      <w:r>
        <w:t>Privacy Preserving Technologies for LLM’s</w:t>
      </w:r>
    </w:p>
    <w:p w14:paraId="25A358CF" w14:textId="572A557E" w:rsidR="002C288A" w:rsidRPr="002C288A" w:rsidRDefault="002C288A" w:rsidP="002C288A">
      <w:pPr>
        <w:rPr>
          <w:rFonts w:asciiTheme="minorHAnsi" w:hAnsiTheme="minorHAnsi" w:cstheme="minorHAnsi"/>
          <w:sz w:val="22"/>
          <w:szCs w:val="22"/>
        </w:rPr>
      </w:pPr>
      <w:r w:rsidRPr="002C288A">
        <w:rPr>
          <w:rFonts w:asciiTheme="minorHAnsi" w:hAnsiTheme="minorHAnsi" w:cstheme="minorHAnsi"/>
          <w:sz w:val="22"/>
          <w:szCs w:val="22"/>
        </w:rPr>
        <w:t xml:space="preserve">The following section provides the high level state of the art research work on privacy preserving technologies for Large Language  Models.  This is not exhaustive list but the current trends in the research.  </w:t>
      </w:r>
    </w:p>
    <w:p w14:paraId="20CED3A5" w14:textId="03F0B19F" w:rsidR="0031761A" w:rsidRDefault="00CC7888" w:rsidP="00CC7888">
      <w:pPr>
        <w:pStyle w:val="H3-Subheading"/>
      </w:pPr>
      <w:r w:rsidRPr="00CC7888">
        <w:t>Prompts – Privacy - Differentially Private Prompt Learning for LLMs</w:t>
      </w:r>
    </w:p>
    <w:p w14:paraId="36733A13" w14:textId="106B157A" w:rsidR="005B1210" w:rsidRDefault="00B322DA" w:rsidP="005B1210">
      <w:r w:rsidRPr="005B1210">
        <w:rPr>
          <w:rFonts w:asciiTheme="minorHAnsi" w:hAnsiTheme="minorHAnsi" w:cstheme="minorHAnsi"/>
          <w:sz w:val="22"/>
          <w:szCs w:val="22"/>
        </w:rPr>
        <w:t>Research</w:t>
      </w:r>
      <w:r w:rsidR="005B1210" w:rsidRPr="005B1210">
        <w:rPr>
          <w:rFonts w:asciiTheme="minorHAnsi" w:hAnsiTheme="minorHAnsi" w:cstheme="minorHAnsi"/>
          <w:sz w:val="22"/>
          <w:szCs w:val="22"/>
        </w:rPr>
        <w:t xml:space="preserve"> Article :</w:t>
      </w:r>
      <w:r w:rsidR="005B1210">
        <w:t xml:space="preserve">  </w:t>
      </w:r>
      <w:hyperlink r:id="rId33" w:history="1">
        <w:r w:rsidR="005B1210" w:rsidRPr="00B322DA">
          <w:rPr>
            <w:rStyle w:val="P-URL"/>
          </w:rPr>
          <w:t>https://arxiv.org/pdf/2305.15594.pdf</w:t>
        </w:r>
      </w:hyperlink>
      <w:r w:rsidR="005B1210">
        <w:t xml:space="preserve"> </w:t>
      </w:r>
    </w:p>
    <w:p w14:paraId="4263A582" w14:textId="77777777" w:rsidR="00B322DA" w:rsidRDefault="00B322DA" w:rsidP="005B1210"/>
    <w:p w14:paraId="7D6136BC" w14:textId="03249528" w:rsidR="00B322DA" w:rsidRPr="00B322DA" w:rsidRDefault="00B322DA" w:rsidP="00B322DA">
      <w:pPr>
        <w:rPr>
          <w:rFonts w:asciiTheme="minorHAnsi" w:hAnsiTheme="minorHAnsi" w:cstheme="minorHAnsi"/>
          <w:sz w:val="22"/>
          <w:szCs w:val="22"/>
        </w:rPr>
      </w:pPr>
      <w:r w:rsidRPr="00B322DA">
        <w:rPr>
          <w:rFonts w:asciiTheme="minorHAnsi" w:hAnsiTheme="minorHAnsi" w:cstheme="minorHAnsi"/>
          <w:sz w:val="22"/>
          <w:szCs w:val="22"/>
        </w:rPr>
        <w:t xml:space="preserve">Large language models (LLMs) excel at learning in-context information, but concerns arise regarding the privacy implications of the data within prompts. </w:t>
      </w:r>
      <w:r w:rsidRPr="00B322DA">
        <w:rPr>
          <w:rFonts w:asciiTheme="minorHAnsi" w:hAnsiTheme="minorHAnsi" w:cstheme="minorHAnsi"/>
          <w:sz w:val="22"/>
          <w:szCs w:val="22"/>
        </w:rPr>
        <w:t xml:space="preserve">This </w:t>
      </w:r>
      <w:r w:rsidRPr="00B322DA">
        <w:rPr>
          <w:rFonts w:asciiTheme="minorHAnsi" w:hAnsiTheme="minorHAnsi" w:cstheme="minorHAnsi"/>
          <w:sz w:val="22"/>
          <w:szCs w:val="22"/>
        </w:rPr>
        <w:t xml:space="preserve"> research validates these concerns by demonstrating a straightforward yet highly effective membership inference attack on the data used for LLM prompts.</w:t>
      </w:r>
      <w:r w:rsidR="00D437A9">
        <w:rPr>
          <w:rFonts w:asciiTheme="minorHAnsi" w:hAnsiTheme="minorHAnsi" w:cstheme="minorHAnsi"/>
          <w:sz w:val="22"/>
          <w:szCs w:val="22"/>
        </w:rPr>
        <w:t xml:space="preserve"> </w:t>
      </w:r>
      <w:r w:rsidRPr="00B322DA">
        <w:rPr>
          <w:rFonts w:asciiTheme="minorHAnsi" w:hAnsiTheme="minorHAnsi" w:cstheme="minorHAnsi"/>
          <w:sz w:val="22"/>
          <w:szCs w:val="22"/>
        </w:rPr>
        <w:t>To mitigate this vulnerability, one option is to abandon prompting and opt for fine-tuning LLMs using established algorithms for private gradient descent. However, this sacrifices the practicality and efficiency provided by the prompting approach. Therefore, we propose a novel solution: private prompt learning.</w:t>
      </w:r>
      <w:r w:rsidRPr="00B322DA">
        <w:rPr>
          <w:rFonts w:asciiTheme="minorHAnsi" w:hAnsiTheme="minorHAnsi" w:cstheme="minorHAnsi"/>
          <w:sz w:val="22"/>
          <w:szCs w:val="22"/>
        </w:rPr>
        <w:t xml:space="preserve"> They</w:t>
      </w:r>
      <w:r w:rsidRPr="00B322DA">
        <w:rPr>
          <w:rFonts w:asciiTheme="minorHAnsi" w:hAnsiTheme="minorHAnsi" w:cstheme="minorHAnsi"/>
          <w:sz w:val="22"/>
          <w:szCs w:val="22"/>
        </w:rPr>
        <w:t xml:space="preserve"> initially demonstrate the feasibility of obtaining soft prompts privately through gradient descent on downstream data. However, the challenge lies in dealing with discrete prompts. To address this, we orchestrate a process wherein an ensemble of LLMs is engaged with various prompts, akin to a flock of stochastic parrots. A noisy vote among these LLMs privately transfers the collective knowledge of the flock into a single public prompt.</w:t>
      </w:r>
      <w:r w:rsidRPr="00B322DA">
        <w:rPr>
          <w:rFonts w:asciiTheme="minorHAnsi" w:hAnsiTheme="minorHAnsi" w:cstheme="minorHAnsi"/>
          <w:sz w:val="22"/>
          <w:szCs w:val="22"/>
        </w:rPr>
        <w:t xml:space="preserve"> Their</w:t>
      </w:r>
      <w:r w:rsidRPr="00B322DA">
        <w:rPr>
          <w:rFonts w:asciiTheme="minorHAnsi" w:hAnsiTheme="minorHAnsi" w:cstheme="minorHAnsi"/>
          <w:sz w:val="22"/>
          <w:szCs w:val="22"/>
        </w:rPr>
        <w:t xml:space="preserve"> results illustrate that LLMs prompted using our private algorithms closely approach the performance of their non-private counterparts. For instance, when employing GPT-3 as the base model, we attain a downstream accuracy of 92.7% on the sst2 dataset with (ε = 0.147, δ = 10</w:t>
      </w:r>
      <w:r w:rsidRPr="00B322DA">
        <w:rPr>
          <w:rFonts w:asciiTheme="minorHAnsi" w:hAnsiTheme="minorHAnsi" w:cstheme="minorHAnsi"/>
          <w:sz w:val="22"/>
          <w:szCs w:val="22"/>
          <w:vertAlign w:val="superscript"/>
        </w:rPr>
        <w:t>-6</w:t>
      </w:r>
      <w:r w:rsidRPr="00B322DA">
        <w:rPr>
          <w:rFonts w:asciiTheme="minorHAnsi" w:hAnsiTheme="minorHAnsi" w:cstheme="minorHAnsi"/>
          <w:sz w:val="22"/>
          <w:szCs w:val="22"/>
        </w:rPr>
        <w:t xml:space="preserve">)-differential privacy, compared to 95.2% for the non-private baseline. </w:t>
      </w:r>
    </w:p>
    <w:p w14:paraId="4C5CF1C2" w14:textId="30F2B4DD" w:rsidR="00CC7888" w:rsidRDefault="00CC7888" w:rsidP="00CC7888">
      <w:pPr>
        <w:pStyle w:val="H3-Subheading"/>
        <w:rPr>
          <w:lang w:val="en-US"/>
        </w:rPr>
      </w:pPr>
      <w:r w:rsidRPr="00CC7888">
        <w:rPr>
          <w:lang w:val="en-US"/>
        </w:rPr>
        <w:t xml:space="preserve">Prompts – Privacy – Encrypted Prompt  </w:t>
      </w:r>
    </w:p>
    <w:p w14:paraId="202FF418" w14:textId="7182FDF8" w:rsidR="004432E1" w:rsidRDefault="004432E1" w:rsidP="004432E1">
      <w:pPr>
        <w:rPr>
          <w:rStyle w:val="P-URL"/>
          <w:lang w:val="en-US"/>
        </w:rPr>
      </w:pPr>
      <w:r w:rsidRPr="005B1210">
        <w:rPr>
          <w:rFonts w:asciiTheme="minorHAnsi" w:hAnsiTheme="minorHAnsi" w:cstheme="minorHAnsi"/>
          <w:sz w:val="22"/>
          <w:szCs w:val="22"/>
        </w:rPr>
        <w:t>Research Article :</w:t>
      </w:r>
      <w:r>
        <w:t xml:space="preserve">  </w:t>
      </w:r>
      <w:hyperlink r:id="rId34" w:history="1">
        <w:r w:rsidR="002E7295" w:rsidRPr="00E3445D">
          <w:rPr>
            <w:rStyle w:val="Hyperlink"/>
            <w:rFonts w:ascii="Arial" w:hAnsi="Arial"/>
            <w:sz w:val="22"/>
            <w:shd w:val="clear" w:color="auto" w:fill="00FA00"/>
            <w:lang w:val="en-US"/>
          </w:rPr>
          <w:t>https://arxiv.org/abs/2305.18396</w:t>
        </w:r>
      </w:hyperlink>
    </w:p>
    <w:p w14:paraId="1A32F414" w14:textId="77777777" w:rsidR="00B96E3C" w:rsidRDefault="00B96E3C" w:rsidP="004432E1">
      <w:pPr>
        <w:rPr>
          <w:rStyle w:val="P-URL"/>
          <w:lang w:val="en-US"/>
        </w:rPr>
      </w:pPr>
    </w:p>
    <w:p w14:paraId="13B02AA4" w14:textId="0F12D74E" w:rsidR="002E7295" w:rsidRPr="00B96E3C" w:rsidRDefault="00B96E3C" w:rsidP="004432E1">
      <w:pPr>
        <w:rPr>
          <w:rFonts w:asciiTheme="minorHAnsi" w:hAnsiTheme="minorHAnsi" w:cstheme="minorHAnsi"/>
          <w:sz w:val="22"/>
          <w:szCs w:val="22"/>
          <w:lang w:val="en-US"/>
        </w:rPr>
      </w:pPr>
      <w:r w:rsidRPr="00B96E3C">
        <w:rPr>
          <w:rFonts w:asciiTheme="minorHAnsi" w:hAnsiTheme="minorHAnsi" w:cstheme="minorHAnsi"/>
          <w:sz w:val="22"/>
          <w:szCs w:val="22"/>
          <w:lang w:val="en-US"/>
        </w:rPr>
        <w:t xml:space="preserve">In this paper, </w:t>
      </w:r>
      <w:r>
        <w:rPr>
          <w:rFonts w:asciiTheme="minorHAnsi" w:hAnsiTheme="minorHAnsi" w:cstheme="minorHAnsi"/>
          <w:sz w:val="22"/>
          <w:szCs w:val="22"/>
          <w:lang w:val="en-US"/>
        </w:rPr>
        <w:t>researchers</w:t>
      </w:r>
      <w:r w:rsidRPr="00B96E3C">
        <w:rPr>
          <w:rFonts w:asciiTheme="minorHAnsi" w:hAnsiTheme="minorHAnsi" w:cstheme="minorHAnsi"/>
          <w:sz w:val="22"/>
          <w:szCs w:val="22"/>
          <w:lang w:val="en-US"/>
        </w:rPr>
        <w:t xml:space="preserve"> demonstrate</w:t>
      </w:r>
      <w:r>
        <w:rPr>
          <w:rFonts w:asciiTheme="minorHAnsi" w:hAnsiTheme="minorHAnsi" w:cstheme="minorHAnsi"/>
          <w:sz w:val="22"/>
          <w:szCs w:val="22"/>
          <w:lang w:val="en-US"/>
        </w:rPr>
        <w:t>d</w:t>
      </w:r>
      <w:r w:rsidRPr="00B96E3C">
        <w:rPr>
          <w:rFonts w:asciiTheme="minorHAnsi" w:hAnsiTheme="minorHAnsi" w:cstheme="minorHAnsi"/>
          <w:sz w:val="22"/>
          <w:szCs w:val="22"/>
          <w:lang w:val="en-US"/>
        </w:rPr>
        <w:t xml:space="preserve"> that by substituting the computation- and communication-intensive operators within the transformer architecture with privacy-computing-friendly approximations, significantly decrease the costs associated with private inference while only minimally affecting model performance. In comparison to the state-of-the-art Iron framework (</w:t>
      </w:r>
      <w:proofErr w:type="spellStart"/>
      <w:r w:rsidRPr="00B96E3C">
        <w:rPr>
          <w:rFonts w:asciiTheme="minorHAnsi" w:hAnsiTheme="minorHAnsi" w:cstheme="minorHAnsi"/>
          <w:sz w:val="22"/>
          <w:szCs w:val="22"/>
          <w:lang w:val="en-US"/>
        </w:rPr>
        <w:t>NeurIPS</w:t>
      </w:r>
      <w:proofErr w:type="spellEnd"/>
      <w:r w:rsidRPr="00B96E3C">
        <w:rPr>
          <w:rFonts w:asciiTheme="minorHAnsi" w:hAnsiTheme="minorHAnsi" w:cstheme="minorHAnsi"/>
          <w:sz w:val="22"/>
          <w:szCs w:val="22"/>
          <w:lang w:val="en-US"/>
        </w:rPr>
        <w:t xml:space="preserve"> 2022), our privacy-computing-friendly model inference pipeline achieves a 5× acceleration in computation and an 80% reduction in communication overhead, all while maintaining nearly identical accuracy</w:t>
      </w:r>
      <w:r>
        <w:rPr>
          <w:rFonts w:asciiTheme="minorHAnsi" w:hAnsiTheme="minorHAnsi" w:cstheme="minorHAnsi"/>
          <w:sz w:val="22"/>
          <w:szCs w:val="22"/>
          <w:lang w:val="en-US"/>
        </w:rPr>
        <w:t xml:space="preserve">. </w:t>
      </w:r>
    </w:p>
    <w:p w14:paraId="010879DE" w14:textId="1ADDD067" w:rsidR="006D4854" w:rsidRDefault="006D4854" w:rsidP="006D4854">
      <w:pPr>
        <w:pStyle w:val="H3-Subheading"/>
        <w:rPr>
          <w:lang w:val="en-US"/>
        </w:rPr>
      </w:pPr>
      <w:r w:rsidRPr="006D4854">
        <w:rPr>
          <w:lang w:val="en-US"/>
        </w:rPr>
        <w:lastRenderedPageBreak/>
        <w:t>Differentially Private Attention Computation</w:t>
      </w:r>
    </w:p>
    <w:p w14:paraId="02D1A90C" w14:textId="77777777" w:rsidR="00CF1765" w:rsidRPr="00CF1765" w:rsidRDefault="00CF1765" w:rsidP="00CF1765">
      <w:r w:rsidRPr="00CF1765">
        <w:rPr>
          <w:rFonts w:asciiTheme="minorHAnsi" w:hAnsiTheme="minorHAnsi" w:cstheme="minorHAnsi"/>
          <w:sz w:val="22"/>
          <w:szCs w:val="22"/>
          <w:lang w:val="en-US"/>
        </w:rPr>
        <w:t>Research Article</w:t>
      </w:r>
      <w:r>
        <w:rPr>
          <w:lang w:val="en-US"/>
        </w:rPr>
        <w:t xml:space="preserve"> : </w:t>
      </w:r>
      <w:hyperlink r:id="rId35" w:history="1">
        <w:r w:rsidRPr="00CF1765">
          <w:rPr>
            <w:rStyle w:val="P-URL"/>
            <w:rFonts w:eastAsiaTheme="minorEastAsia"/>
          </w:rPr>
          <w:t>https://arxiv.org/abs/2305.04701</w:t>
        </w:r>
      </w:hyperlink>
      <w:r w:rsidRPr="00CF1765">
        <w:rPr>
          <w:b/>
          <w:bCs/>
        </w:rPr>
        <w:t xml:space="preserve"> </w:t>
      </w:r>
    </w:p>
    <w:p w14:paraId="1C0C6B6A" w14:textId="404EEB6E" w:rsidR="00CF1765" w:rsidRPr="00CF1765" w:rsidRDefault="00CF1765" w:rsidP="00CF1765">
      <w:pPr>
        <w:rPr>
          <w:lang w:val="en-US"/>
        </w:rPr>
      </w:pPr>
    </w:p>
    <w:p w14:paraId="308A1E42" w14:textId="2D7AE298" w:rsidR="00B96E3C" w:rsidRPr="00B96E3C" w:rsidRDefault="00B96E3C" w:rsidP="00B96E3C">
      <w:pPr>
        <w:rPr>
          <w:rFonts w:asciiTheme="minorHAnsi" w:hAnsiTheme="minorHAnsi" w:cstheme="minorHAnsi"/>
          <w:sz w:val="22"/>
          <w:szCs w:val="22"/>
          <w:lang w:val="en-US"/>
        </w:rPr>
      </w:pPr>
      <w:r w:rsidRPr="00B96E3C">
        <w:rPr>
          <w:rFonts w:asciiTheme="minorHAnsi" w:hAnsiTheme="minorHAnsi" w:cstheme="minorHAnsi"/>
          <w:sz w:val="22"/>
          <w:szCs w:val="22"/>
          <w:lang w:val="en-US"/>
        </w:rPr>
        <w:t>The attention mechanism plays a crucial role in Large Language Models (LLMs), enabling them to selectively focus on various segments of input text. Computing the attention matrix is a well-recognized and substantial task in the LLM computation process. Consequently, determining how to offer verifiable privacy guarantees for the computation of the attention matrix is a significant research avenue.</w:t>
      </w:r>
      <w:r w:rsidR="00D437A9">
        <w:rPr>
          <w:rFonts w:asciiTheme="minorHAnsi" w:hAnsiTheme="minorHAnsi" w:cstheme="minorHAnsi"/>
          <w:sz w:val="22"/>
          <w:szCs w:val="22"/>
          <w:lang w:val="en-US"/>
        </w:rPr>
        <w:t xml:space="preserve"> </w:t>
      </w:r>
      <w:r w:rsidRPr="00B96E3C">
        <w:rPr>
          <w:rFonts w:asciiTheme="minorHAnsi" w:hAnsiTheme="minorHAnsi" w:cstheme="minorHAnsi"/>
          <w:sz w:val="22"/>
          <w:szCs w:val="22"/>
          <w:lang w:val="en-US"/>
        </w:rPr>
        <w:t>One natural mathematical concept for quantifying privacy, as found in theoretical computer science graduate textbooks, is differential privacy.</w:t>
      </w:r>
    </w:p>
    <w:p w14:paraId="3DB78C83" w14:textId="77777777" w:rsidR="00B96E3C" w:rsidRPr="00B96E3C" w:rsidRDefault="00B96E3C" w:rsidP="00B96E3C">
      <w:pPr>
        <w:rPr>
          <w:rFonts w:asciiTheme="minorHAnsi" w:hAnsiTheme="minorHAnsi" w:cstheme="minorHAnsi"/>
          <w:sz w:val="22"/>
          <w:szCs w:val="22"/>
          <w:lang w:val="en-US"/>
        </w:rPr>
      </w:pPr>
    </w:p>
    <w:p w14:paraId="3BCF25C0" w14:textId="32020A9D" w:rsidR="00B96E3C" w:rsidRPr="00B96E3C" w:rsidRDefault="00B96E3C" w:rsidP="00B96E3C">
      <w:pPr>
        <w:rPr>
          <w:rFonts w:asciiTheme="minorHAnsi" w:hAnsiTheme="minorHAnsi" w:cstheme="minorHAnsi"/>
          <w:sz w:val="22"/>
          <w:szCs w:val="22"/>
          <w:lang w:val="en-US"/>
        </w:rPr>
      </w:pPr>
      <w:r w:rsidRPr="00B96E3C">
        <w:rPr>
          <w:rFonts w:asciiTheme="minorHAnsi" w:hAnsiTheme="minorHAnsi" w:cstheme="minorHAnsi"/>
          <w:sz w:val="22"/>
          <w:szCs w:val="22"/>
          <w:lang w:val="en-US"/>
        </w:rPr>
        <w:t xml:space="preserve">In this study, inspired by the work of [Vyas, </w:t>
      </w:r>
      <w:proofErr w:type="spellStart"/>
      <w:r w:rsidRPr="00B96E3C">
        <w:rPr>
          <w:rFonts w:asciiTheme="minorHAnsi" w:hAnsiTheme="minorHAnsi" w:cstheme="minorHAnsi"/>
          <w:sz w:val="22"/>
          <w:szCs w:val="22"/>
          <w:lang w:val="en-US"/>
        </w:rPr>
        <w:t>Kakade</w:t>
      </w:r>
      <w:proofErr w:type="spellEnd"/>
      <w:r w:rsidRPr="00B96E3C">
        <w:rPr>
          <w:rFonts w:asciiTheme="minorHAnsi" w:hAnsiTheme="minorHAnsi" w:cstheme="minorHAnsi"/>
          <w:sz w:val="22"/>
          <w:szCs w:val="22"/>
          <w:lang w:val="en-US"/>
        </w:rPr>
        <w:t xml:space="preserve">, and Barak 2023], </w:t>
      </w:r>
      <w:r w:rsidR="00CF1765">
        <w:rPr>
          <w:rFonts w:asciiTheme="minorHAnsi" w:hAnsiTheme="minorHAnsi" w:cstheme="minorHAnsi"/>
          <w:sz w:val="22"/>
          <w:szCs w:val="22"/>
          <w:lang w:val="en-US"/>
        </w:rPr>
        <w:t>researchers</w:t>
      </w:r>
      <w:r w:rsidRPr="00B96E3C">
        <w:rPr>
          <w:rFonts w:asciiTheme="minorHAnsi" w:hAnsiTheme="minorHAnsi" w:cstheme="minorHAnsi"/>
          <w:sz w:val="22"/>
          <w:szCs w:val="22"/>
          <w:lang w:val="en-US"/>
        </w:rPr>
        <w:t xml:space="preserve"> present a provable outcome that demonstrates how to differentially </w:t>
      </w:r>
      <w:r w:rsidR="00CF1765">
        <w:rPr>
          <w:rFonts w:asciiTheme="minorHAnsi" w:hAnsiTheme="minorHAnsi" w:cstheme="minorHAnsi"/>
          <w:sz w:val="22"/>
          <w:szCs w:val="22"/>
          <w:lang w:val="en-US"/>
        </w:rPr>
        <w:t xml:space="preserve"> </w:t>
      </w:r>
      <w:r w:rsidRPr="00B96E3C">
        <w:rPr>
          <w:rFonts w:asciiTheme="minorHAnsi" w:hAnsiTheme="minorHAnsi" w:cstheme="minorHAnsi"/>
          <w:sz w:val="22"/>
          <w:szCs w:val="22"/>
          <w:lang w:val="en-US"/>
        </w:rPr>
        <w:t>privately approximate the attention matrix.</w:t>
      </w:r>
      <w:r w:rsidR="00CF1765">
        <w:rPr>
          <w:rFonts w:asciiTheme="minorHAnsi" w:hAnsiTheme="minorHAnsi" w:cstheme="minorHAnsi"/>
          <w:sz w:val="22"/>
          <w:szCs w:val="22"/>
          <w:lang w:val="en-US"/>
        </w:rPr>
        <w:t xml:space="preserve"> </w:t>
      </w:r>
      <w:r w:rsidRPr="00B96E3C">
        <w:rPr>
          <w:rFonts w:asciiTheme="minorHAnsi" w:hAnsiTheme="minorHAnsi" w:cstheme="minorHAnsi"/>
          <w:sz w:val="22"/>
          <w:szCs w:val="22"/>
          <w:lang w:val="en-US"/>
        </w:rPr>
        <w:t xml:space="preserve">From a technical perspective, </w:t>
      </w:r>
      <w:r w:rsidR="00CF1765">
        <w:rPr>
          <w:rFonts w:asciiTheme="minorHAnsi" w:hAnsiTheme="minorHAnsi" w:cstheme="minorHAnsi"/>
          <w:sz w:val="22"/>
          <w:szCs w:val="22"/>
          <w:lang w:val="en-US"/>
        </w:rPr>
        <w:t>the</w:t>
      </w:r>
      <w:r w:rsidRPr="00B96E3C">
        <w:rPr>
          <w:rFonts w:asciiTheme="minorHAnsi" w:hAnsiTheme="minorHAnsi" w:cstheme="minorHAnsi"/>
          <w:sz w:val="22"/>
          <w:szCs w:val="22"/>
          <w:lang w:val="en-US"/>
        </w:rPr>
        <w:t xml:space="preserve"> results draw upon pioneering research in the realm of differential privacy as established by [Alabi, Kothari, </w:t>
      </w:r>
      <w:proofErr w:type="spellStart"/>
      <w:r w:rsidRPr="00B96E3C">
        <w:rPr>
          <w:rFonts w:asciiTheme="minorHAnsi" w:hAnsiTheme="minorHAnsi" w:cstheme="minorHAnsi"/>
          <w:sz w:val="22"/>
          <w:szCs w:val="22"/>
          <w:lang w:val="en-US"/>
        </w:rPr>
        <w:t>Tankala</w:t>
      </w:r>
      <w:proofErr w:type="spellEnd"/>
      <w:r w:rsidRPr="00B96E3C">
        <w:rPr>
          <w:rFonts w:asciiTheme="minorHAnsi" w:hAnsiTheme="minorHAnsi" w:cstheme="minorHAnsi"/>
          <w:sz w:val="22"/>
          <w:szCs w:val="22"/>
          <w:lang w:val="en-US"/>
        </w:rPr>
        <w:t>, Venkat, and Zhang 2022]."</w:t>
      </w:r>
    </w:p>
    <w:p w14:paraId="4C2A4EE9" w14:textId="77777777" w:rsidR="002C288A" w:rsidRDefault="002C288A" w:rsidP="002C288A">
      <w:pPr>
        <w:rPr>
          <w:lang w:val="en-US"/>
        </w:rPr>
      </w:pPr>
    </w:p>
    <w:p w14:paraId="214C3337" w14:textId="4A90C2EE" w:rsidR="002C288A" w:rsidRDefault="002C288A" w:rsidP="002C288A">
      <w:pPr>
        <w:rPr>
          <w:b/>
          <w:bCs/>
        </w:rPr>
      </w:pPr>
      <w:r w:rsidRPr="002C288A">
        <w:rPr>
          <w:b/>
          <w:bCs/>
        </w:rPr>
        <w:t>Differentially Private Decoding in Large Language Models</w:t>
      </w:r>
    </w:p>
    <w:p w14:paraId="061B6C95" w14:textId="77777777" w:rsidR="00720810" w:rsidRDefault="00720810" w:rsidP="002C288A">
      <w:pPr>
        <w:rPr>
          <w:b/>
          <w:bCs/>
        </w:rPr>
      </w:pPr>
    </w:p>
    <w:p w14:paraId="7ED688C7" w14:textId="77777777" w:rsidR="00036021" w:rsidRPr="00036021" w:rsidRDefault="00036021" w:rsidP="00036021">
      <w:pPr>
        <w:rPr>
          <w:rFonts w:ascii="Arial" w:eastAsiaTheme="minorEastAsia" w:hAnsi="Arial"/>
          <w:color w:val="0000FF"/>
          <w:sz w:val="22"/>
          <w:u w:val="single"/>
          <w:shd w:val="clear" w:color="auto" w:fill="00FA00"/>
        </w:rPr>
      </w:pPr>
      <w:r w:rsidRPr="00CF1765">
        <w:rPr>
          <w:rFonts w:asciiTheme="minorHAnsi" w:hAnsiTheme="minorHAnsi" w:cstheme="minorHAnsi"/>
          <w:sz w:val="22"/>
          <w:szCs w:val="22"/>
          <w:lang w:val="en-US"/>
        </w:rPr>
        <w:t>Research Article</w:t>
      </w:r>
      <w:r>
        <w:rPr>
          <w:lang w:val="en-US"/>
        </w:rPr>
        <w:t xml:space="preserve"> : </w:t>
      </w:r>
      <w:hyperlink r:id="rId36" w:history="1">
        <w:r w:rsidRPr="00036021">
          <w:rPr>
            <w:rStyle w:val="P-URL"/>
            <w:rFonts w:eastAsiaTheme="minorEastAsia"/>
          </w:rPr>
          <w:t>https://arxiv.org/abs/2205.13621</w:t>
        </w:r>
      </w:hyperlink>
      <w:r w:rsidRPr="00036021">
        <w:rPr>
          <w:rFonts w:ascii="Arial" w:eastAsiaTheme="minorEastAsia" w:hAnsi="Arial"/>
          <w:b/>
          <w:bCs/>
          <w:color w:val="0000FF"/>
          <w:sz w:val="22"/>
          <w:u w:val="single"/>
          <w:shd w:val="clear" w:color="auto" w:fill="00FA00"/>
        </w:rPr>
        <w:t xml:space="preserve"> </w:t>
      </w:r>
    </w:p>
    <w:p w14:paraId="13265EC0" w14:textId="77777777" w:rsidR="00036021" w:rsidRDefault="00036021" w:rsidP="002C288A">
      <w:pPr>
        <w:rPr>
          <w:b/>
          <w:bCs/>
        </w:rPr>
      </w:pPr>
    </w:p>
    <w:p w14:paraId="5C0172ED" w14:textId="6B85A9E9" w:rsidR="00036021" w:rsidRPr="00036021" w:rsidRDefault="00036021" w:rsidP="00036021">
      <w:pPr>
        <w:rPr>
          <w:rFonts w:asciiTheme="minorHAnsi" w:hAnsiTheme="minorHAnsi" w:cstheme="minorHAnsi"/>
          <w:sz w:val="22"/>
          <w:szCs w:val="22"/>
          <w:lang w:val="en-US"/>
        </w:rPr>
      </w:pPr>
      <w:r>
        <w:rPr>
          <w:rFonts w:asciiTheme="minorHAnsi" w:hAnsiTheme="minorHAnsi" w:cstheme="minorHAnsi"/>
          <w:sz w:val="22"/>
          <w:szCs w:val="22"/>
          <w:lang w:val="en-US"/>
        </w:rPr>
        <w:t xml:space="preserve">Researchers </w:t>
      </w:r>
      <w:r w:rsidRPr="00036021">
        <w:rPr>
          <w:rFonts w:asciiTheme="minorHAnsi" w:hAnsiTheme="minorHAnsi" w:cstheme="minorHAnsi"/>
          <w:sz w:val="22"/>
          <w:szCs w:val="22"/>
          <w:lang w:val="en-US"/>
        </w:rPr>
        <w:t xml:space="preserve"> present</w:t>
      </w:r>
      <w:r>
        <w:rPr>
          <w:rFonts w:asciiTheme="minorHAnsi" w:hAnsiTheme="minorHAnsi" w:cstheme="minorHAnsi"/>
          <w:sz w:val="22"/>
          <w:szCs w:val="22"/>
          <w:lang w:val="en-US"/>
        </w:rPr>
        <w:t>ed</w:t>
      </w:r>
      <w:r w:rsidRPr="00036021">
        <w:rPr>
          <w:rFonts w:asciiTheme="minorHAnsi" w:hAnsiTheme="minorHAnsi" w:cstheme="minorHAnsi"/>
          <w:sz w:val="22"/>
          <w:szCs w:val="22"/>
          <w:lang w:val="en-US"/>
        </w:rPr>
        <w:t xml:space="preserve"> a straightforward, easily interpretable, and computationally efficient perturbation technique designed for implementation during the decoding phase of a pre-trained model.</w:t>
      </w:r>
      <w:r>
        <w:rPr>
          <w:rFonts w:asciiTheme="minorHAnsi" w:hAnsiTheme="minorHAnsi" w:cstheme="minorHAnsi"/>
          <w:sz w:val="22"/>
          <w:szCs w:val="22"/>
          <w:lang w:val="en-US"/>
        </w:rPr>
        <w:t xml:space="preserve"> </w:t>
      </w:r>
      <w:r w:rsidRPr="00036021">
        <w:rPr>
          <w:rFonts w:asciiTheme="minorHAnsi" w:hAnsiTheme="minorHAnsi" w:cstheme="minorHAnsi"/>
          <w:sz w:val="22"/>
          <w:szCs w:val="22"/>
          <w:lang w:val="en-US"/>
        </w:rPr>
        <w:t>This perturbation mechanism is model-agnostic, compatible with any Large Language Model (LLM).</w:t>
      </w:r>
      <w:r>
        <w:rPr>
          <w:rFonts w:asciiTheme="minorHAnsi" w:hAnsiTheme="minorHAnsi" w:cstheme="minorHAnsi"/>
          <w:sz w:val="22"/>
          <w:szCs w:val="22"/>
          <w:lang w:val="en-US"/>
        </w:rPr>
        <w:t xml:space="preserve">Their </w:t>
      </w:r>
      <w:r w:rsidRPr="00036021">
        <w:rPr>
          <w:rFonts w:asciiTheme="minorHAnsi" w:hAnsiTheme="minorHAnsi" w:cstheme="minorHAnsi"/>
          <w:sz w:val="22"/>
          <w:szCs w:val="22"/>
          <w:lang w:val="en-US"/>
        </w:rPr>
        <w:t>work includes a theoretical analysis demonstrating the differential privacy properties of the proposed mechanism, along with experimental results illustrating the trade-off between privacy and utility."</w:t>
      </w:r>
    </w:p>
    <w:p w14:paraId="7D9E12CE" w14:textId="77777777" w:rsidR="002C288A" w:rsidRDefault="002C288A" w:rsidP="002C288A">
      <w:pPr>
        <w:rPr>
          <w:b/>
          <w:bCs/>
        </w:rPr>
      </w:pPr>
    </w:p>
    <w:p w14:paraId="2CE0025C" w14:textId="77777777" w:rsidR="002C288A" w:rsidRDefault="002C288A" w:rsidP="002C288A">
      <w:pPr>
        <w:rPr>
          <w:b/>
          <w:bCs/>
        </w:rPr>
      </w:pPr>
      <w:r w:rsidRPr="002C288A">
        <w:rPr>
          <w:b/>
          <w:bCs/>
        </w:rPr>
        <w:t>Differentially Private Model Compression</w:t>
      </w:r>
    </w:p>
    <w:p w14:paraId="026075ED" w14:textId="77777777" w:rsidR="00720810" w:rsidRDefault="00720810" w:rsidP="002C288A">
      <w:pPr>
        <w:rPr>
          <w:b/>
          <w:bCs/>
        </w:rPr>
      </w:pPr>
    </w:p>
    <w:p w14:paraId="5E2520B1" w14:textId="77777777" w:rsidR="00966BEB" w:rsidRPr="00966BEB" w:rsidRDefault="00720810" w:rsidP="00966BEB">
      <w:pPr>
        <w:rPr>
          <w:rFonts w:ascii="Arial" w:eastAsiaTheme="minorEastAsia" w:hAnsi="Arial"/>
          <w:color w:val="0000FF"/>
          <w:sz w:val="22"/>
          <w:u w:val="single"/>
          <w:shd w:val="clear" w:color="auto" w:fill="00FA00"/>
        </w:rPr>
      </w:pPr>
      <w:r w:rsidRPr="00CF1765">
        <w:rPr>
          <w:rFonts w:asciiTheme="minorHAnsi" w:hAnsiTheme="minorHAnsi" w:cstheme="minorHAnsi"/>
          <w:sz w:val="22"/>
          <w:szCs w:val="22"/>
          <w:lang w:val="en-US"/>
        </w:rPr>
        <w:t>Research Article</w:t>
      </w:r>
      <w:r>
        <w:rPr>
          <w:lang w:val="en-US"/>
        </w:rPr>
        <w:t xml:space="preserve"> : </w:t>
      </w:r>
      <w:hyperlink r:id="rId37" w:history="1">
        <w:r w:rsidR="00966BEB" w:rsidRPr="00966BEB">
          <w:rPr>
            <w:rStyle w:val="P-URL"/>
            <w:rFonts w:eastAsiaTheme="minorEastAsia"/>
          </w:rPr>
          <w:t>https://arxiv.org/abs/2206.01838</w:t>
        </w:r>
      </w:hyperlink>
      <w:r w:rsidR="00966BEB" w:rsidRPr="00966BEB">
        <w:rPr>
          <w:rFonts w:ascii="Arial" w:eastAsiaTheme="minorEastAsia" w:hAnsi="Arial"/>
          <w:b/>
          <w:bCs/>
          <w:color w:val="0000FF"/>
          <w:sz w:val="22"/>
          <w:u w:val="single"/>
          <w:shd w:val="clear" w:color="auto" w:fill="00FA00"/>
        </w:rPr>
        <w:t xml:space="preserve"> </w:t>
      </w:r>
    </w:p>
    <w:p w14:paraId="6B2C3839" w14:textId="77777777" w:rsidR="00720810" w:rsidRPr="002C288A" w:rsidRDefault="00720810" w:rsidP="002C288A"/>
    <w:p w14:paraId="37AA2E0E" w14:textId="059E628C" w:rsidR="00720810" w:rsidRPr="002C288A" w:rsidRDefault="00720810" w:rsidP="00720810">
      <w:pPr>
        <w:rPr>
          <w:rFonts w:asciiTheme="minorHAnsi" w:hAnsiTheme="minorHAnsi" w:cstheme="minorHAnsi"/>
          <w:sz w:val="22"/>
          <w:szCs w:val="22"/>
        </w:rPr>
      </w:pPr>
      <w:r w:rsidRPr="00720810">
        <w:rPr>
          <w:rFonts w:asciiTheme="minorHAnsi" w:hAnsiTheme="minorHAnsi" w:cstheme="minorHAnsi"/>
          <w:sz w:val="22"/>
          <w:szCs w:val="22"/>
        </w:rPr>
        <w:t>Large pre-trained language models (LLMs) have demonstrated the ability to undergo fine-tuning on private data, achieving performance levels comparable to non-private models across numerous downstream Natural Language Processing (NLP) tasks while ensuring differential privacy.</w:t>
      </w:r>
      <w:r w:rsidR="00966BEB">
        <w:rPr>
          <w:rFonts w:asciiTheme="minorHAnsi" w:hAnsiTheme="minorHAnsi" w:cstheme="minorHAnsi"/>
          <w:sz w:val="22"/>
          <w:szCs w:val="22"/>
        </w:rPr>
        <w:t xml:space="preserve"> </w:t>
      </w:r>
      <w:r w:rsidRPr="00720810">
        <w:rPr>
          <w:rFonts w:asciiTheme="minorHAnsi" w:hAnsiTheme="minorHAnsi" w:cstheme="minorHAnsi"/>
          <w:sz w:val="22"/>
          <w:szCs w:val="22"/>
        </w:rPr>
        <w:t>However, these models, comprising hundreds of millions of parameters, often incur prohibitively high inference costs. Therefore, in practical applications, LLMs are frequently subjected to compression before deployment.</w:t>
      </w:r>
      <w:r>
        <w:rPr>
          <w:rFonts w:asciiTheme="minorHAnsi" w:hAnsiTheme="minorHAnsi" w:cstheme="minorHAnsi"/>
          <w:sz w:val="22"/>
          <w:szCs w:val="22"/>
        </w:rPr>
        <w:t xml:space="preserve">  Researchers</w:t>
      </w:r>
      <w:r w:rsidR="00966BEB">
        <w:rPr>
          <w:rFonts w:asciiTheme="minorHAnsi" w:hAnsiTheme="minorHAnsi" w:cstheme="minorHAnsi"/>
          <w:sz w:val="22"/>
          <w:szCs w:val="22"/>
        </w:rPr>
        <w:t xml:space="preserve"> embark on</w:t>
      </w:r>
      <w:r w:rsidRPr="00720810">
        <w:rPr>
          <w:rFonts w:asciiTheme="minorHAnsi" w:hAnsiTheme="minorHAnsi" w:cstheme="minorHAnsi"/>
          <w:sz w:val="22"/>
          <w:szCs w:val="22"/>
        </w:rPr>
        <w:t xml:space="preserve"> the exploration of differentially private model compression and propose frameworks capable of achieving 50% sparsity levels while retaining nearly full performance. </w:t>
      </w:r>
      <w:r w:rsidR="00966BEB">
        <w:rPr>
          <w:rFonts w:asciiTheme="minorHAnsi" w:hAnsiTheme="minorHAnsi" w:cstheme="minorHAnsi"/>
          <w:sz w:val="22"/>
          <w:szCs w:val="22"/>
        </w:rPr>
        <w:t>Their</w:t>
      </w:r>
      <w:r w:rsidRPr="00720810">
        <w:rPr>
          <w:rFonts w:asciiTheme="minorHAnsi" w:hAnsiTheme="minorHAnsi" w:cstheme="minorHAnsi"/>
          <w:sz w:val="22"/>
          <w:szCs w:val="22"/>
        </w:rPr>
        <w:t xml:space="preserve"> study includes practical demonstrations on standard GLUE benchmarks using BERT models, thus establishing benchmarks for future research in this field.</w:t>
      </w:r>
    </w:p>
    <w:p w14:paraId="1C193006" w14:textId="77777777" w:rsidR="0031761A" w:rsidRPr="007A6FCC" w:rsidRDefault="0031761A" w:rsidP="007A6FCC">
      <w:pPr>
        <w:rPr>
          <w:rStyle w:val="P-Code"/>
        </w:rPr>
      </w:pPr>
    </w:p>
    <w:p w14:paraId="2B529E74" w14:textId="77777777" w:rsidR="00905A5D" w:rsidRDefault="00905A5D" w:rsidP="00905A5D">
      <w:pPr>
        <w:pBdr>
          <w:top w:val="single" w:sz="24" w:space="0" w:color="FF0000"/>
          <w:left w:val="single" w:sz="24" w:space="4" w:color="FF0000"/>
          <w:bottom w:val="single" w:sz="24" w:space="1" w:color="FF0000"/>
          <w:right w:val="single" w:sz="24" w:space="4" w:color="FF0000"/>
          <w:between w:val="nil"/>
        </w:pBdr>
        <w:shd w:val="clear" w:color="auto" w:fill="FFFF00"/>
        <w:rPr>
          <w:b/>
          <w:bCs/>
          <w:color w:val="000000"/>
        </w:rPr>
      </w:pPr>
    </w:p>
    <w:p w14:paraId="32A8A800" w14:textId="77777777" w:rsidR="00A97FD9" w:rsidRPr="00AC054B" w:rsidRDefault="00A97FD9" w:rsidP="00C538F8">
      <w:pPr>
        <w:pStyle w:val="Default"/>
        <w:rPr>
          <w:rStyle w:val="P-Code"/>
        </w:rPr>
      </w:pPr>
    </w:p>
    <w:sectPr w:rsidR="00A97FD9" w:rsidRPr="00AC054B" w:rsidSect="00E57482">
      <w:headerReference w:type="default" r:id="rId38"/>
      <w:footerReference w:type="default" r:id="rId39"/>
      <w:pgSz w:w="12240" w:h="15840"/>
      <w:pgMar w:top="1985" w:right="1985" w:bottom="1985" w:left="1985"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00B61" w14:textId="77777777" w:rsidR="00EE0056" w:rsidRDefault="00EE0056">
      <w:r>
        <w:separator/>
      </w:r>
    </w:p>
  </w:endnote>
  <w:endnote w:type="continuationSeparator" w:id="0">
    <w:p w14:paraId="0F3D1D3B" w14:textId="77777777" w:rsidR="00EE0056" w:rsidRDefault="00EE0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RBKBIJ+HelveticaNeue">
    <w:altName w:val="Calibri"/>
    <w:panose1 w:val="020B0604020202020204"/>
    <w:charset w:val="00"/>
    <w:family w:val="swiss"/>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1E86E353" w14:paraId="42CC7F9C" w14:textId="77777777" w:rsidTr="1E86E353">
      <w:tc>
        <w:tcPr>
          <w:tcW w:w="2755" w:type="dxa"/>
        </w:tcPr>
        <w:p w14:paraId="518CAB76" w14:textId="5C5D40F9" w:rsidR="1E86E353" w:rsidRDefault="1E86E353" w:rsidP="1E86E353">
          <w:pPr>
            <w:pStyle w:val="Header"/>
            <w:ind w:left="-115"/>
          </w:pPr>
        </w:p>
      </w:tc>
      <w:tc>
        <w:tcPr>
          <w:tcW w:w="2755" w:type="dxa"/>
        </w:tcPr>
        <w:p w14:paraId="757DA6B7" w14:textId="2AB2F743" w:rsidR="1E86E353" w:rsidRDefault="1E86E353" w:rsidP="1E86E353">
          <w:pPr>
            <w:pStyle w:val="Header"/>
            <w:jc w:val="center"/>
          </w:pPr>
        </w:p>
      </w:tc>
      <w:tc>
        <w:tcPr>
          <w:tcW w:w="2755" w:type="dxa"/>
        </w:tcPr>
        <w:p w14:paraId="12DACBFC" w14:textId="17CD77B9" w:rsidR="1E86E353" w:rsidRDefault="1E86E353" w:rsidP="1E86E353">
          <w:pPr>
            <w:pStyle w:val="Header"/>
            <w:ind w:right="-115"/>
            <w:jc w:val="right"/>
          </w:pPr>
        </w:p>
      </w:tc>
    </w:tr>
  </w:tbl>
  <w:p w14:paraId="03AA4B74" w14:textId="5F8E2CB6" w:rsidR="1E86E353" w:rsidRDefault="1E86E353" w:rsidP="1E86E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94D13" w14:textId="77777777" w:rsidR="00EE0056" w:rsidRDefault="00EE0056">
      <w:r>
        <w:separator/>
      </w:r>
    </w:p>
  </w:footnote>
  <w:footnote w:type="continuationSeparator" w:id="0">
    <w:p w14:paraId="68C8E6D2" w14:textId="77777777" w:rsidR="00EE0056" w:rsidRDefault="00EE0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1E86E353" w14:paraId="604D2BED" w14:textId="77777777" w:rsidTr="1E86E353">
      <w:tc>
        <w:tcPr>
          <w:tcW w:w="2755" w:type="dxa"/>
        </w:tcPr>
        <w:p w14:paraId="09A1D4E1" w14:textId="200AF13A" w:rsidR="1E86E353" w:rsidRDefault="1E86E353" w:rsidP="1E86E353">
          <w:pPr>
            <w:pStyle w:val="Header"/>
            <w:ind w:left="-115"/>
          </w:pPr>
        </w:p>
      </w:tc>
      <w:tc>
        <w:tcPr>
          <w:tcW w:w="2755" w:type="dxa"/>
        </w:tcPr>
        <w:p w14:paraId="58C30403" w14:textId="2E71A03D" w:rsidR="1E86E353" w:rsidRDefault="1E86E353" w:rsidP="1E86E353">
          <w:pPr>
            <w:pStyle w:val="Header"/>
            <w:jc w:val="center"/>
          </w:pPr>
        </w:p>
      </w:tc>
      <w:tc>
        <w:tcPr>
          <w:tcW w:w="2755" w:type="dxa"/>
        </w:tcPr>
        <w:p w14:paraId="7CC65EA5" w14:textId="2B0DED5F" w:rsidR="1E86E353" w:rsidRDefault="1E86E353" w:rsidP="1E86E353">
          <w:pPr>
            <w:pStyle w:val="Header"/>
            <w:ind w:right="-115"/>
            <w:jc w:val="right"/>
          </w:pPr>
        </w:p>
      </w:tc>
    </w:tr>
  </w:tbl>
  <w:p w14:paraId="202314EA" w14:textId="73B026A7" w:rsidR="1E86E353" w:rsidRDefault="1E86E353" w:rsidP="1E86E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1" w15:restartNumberingAfterBreak="0">
    <w:nsid w:val="05B47785"/>
    <w:multiLevelType w:val="hybridMultilevel"/>
    <w:tmpl w:val="5192AC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E70D21"/>
    <w:multiLevelType w:val="hybridMultilevel"/>
    <w:tmpl w:val="9C6AFAA2"/>
    <w:lvl w:ilvl="0" w:tplc="28B4DE16">
      <w:start w:val="13"/>
      <w:numFmt w:val="bullet"/>
      <w:lvlText w:val="-"/>
      <w:lvlJc w:val="left"/>
      <w:pPr>
        <w:ind w:left="460" w:hanging="360"/>
      </w:pPr>
      <w:rPr>
        <w:rFonts w:ascii="Calibri" w:eastAsia="Times New Roman" w:hAnsi="Calibri" w:cs="Calibri" w:hint="default"/>
      </w:rPr>
    </w:lvl>
    <w:lvl w:ilvl="1" w:tplc="08090003">
      <w:start w:val="1"/>
      <w:numFmt w:val="bullet"/>
      <w:lvlText w:val="o"/>
      <w:lvlJc w:val="left"/>
      <w:pPr>
        <w:ind w:left="1180" w:hanging="360"/>
      </w:pPr>
      <w:rPr>
        <w:rFonts w:ascii="Courier New" w:hAnsi="Courier New" w:cs="Courier New" w:hint="default"/>
      </w:rPr>
    </w:lvl>
    <w:lvl w:ilvl="2" w:tplc="08090005">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3" w15:restartNumberingAfterBreak="0">
    <w:nsid w:val="07810BC1"/>
    <w:multiLevelType w:val="hybridMultilevel"/>
    <w:tmpl w:val="974CC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48215A"/>
    <w:multiLevelType w:val="hybridMultilevel"/>
    <w:tmpl w:val="7E7E501A"/>
    <w:lvl w:ilvl="0" w:tplc="88B066C2">
      <w:start w:val="1"/>
      <w:numFmt w:val="bullet"/>
      <w:lvlText w:val="•"/>
      <w:lvlJc w:val="left"/>
      <w:pPr>
        <w:tabs>
          <w:tab w:val="num" w:pos="720"/>
        </w:tabs>
        <w:ind w:left="720" w:hanging="360"/>
      </w:pPr>
      <w:rPr>
        <w:rFonts w:ascii="Arial" w:hAnsi="Arial" w:hint="default"/>
      </w:rPr>
    </w:lvl>
    <w:lvl w:ilvl="1" w:tplc="8B965A1A">
      <w:start w:val="1"/>
      <w:numFmt w:val="bullet"/>
      <w:lvlText w:val="•"/>
      <w:lvlJc w:val="left"/>
      <w:pPr>
        <w:tabs>
          <w:tab w:val="num" w:pos="1440"/>
        </w:tabs>
        <w:ind w:left="1440" w:hanging="360"/>
      </w:pPr>
      <w:rPr>
        <w:rFonts w:ascii="Arial" w:hAnsi="Arial" w:hint="default"/>
      </w:rPr>
    </w:lvl>
    <w:lvl w:ilvl="2" w:tplc="2F9E1482" w:tentative="1">
      <w:start w:val="1"/>
      <w:numFmt w:val="bullet"/>
      <w:lvlText w:val="•"/>
      <w:lvlJc w:val="left"/>
      <w:pPr>
        <w:tabs>
          <w:tab w:val="num" w:pos="2160"/>
        </w:tabs>
        <w:ind w:left="2160" w:hanging="360"/>
      </w:pPr>
      <w:rPr>
        <w:rFonts w:ascii="Arial" w:hAnsi="Arial" w:hint="default"/>
      </w:rPr>
    </w:lvl>
    <w:lvl w:ilvl="3" w:tplc="304AEC0A" w:tentative="1">
      <w:start w:val="1"/>
      <w:numFmt w:val="bullet"/>
      <w:lvlText w:val="•"/>
      <w:lvlJc w:val="left"/>
      <w:pPr>
        <w:tabs>
          <w:tab w:val="num" w:pos="2880"/>
        </w:tabs>
        <w:ind w:left="2880" w:hanging="360"/>
      </w:pPr>
      <w:rPr>
        <w:rFonts w:ascii="Arial" w:hAnsi="Arial" w:hint="default"/>
      </w:rPr>
    </w:lvl>
    <w:lvl w:ilvl="4" w:tplc="E252E950" w:tentative="1">
      <w:start w:val="1"/>
      <w:numFmt w:val="bullet"/>
      <w:lvlText w:val="•"/>
      <w:lvlJc w:val="left"/>
      <w:pPr>
        <w:tabs>
          <w:tab w:val="num" w:pos="3600"/>
        </w:tabs>
        <w:ind w:left="3600" w:hanging="360"/>
      </w:pPr>
      <w:rPr>
        <w:rFonts w:ascii="Arial" w:hAnsi="Arial" w:hint="default"/>
      </w:rPr>
    </w:lvl>
    <w:lvl w:ilvl="5" w:tplc="38AC65C0" w:tentative="1">
      <w:start w:val="1"/>
      <w:numFmt w:val="bullet"/>
      <w:lvlText w:val="•"/>
      <w:lvlJc w:val="left"/>
      <w:pPr>
        <w:tabs>
          <w:tab w:val="num" w:pos="4320"/>
        </w:tabs>
        <w:ind w:left="4320" w:hanging="360"/>
      </w:pPr>
      <w:rPr>
        <w:rFonts w:ascii="Arial" w:hAnsi="Arial" w:hint="default"/>
      </w:rPr>
    </w:lvl>
    <w:lvl w:ilvl="6" w:tplc="E6E8FEE8" w:tentative="1">
      <w:start w:val="1"/>
      <w:numFmt w:val="bullet"/>
      <w:lvlText w:val="•"/>
      <w:lvlJc w:val="left"/>
      <w:pPr>
        <w:tabs>
          <w:tab w:val="num" w:pos="5040"/>
        </w:tabs>
        <w:ind w:left="5040" w:hanging="360"/>
      </w:pPr>
      <w:rPr>
        <w:rFonts w:ascii="Arial" w:hAnsi="Arial" w:hint="default"/>
      </w:rPr>
    </w:lvl>
    <w:lvl w:ilvl="7" w:tplc="D6004E0C" w:tentative="1">
      <w:start w:val="1"/>
      <w:numFmt w:val="bullet"/>
      <w:lvlText w:val="•"/>
      <w:lvlJc w:val="left"/>
      <w:pPr>
        <w:tabs>
          <w:tab w:val="num" w:pos="5760"/>
        </w:tabs>
        <w:ind w:left="5760" w:hanging="360"/>
      </w:pPr>
      <w:rPr>
        <w:rFonts w:ascii="Arial" w:hAnsi="Arial" w:hint="default"/>
      </w:rPr>
    </w:lvl>
    <w:lvl w:ilvl="8" w:tplc="82EAE2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374B54"/>
    <w:multiLevelType w:val="hybridMultilevel"/>
    <w:tmpl w:val="329A8A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B824F9"/>
    <w:multiLevelType w:val="hybridMultilevel"/>
    <w:tmpl w:val="23C6CDAE"/>
    <w:lvl w:ilvl="0" w:tplc="4838DEAE">
      <w:start w:val="1"/>
      <w:numFmt w:val="bullet"/>
      <w:lvlText w:val="•"/>
      <w:lvlJc w:val="left"/>
      <w:pPr>
        <w:tabs>
          <w:tab w:val="num" w:pos="720"/>
        </w:tabs>
        <w:ind w:left="720" w:hanging="360"/>
      </w:pPr>
      <w:rPr>
        <w:rFonts w:ascii="Arial" w:hAnsi="Arial" w:hint="default"/>
      </w:rPr>
    </w:lvl>
    <w:lvl w:ilvl="1" w:tplc="52805F46">
      <w:start w:val="1"/>
      <w:numFmt w:val="bullet"/>
      <w:lvlText w:val="•"/>
      <w:lvlJc w:val="left"/>
      <w:pPr>
        <w:tabs>
          <w:tab w:val="num" w:pos="1440"/>
        </w:tabs>
        <w:ind w:left="1440" w:hanging="360"/>
      </w:pPr>
      <w:rPr>
        <w:rFonts w:ascii="Arial" w:hAnsi="Arial" w:hint="default"/>
      </w:rPr>
    </w:lvl>
    <w:lvl w:ilvl="2" w:tplc="7C1CA20E" w:tentative="1">
      <w:start w:val="1"/>
      <w:numFmt w:val="bullet"/>
      <w:lvlText w:val="•"/>
      <w:lvlJc w:val="left"/>
      <w:pPr>
        <w:tabs>
          <w:tab w:val="num" w:pos="2160"/>
        </w:tabs>
        <w:ind w:left="2160" w:hanging="360"/>
      </w:pPr>
      <w:rPr>
        <w:rFonts w:ascii="Arial" w:hAnsi="Arial" w:hint="default"/>
      </w:rPr>
    </w:lvl>
    <w:lvl w:ilvl="3" w:tplc="756AD82A" w:tentative="1">
      <w:start w:val="1"/>
      <w:numFmt w:val="bullet"/>
      <w:lvlText w:val="•"/>
      <w:lvlJc w:val="left"/>
      <w:pPr>
        <w:tabs>
          <w:tab w:val="num" w:pos="2880"/>
        </w:tabs>
        <w:ind w:left="2880" w:hanging="360"/>
      </w:pPr>
      <w:rPr>
        <w:rFonts w:ascii="Arial" w:hAnsi="Arial" w:hint="default"/>
      </w:rPr>
    </w:lvl>
    <w:lvl w:ilvl="4" w:tplc="6FD4936A" w:tentative="1">
      <w:start w:val="1"/>
      <w:numFmt w:val="bullet"/>
      <w:lvlText w:val="•"/>
      <w:lvlJc w:val="left"/>
      <w:pPr>
        <w:tabs>
          <w:tab w:val="num" w:pos="3600"/>
        </w:tabs>
        <w:ind w:left="3600" w:hanging="360"/>
      </w:pPr>
      <w:rPr>
        <w:rFonts w:ascii="Arial" w:hAnsi="Arial" w:hint="default"/>
      </w:rPr>
    </w:lvl>
    <w:lvl w:ilvl="5" w:tplc="B4467F10" w:tentative="1">
      <w:start w:val="1"/>
      <w:numFmt w:val="bullet"/>
      <w:lvlText w:val="•"/>
      <w:lvlJc w:val="left"/>
      <w:pPr>
        <w:tabs>
          <w:tab w:val="num" w:pos="4320"/>
        </w:tabs>
        <w:ind w:left="4320" w:hanging="360"/>
      </w:pPr>
      <w:rPr>
        <w:rFonts w:ascii="Arial" w:hAnsi="Arial" w:hint="default"/>
      </w:rPr>
    </w:lvl>
    <w:lvl w:ilvl="6" w:tplc="3006AD26" w:tentative="1">
      <w:start w:val="1"/>
      <w:numFmt w:val="bullet"/>
      <w:lvlText w:val="•"/>
      <w:lvlJc w:val="left"/>
      <w:pPr>
        <w:tabs>
          <w:tab w:val="num" w:pos="5040"/>
        </w:tabs>
        <w:ind w:left="5040" w:hanging="360"/>
      </w:pPr>
      <w:rPr>
        <w:rFonts w:ascii="Arial" w:hAnsi="Arial" w:hint="default"/>
      </w:rPr>
    </w:lvl>
    <w:lvl w:ilvl="7" w:tplc="FD60CDF0" w:tentative="1">
      <w:start w:val="1"/>
      <w:numFmt w:val="bullet"/>
      <w:lvlText w:val="•"/>
      <w:lvlJc w:val="left"/>
      <w:pPr>
        <w:tabs>
          <w:tab w:val="num" w:pos="5760"/>
        </w:tabs>
        <w:ind w:left="5760" w:hanging="360"/>
      </w:pPr>
      <w:rPr>
        <w:rFonts w:ascii="Arial" w:hAnsi="Arial" w:hint="default"/>
      </w:rPr>
    </w:lvl>
    <w:lvl w:ilvl="8" w:tplc="0BF623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266794"/>
    <w:multiLevelType w:val="hybridMultilevel"/>
    <w:tmpl w:val="CF22E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5007C4"/>
    <w:multiLevelType w:val="hybridMultilevel"/>
    <w:tmpl w:val="2B5E4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6E10C7"/>
    <w:multiLevelType w:val="hybridMultilevel"/>
    <w:tmpl w:val="B48E54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ECC3EE7"/>
    <w:multiLevelType w:val="hybridMultilevel"/>
    <w:tmpl w:val="DF46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783EEC"/>
    <w:multiLevelType w:val="hybridMultilevel"/>
    <w:tmpl w:val="57DAAE8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920029"/>
    <w:multiLevelType w:val="hybridMultilevel"/>
    <w:tmpl w:val="36C697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BE2E64"/>
    <w:multiLevelType w:val="hybridMultilevel"/>
    <w:tmpl w:val="BB38CE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8410735"/>
    <w:multiLevelType w:val="hybridMultilevel"/>
    <w:tmpl w:val="440C1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DF395A"/>
    <w:multiLevelType w:val="hybridMultilevel"/>
    <w:tmpl w:val="1F485B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201F0B"/>
    <w:multiLevelType w:val="hybridMultilevel"/>
    <w:tmpl w:val="412CB520"/>
    <w:lvl w:ilvl="0" w:tplc="452E4C14">
      <w:start w:val="1"/>
      <w:numFmt w:val="bullet"/>
      <w:lvlText w:val="•"/>
      <w:lvlJc w:val="left"/>
      <w:pPr>
        <w:tabs>
          <w:tab w:val="num" w:pos="720"/>
        </w:tabs>
        <w:ind w:left="720" w:hanging="360"/>
      </w:pPr>
      <w:rPr>
        <w:rFonts w:ascii="Arial" w:hAnsi="Arial" w:hint="default"/>
      </w:rPr>
    </w:lvl>
    <w:lvl w:ilvl="1" w:tplc="11FA0406">
      <w:start w:val="1"/>
      <w:numFmt w:val="bullet"/>
      <w:lvlText w:val="•"/>
      <w:lvlJc w:val="left"/>
      <w:pPr>
        <w:tabs>
          <w:tab w:val="num" w:pos="1440"/>
        </w:tabs>
        <w:ind w:left="1440" w:hanging="360"/>
      </w:pPr>
      <w:rPr>
        <w:rFonts w:ascii="Arial" w:hAnsi="Arial" w:hint="default"/>
      </w:rPr>
    </w:lvl>
    <w:lvl w:ilvl="2" w:tplc="94D8883E" w:tentative="1">
      <w:start w:val="1"/>
      <w:numFmt w:val="bullet"/>
      <w:lvlText w:val="•"/>
      <w:lvlJc w:val="left"/>
      <w:pPr>
        <w:tabs>
          <w:tab w:val="num" w:pos="2160"/>
        </w:tabs>
        <w:ind w:left="2160" w:hanging="360"/>
      </w:pPr>
      <w:rPr>
        <w:rFonts w:ascii="Arial" w:hAnsi="Arial" w:hint="default"/>
      </w:rPr>
    </w:lvl>
    <w:lvl w:ilvl="3" w:tplc="1D1C2AB4" w:tentative="1">
      <w:start w:val="1"/>
      <w:numFmt w:val="bullet"/>
      <w:lvlText w:val="•"/>
      <w:lvlJc w:val="left"/>
      <w:pPr>
        <w:tabs>
          <w:tab w:val="num" w:pos="2880"/>
        </w:tabs>
        <w:ind w:left="2880" w:hanging="360"/>
      </w:pPr>
      <w:rPr>
        <w:rFonts w:ascii="Arial" w:hAnsi="Arial" w:hint="default"/>
      </w:rPr>
    </w:lvl>
    <w:lvl w:ilvl="4" w:tplc="9E522DD6" w:tentative="1">
      <w:start w:val="1"/>
      <w:numFmt w:val="bullet"/>
      <w:lvlText w:val="•"/>
      <w:lvlJc w:val="left"/>
      <w:pPr>
        <w:tabs>
          <w:tab w:val="num" w:pos="3600"/>
        </w:tabs>
        <w:ind w:left="3600" w:hanging="360"/>
      </w:pPr>
      <w:rPr>
        <w:rFonts w:ascii="Arial" w:hAnsi="Arial" w:hint="default"/>
      </w:rPr>
    </w:lvl>
    <w:lvl w:ilvl="5" w:tplc="C5EA21FC" w:tentative="1">
      <w:start w:val="1"/>
      <w:numFmt w:val="bullet"/>
      <w:lvlText w:val="•"/>
      <w:lvlJc w:val="left"/>
      <w:pPr>
        <w:tabs>
          <w:tab w:val="num" w:pos="4320"/>
        </w:tabs>
        <w:ind w:left="4320" w:hanging="360"/>
      </w:pPr>
      <w:rPr>
        <w:rFonts w:ascii="Arial" w:hAnsi="Arial" w:hint="default"/>
      </w:rPr>
    </w:lvl>
    <w:lvl w:ilvl="6" w:tplc="4B4857FA" w:tentative="1">
      <w:start w:val="1"/>
      <w:numFmt w:val="bullet"/>
      <w:lvlText w:val="•"/>
      <w:lvlJc w:val="left"/>
      <w:pPr>
        <w:tabs>
          <w:tab w:val="num" w:pos="5040"/>
        </w:tabs>
        <w:ind w:left="5040" w:hanging="360"/>
      </w:pPr>
      <w:rPr>
        <w:rFonts w:ascii="Arial" w:hAnsi="Arial" w:hint="default"/>
      </w:rPr>
    </w:lvl>
    <w:lvl w:ilvl="7" w:tplc="9C4462B0" w:tentative="1">
      <w:start w:val="1"/>
      <w:numFmt w:val="bullet"/>
      <w:lvlText w:val="•"/>
      <w:lvlJc w:val="left"/>
      <w:pPr>
        <w:tabs>
          <w:tab w:val="num" w:pos="5760"/>
        </w:tabs>
        <w:ind w:left="5760" w:hanging="360"/>
      </w:pPr>
      <w:rPr>
        <w:rFonts w:ascii="Arial" w:hAnsi="Arial" w:hint="default"/>
      </w:rPr>
    </w:lvl>
    <w:lvl w:ilvl="8" w:tplc="5420B59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BE201E"/>
    <w:multiLevelType w:val="hybridMultilevel"/>
    <w:tmpl w:val="AC0CE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2FA50878"/>
    <w:multiLevelType w:val="hybridMultilevel"/>
    <w:tmpl w:val="0AEC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774F30"/>
    <w:multiLevelType w:val="multilevel"/>
    <w:tmpl w:val="404A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C3E8E"/>
    <w:multiLevelType w:val="hybridMultilevel"/>
    <w:tmpl w:val="41C0F5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ED3823"/>
    <w:multiLevelType w:val="hybridMultilevel"/>
    <w:tmpl w:val="A5CAB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F25EBF"/>
    <w:multiLevelType w:val="hybridMultilevel"/>
    <w:tmpl w:val="04D81F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9315984"/>
    <w:multiLevelType w:val="multilevel"/>
    <w:tmpl w:val="D24418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5E457F"/>
    <w:multiLevelType w:val="hybridMultilevel"/>
    <w:tmpl w:val="9A4838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BCD6609"/>
    <w:multiLevelType w:val="multilevel"/>
    <w:tmpl w:val="5B0C5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A13C70"/>
    <w:multiLevelType w:val="hybridMultilevel"/>
    <w:tmpl w:val="A296CFB0"/>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9248F9"/>
    <w:multiLevelType w:val="hybridMultilevel"/>
    <w:tmpl w:val="85989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8239C0"/>
    <w:multiLevelType w:val="hybridMultilevel"/>
    <w:tmpl w:val="6E343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1F198B"/>
    <w:multiLevelType w:val="hybridMultilevel"/>
    <w:tmpl w:val="26608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0A407B4"/>
    <w:multiLevelType w:val="hybridMultilevel"/>
    <w:tmpl w:val="83548C9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0F704D7"/>
    <w:multiLevelType w:val="hybridMultilevel"/>
    <w:tmpl w:val="A344FF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41662389"/>
    <w:multiLevelType w:val="hybridMultilevel"/>
    <w:tmpl w:val="E298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3B70CBA"/>
    <w:multiLevelType w:val="hybridMultilevel"/>
    <w:tmpl w:val="B7C466F4"/>
    <w:lvl w:ilvl="0" w:tplc="A4722BF4">
      <w:start w:val="1"/>
      <w:numFmt w:val="decimal"/>
      <w:lvlText w:val="%1)"/>
      <w:lvlJc w:val="left"/>
      <w:pPr>
        <w:ind w:left="1280" w:hanging="360"/>
      </w:pPr>
      <w:rPr>
        <w:rFonts w:hint="default"/>
      </w:r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abstractNum w:abstractNumId="35" w15:restartNumberingAfterBreak="0">
    <w:nsid w:val="44D6043D"/>
    <w:multiLevelType w:val="hybridMultilevel"/>
    <w:tmpl w:val="AF2CE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6544F5B"/>
    <w:multiLevelType w:val="hybridMultilevel"/>
    <w:tmpl w:val="52E2FB18"/>
    <w:lvl w:ilvl="0" w:tplc="08090001">
      <w:start w:val="1"/>
      <w:numFmt w:val="bullet"/>
      <w:lvlText w:val=""/>
      <w:lvlJc w:val="left"/>
      <w:pPr>
        <w:ind w:left="717" w:hanging="360"/>
      </w:pPr>
      <w:rPr>
        <w:rFonts w:ascii="Symbol" w:hAnsi="Symbol" w:hint="default"/>
      </w:rPr>
    </w:lvl>
    <w:lvl w:ilvl="1" w:tplc="08090003">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37" w15:restartNumberingAfterBreak="0">
    <w:nsid w:val="47D3345A"/>
    <w:multiLevelType w:val="hybridMultilevel"/>
    <w:tmpl w:val="4DA62A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95B769F"/>
    <w:multiLevelType w:val="hybridMultilevel"/>
    <w:tmpl w:val="29027F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B0012E8"/>
    <w:multiLevelType w:val="hybridMultilevel"/>
    <w:tmpl w:val="FDCE7C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D1A112A"/>
    <w:multiLevelType w:val="hybridMultilevel"/>
    <w:tmpl w:val="75E8D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D3C3787"/>
    <w:multiLevelType w:val="multilevel"/>
    <w:tmpl w:val="CB90C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7D2468"/>
    <w:multiLevelType w:val="hybridMultilevel"/>
    <w:tmpl w:val="D9ECD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1462214"/>
    <w:multiLevelType w:val="hybridMultilevel"/>
    <w:tmpl w:val="E4A63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86A1B23"/>
    <w:multiLevelType w:val="hybridMultilevel"/>
    <w:tmpl w:val="84B6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58385C"/>
    <w:multiLevelType w:val="hybridMultilevel"/>
    <w:tmpl w:val="CF76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A971972"/>
    <w:multiLevelType w:val="hybridMultilevel"/>
    <w:tmpl w:val="AA364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D4C6B57"/>
    <w:multiLevelType w:val="hybridMultilevel"/>
    <w:tmpl w:val="92E02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2397290"/>
    <w:multiLevelType w:val="hybridMultilevel"/>
    <w:tmpl w:val="9E14CD72"/>
    <w:lvl w:ilvl="0" w:tplc="0E22A3E0">
      <w:start w:val="1"/>
      <w:numFmt w:val="bullet"/>
      <w:lvlText w:val="•"/>
      <w:lvlJc w:val="left"/>
      <w:pPr>
        <w:tabs>
          <w:tab w:val="num" w:pos="720"/>
        </w:tabs>
        <w:ind w:left="720" w:hanging="360"/>
      </w:pPr>
      <w:rPr>
        <w:rFonts w:ascii="Arial" w:hAnsi="Arial" w:hint="default"/>
      </w:rPr>
    </w:lvl>
    <w:lvl w:ilvl="1" w:tplc="5EEC0B68">
      <w:start w:val="1"/>
      <w:numFmt w:val="bullet"/>
      <w:lvlText w:val="•"/>
      <w:lvlJc w:val="left"/>
      <w:pPr>
        <w:tabs>
          <w:tab w:val="num" w:pos="1440"/>
        </w:tabs>
        <w:ind w:left="1440" w:hanging="360"/>
      </w:pPr>
      <w:rPr>
        <w:rFonts w:ascii="Arial" w:hAnsi="Arial" w:hint="default"/>
      </w:rPr>
    </w:lvl>
    <w:lvl w:ilvl="2" w:tplc="DD5801F4" w:tentative="1">
      <w:start w:val="1"/>
      <w:numFmt w:val="bullet"/>
      <w:lvlText w:val="•"/>
      <w:lvlJc w:val="left"/>
      <w:pPr>
        <w:tabs>
          <w:tab w:val="num" w:pos="2160"/>
        </w:tabs>
        <w:ind w:left="2160" w:hanging="360"/>
      </w:pPr>
      <w:rPr>
        <w:rFonts w:ascii="Arial" w:hAnsi="Arial" w:hint="default"/>
      </w:rPr>
    </w:lvl>
    <w:lvl w:ilvl="3" w:tplc="64AC8F5A" w:tentative="1">
      <w:start w:val="1"/>
      <w:numFmt w:val="bullet"/>
      <w:lvlText w:val="•"/>
      <w:lvlJc w:val="left"/>
      <w:pPr>
        <w:tabs>
          <w:tab w:val="num" w:pos="2880"/>
        </w:tabs>
        <w:ind w:left="2880" w:hanging="360"/>
      </w:pPr>
      <w:rPr>
        <w:rFonts w:ascii="Arial" w:hAnsi="Arial" w:hint="default"/>
      </w:rPr>
    </w:lvl>
    <w:lvl w:ilvl="4" w:tplc="DBC83E06" w:tentative="1">
      <w:start w:val="1"/>
      <w:numFmt w:val="bullet"/>
      <w:lvlText w:val="•"/>
      <w:lvlJc w:val="left"/>
      <w:pPr>
        <w:tabs>
          <w:tab w:val="num" w:pos="3600"/>
        </w:tabs>
        <w:ind w:left="3600" w:hanging="360"/>
      </w:pPr>
      <w:rPr>
        <w:rFonts w:ascii="Arial" w:hAnsi="Arial" w:hint="default"/>
      </w:rPr>
    </w:lvl>
    <w:lvl w:ilvl="5" w:tplc="C1EAE196" w:tentative="1">
      <w:start w:val="1"/>
      <w:numFmt w:val="bullet"/>
      <w:lvlText w:val="•"/>
      <w:lvlJc w:val="left"/>
      <w:pPr>
        <w:tabs>
          <w:tab w:val="num" w:pos="4320"/>
        </w:tabs>
        <w:ind w:left="4320" w:hanging="360"/>
      </w:pPr>
      <w:rPr>
        <w:rFonts w:ascii="Arial" w:hAnsi="Arial" w:hint="default"/>
      </w:rPr>
    </w:lvl>
    <w:lvl w:ilvl="6" w:tplc="CC58C6C6" w:tentative="1">
      <w:start w:val="1"/>
      <w:numFmt w:val="bullet"/>
      <w:lvlText w:val="•"/>
      <w:lvlJc w:val="left"/>
      <w:pPr>
        <w:tabs>
          <w:tab w:val="num" w:pos="5040"/>
        </w:tabs>
        <w:ind w:left="5040" w:hanging="360"/>
      </w:pPr>
      <w:rPr>
        <w:rFonts w:ascii="Arial" w:hAnsi="Arial" w:hint="default"/>
      </w:rPr>
    </w:lvl>
    <w:lvl w:ilvl="7" w:tplc="18A27460" w:tentative="1">
      <w:start w:val="1"/>
      <w:numFmt w:val="bullet"/>
      <w:lvlText w:val="•"/>
      <w:lvlJc w:val="left"/>
      <w:pPr>
        <w:tabs>
          <w:tab w:val="num" w:pos="5760"/>
        </w:tabs>
        <w:ind w:left="5760" w:hanging="360"/>
      </w:pPr>
      <w:rPr>
        <w:rFonts w:ascii="Arial" w:hAnsi="Arial" w:hint="default"/>
      </w:rPr>
    </w:lvl>
    <w:lvl w:ilvl="8" w:tplc="275A0B0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1" w15:restartNumberingAfterBreak="0">
    <w:nsid w:val="6E05056E"/>
    <w:multiLevelType w:val="hybridMultilevel"/>
    <w:tmpl w:val="17D829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F31791C"/>
    <w:multiLevelType w:val="hybridMultilevel"/>
    <w:tmpl w:val="DB3AF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FD05D39"/>
    <w:multiLevelType w:val="hybridMultilevel"/>
    <w:tmpl w:val="2DF221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4970F17"/>
    <w:multiLevelType w:val="hybridMultilevel"/>
    <w:tmpl w:val="EAD0D1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7" w15:restartNumberingAfterBreak="0">
    <w:nsid w:val="7C1A411C"/>
    <w:multiLevelType w:val="multilevel"/>
    <w:tmpl w:val="366EA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411697"/>
    <w:multiLevelType w:val="multilevel"/>
    <w:tmpl w:val="C91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7E6AB0"/>
    <w:multiLevelType w:val="hybridMultilevel"/>
    <w:tmpl w:val="43C0AE30"/>
    <w:lvl w:ilvl="0" w:tplc="FC3AF926">
      <w:start w:val="1"/>
      <w:numFmt w:val="bullet"/>
      <w:lvlText w:val="•"/>
      <w:lvlJc w:val="left"/>
      <w:pPr>
        <w:tabs>
          <w:tab w:val="num" w:pos="720"/>
        </w:tabs>
        <w:ind w:left="720" w:hanging="360"/>
      </w:pPr>
      <w:rPr>
        <w:rFonts w:ascii="Arial" w:hAnsi="Arial" w:hint="default"/>
      </w:rPr>
    </w:lvl>
    <w:lvl w:ilvl="1" w:tplc="D2B638E2">
      <w:start w:val="1"/>
      <w:numFmt w:val="bullet"/>
      <w:lvlText w:val="•"/>
      <w:lvlJc w:val="left"/>
      <w:pPr>
        <w:tabs>
          <w:tab w:val="num" w:pos="1440"/>
        </w:tabs>
        <w:ind w:left="1440" w:hanging="360"/>
      </w:pPr>
      <w:rPr>
        <w:rFonts w:ascii="Arial" w:hAnsi="Arial" w:hint="default"/>
      </w:rPr>
    </w:lvl>
    <w:lvl w:ilvl="2" w:tplc="7F68283C" w:tentative="1">
      <w:start w:val="1"/>
      <w:numFmt w:val="bullet"/>
      <w:lvlText w:val="•"/>
      <w:lvlJc w:val="left"/>
      <w:pPr>
        <w:tabs>
          <w:tab w:val="num" w:pos="2160"/>
        </w:tabs>
        <w:ind w:left="2160" w:hanging="360"/>
      </w:pPr>
      <w:rPr>
        <w:rFonts w:ascii="Arial" w:hAnsi="Arial" w:hint="default"/>
      </w:rPr>
    </w:lvl>
    <w:lvl w:ilvl="3" w:tplc="DE82A814" w:tentative="1">
      <w:start w:val="1"/>
      <w:numFmt w:val="bullet"/>
      <w:lvlText w:val="•"/>
      <w:lvlJc w:val="left"/>
      <w:pPr>
        <w:tabs>
          <w:tab w:val="num" w:pos="2880"/>
        </w:tabs>
        <w:ind w:left="2880" w:hanging="360"/>
      </w:pPr>
      <w:rPr>
        <w:rFonts w:ascii="Arial" w:hAnsi="Arial" w:hint="default"/>
      </w:rPr>
    </w:lvl>
    <w:lvl w:ilvl="4" w:tplc="8B002692" w:tentative="1">
      <w:start w:val="1"/>
      <w:numFmt w:val="bullet"/>
      <w:lvlText w:val="•"/>
      <w:lvlJc w:val="left"/>
      <w:pPr>
        <w:tabs>
          <w:tab w:val="num" w:pos="3600"/>
        </w:tabs>
        <w:ind w:left="3600" w:hanging="360"/>
      </w:pPr>
      <w:rPr>
        <w:rFonts w:ascii="Arial" w:hAnsi="Arial" w:hint="default"/>
      </w:rPr>
    </w:lvl>
    <w:lvl w:ilvl="5" w:tplc="25F45842" w:tentative="1">
      <w:start w:val="1"/>
      <w:numFmt w:val="bullet"/>
      <w:lvlText w:val="•"/>
      <w:lvlJc w:val="left"/>
      <w:pPr>
        <w:tabs>
          <w:tab w:val="num" w:pos="4320"/>
        </w:tabs>
        <w:ind w:left="4320" w:hanging="360"/>
      </w:pPr>
      <w:rPr>
        <w:rFonts w:ascii="Arial" w:hAnsi="Arial" w:hint="default"/>
      </w:rPr>
    </w:lvl>
    <w:lvl w:ilvl="6" w:tplc="4D787BF4" w:tentative="1">
      <w:start w:val="1"/>
      <w:numFmt w:val="bullet"/>
      <w:lvlText w:val="•"/>
      <w:lvlJc w:val="left"/>
      <w:pPr>
        <w:tabs>
          <w:tab w:val="num" w:pos="5040"/>
        </w:tabs>
        <w:ind w:left="5040" w:hanging="360"/>
      </w:pPr>
      <w:rPr>
        <w:rFonts w:ascii="Arial" w:hAnsi="Arial" w:hint="default"/>
      </w:rPr>
    </w:lvl>
    <w:lvl w:ilvl="7" w:tplc="D70C8E5A" w:tentative="1">
      <w:start w:val="1"/>
      <w:numFmt w:val="bullet"/>
      <w:lvlText w:val="•"/>
      <w:lvlJc w:val="left"/>
      <w:pPr>
        <w:tabs>
          <w:tab w:val="num" w:pos="5760"/>
        </w:tabs>
        <w:ind w:left="5760" w:hanging="360"/>
      </w:pPr>
      <w:rPr>
        <w:rFonts w:ascii="Arial" w:hAnsi="Arial" w:hint="default"/>
      </w:rPr>
    </w:lvl>
    <w:lvl w:ilvl="8" w:tplc="9978168A"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FC5052F"/>
    <w:multiLevelType w:val="hybridMultilevel"/>
    <w:tmpl w:val="1066802A"/>
    <w:lvl w:ilvl="0" w:tplc="35E60C5E">
      <w:start w:val="1"/>
      <w:numFmt w:val="bullet"/>
      <w:lvlText w:val="•"/>
      <w:lvlJc w:val="left"/>
      <w:pPr>
        <w:tabs>
          <w:tab w:val="num" w:pos="720"/>
        </w:tabs>
        <w:ind w:left="720" w:hanging="360"/>
      </w:pPr>
      <w:rPr>
        <w:rFonts w:ascii="Arial" w:hAnsi="Arial" w:hint="default"/>
      </w:rPr>
    </w:lvl>
    <w:lvl w:ilvl="1" w:tplc="EB72F874">
      <w:start w:val="1"/>
      <w:numFmt w:val="bullet"/>
      <w:lvlText w:val="•"/>
      <w:lvlJc w:val="left"/>
      <w:pPr>
        <w:tabs>
          <w:tab w:val="num" w:pos="1440"/>
        </w:tabs>
        <w:ind w:left="1440" w:hanging="360"/>
      </w:pPr>
      <w:rPr>
        <w:rFonts w:ascii="Arial" w:hAnsi="Arial" w:hint="default"/>
      </w:rPr>
    </w:lvl>
    <w:lvl w:ilvl="2" w:tplc="28FA811C" w:tentative="1">
      <w:start w:val="1"/>
      <w:numFmt w:val="bullet"/>
      <w:lvlText w:val="•"/>
      <w:lvlJc w:val="left"/>
      <w:pPr>
        <w:tabs>
          <w:tab w:val="num" w:pos="2160"/>
        </w:tabs>
        <w:ind w:left="2160" w:hanging="360"/>
      </w:pPr>
      <w:rPr>
        <w:rFonts w:ascii="Arial" w:hAnsi="Arial" w:hint="default"/>
      </w:rPr>
    </w:lvl>
    <w:lvl w:ilvl="3" w:tplc="87D462E4" w:tentative="1">
      <w:start w:val="1"/>
      <w:numFmt w:val="bullet"/>
      <w:lvlText w:val="•"/>
      <w:lvlJc w:val="left"/>
      <w:pPr>
        <w:tabs>
          <w:tab w:val="num" w:pos="2880"/>
        </w:tabs>
        <w:ind w:left="2880" w:hanging="360"/>
      </w:pPr>
      <w:rPr>
        <w:rFonts w:ascii="Arial" w:hAnsi="Arial" w:hint="default"/>
      </w:rPr>
    </w:lvl>
    <w:lvl w:ilvl="4" w:tplc="195E865C" w:tentative="1">
      <w:start w:val="1"/>
      <w:numFmt w:val="bullet"/>
      <w:lvlText w:val="•"/>
      <w:lvlJc w:val="left"/>
      <w:pPr>
        <w:tabs>
          <w:tab w:val="num" w:pos="3600"/>
        </w:tabs>
        <w:ind w:left="3600" w:hanging="360"/>
      </w:pPr>
      <w:rPr>
        <w:rFonts w:ascii="Arial" w:hAnsi="Arial" w:hint="default"/>
      </w:rPr>
    </w:lvl>
    <w:lvl w:ilvl="5" w:tplc="E152ADA6" w:tentative="1">
      <w:start w:val="1"/>
      <w:numFmt w:val="bullet"/>
      <w:lvlText w:val="•"/>
      <w:lvlJc w:val="left"/>
      <w:pPr>
        <w:tabs>
          <w:tab w:val="num" w:pos="4320"/>
        </w:tabs>
        <w:ind w:left="4320" w:hanging="360"/>
      </w:pPr>
      <w:rPr>
        <w:rFonts w:ascii="Arial" w:hAnsi="Arial" w:hint="default"/>
      </w:rPr>
    </w:lvl>
    <w:lvl w:ilvl="6" w:tplc="30CA4004" w:tentative="1">
      <w:start w:val="1"/>
      <w:numFmt w:val="bullet"/>
      <w:lvlText w:val="•"/>
      <w:lvlJc w:val="left"/>
      <w:pPr>
        <w:tabs>
          <w:tab w:val="num" w:pos="5040"/>
        </w:tabs>
        <w:ind w:left="5040" w:hanging="360"/>
      </w:pPr>
      <w:rPr>
        <w:rFonts w:ascii="Arial" w:hAnsi="Arial" w:hint="default"/>
      </w:rPr>
    </w:lvl>
    <w:lvl w:ilvl="7" w:tplc="3E14EEE8" w:tentative="1">
      <w:start w:val="1"/>
      <w:numFmt w:val="bullet"/>
      <w:lvlText w:val="•"/>
      <w:lvlJc w:val="left"/>
      <w:pPr>
        <w:tabs>
          <w:tab w:val="num" w:pos="5760"/>
        </w:tabs>
        <w:ind w:left="5760" w:hanging="360"/>
      </w:pPr>
      <w:rPr>
        <w:rFonts w:ascii="Arial" w:hAnsi="Arial" w:hint="default"/>
      </w:rPr>
    </w:lvl>
    <w:lvl w:ilvl="8" w:tplc="EF0E950A" w:tentative="1">
      <w:start w:val="1"/>
      <w:numFmt w:val="bullet"/>
      <w:lvlText w:val="•"/>
      <w:lvlJc w:val="left"/>
      <w:pPr>
        <w:tabs>
          <w:tab w:val="num" w:pos="6480"/>
        </w:tabs>
        <w:ind w:left="6480" w:hanging="360"/>
      </w:pPr>
      <w:rPr>
        <w:rFonts w:ascii="Arial" w:hAnsi="Arial" w:hint="default"/>
      </w:rPr>
    </w:lvl>
  </w:abstractNum>
  <w:num w:numId="1" w16cid:durableId="1323849701">
    <w:abstractNumId w:val="27"/>
  </w:num>
  <w:num w:numId="2" w16cid:durableId="5311160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88427114">
    <w:abstractNumId w:val="0"/>
  </w:num>
  <w:num w:numId="4" w16cid:durableId="1085686659">
    <w:abstractNumId w:val="18"/>
  </w:num>
  <w:num w:numId="5" w16cid:durableId="443573548">
    <w:abstractNumId w:val="50"/>
    <w:lvlOverride w:ilvl="0">
      <w:startOverride w:val="1"/>
    </w:lvlOverride>
  </w:num>
  <w:num w:numId="6" w16cid:durableId="136804774">
    <w:abstractNumId w:val="54"/>
  </w:num>
  <w:num w:numId="7" w16cid:durableId="489104941">
    <w:abstractNumId w:val="56"/>
  </w:num>
  <w:num w:numId="8" w16cid:durableId="1382906263">
    <w:abstractNumId w:val="55"/>
  </w:num>
  <w:num w:numId="9" w16cid:durableId="810488843">
    <w:abstractNumId w:val="13"/>
  </w:num>
  <w:num w:numId="10" w16cid:durableId="1611283791">
    <w:abstractNumId w:val="19"/>
  </w:num>
  <w:num w:numId="11" w16cid:durableId="567111385">
    <w:abstractNumId w:val="34"/>
  </w:num>
  <w:num w:numId="12" w16cid:durableId="2140759521">
    <w:abstractNumId w:val="15"/>
  </w:num>
  <w:num w:numId="13" w16cid:durableId="1556744035">
    <w:abstractNumId w:val="8"/>
  </w:num>
  <w:num w:numId="14" w16cid:durableId="968047372">
    <w:abstractNumId w:val="53"/>
  </w:num>
  <w:num w:numId="15" w16cid:durableId="1205217500">
    <w:abstractNumId w:val="23"/>
  </w:num>
  <w:num w:numId="16" w16cid:durableId="219829999">
    <w:abstractNumId w:val="35"/>
  </w:num>
  <w:num w:numId="17" w16cid:durableId="1692412840">
    <w:abstractNumId w:val="3"/>
  </w:num>
  <w:num w:numId="18" w16cid:durableId="1989900894">
    <w:abstractNumId w:val="1"/>
  </w:num>
  <w:num w:numId="19" w16cid:durableId="403338038">
    <w:abstractNumId w:val="33"/>
  </w:num>
  <w:num w:numId="20" w16cid:durableId="104546144">
    <w:abstractNumId w:val="2"/>
  </w:num>
  <w:num w:numId="21" w16cid:durableId="887498005">
    <w:abstractNumId w:val="29"/>
  </w:num>
  <w:num w:numId="22" w16cid:durableId="403914571">
    <w:abstractNumId w:val="48"/>
  </w:num>
  <w:num w:numId="23" w16cid:durableId="1368919327">
    <w:abstractNumId w:val="12"/>
  </w:num>
  <w:num w:numId="24" w16cid:durableId="1943561157">
    <w:abstractNumId w:val="39"/>
  </w:num>
  <w:num w:numId="25" w16cid:durableId="544677001">
    <w:abstractNumId w:val="26"/>
  </w:num>
  <w:num w:numId="26" w16cid:durableId="99035969">
    <w:abstractNumId w:val="24"/>
  </w:num>
  <w:num w:numId="27" w16cid:durableId="639501240">
    <w:abstractNumId w:val="46"/>
  </w:num>
  <w:num w:numId="28" w16cid:durableId="1755204087">
    <w:abstractNumId w:val="30"/>
  </w:num>
  <w:num w:numId="29" w16cid:durableId="143546030">
    <w:abstractNumId w:val="9"/>
  </w:num>
  <w:num w:numId="30" w16cid:durableId="810637314">
    <w:abstractNumId w:val="5"/>
  </w:num>
  <w:num w:numId="31" w16cid:durableId="1051736270">
    <w:abstractNumId w:val="57"/>
  </w:num>
  <w:num w:numId="32" w16cid:durableId="1912959692">
    <w:abstractNumId w:val="43"/>
  </w:num>
  <w:num w:numId="33" w16cid:durableId="1894923869">
    <w:abstractNumId w:val="38"/>
  </w:num>
  <w:num w:numId="34" w16cid:durableId="1838688079">
    <w:abstractNumId w:val="36"/>
  </w:num>
  <w:num w:numId="35" w16cid:durableId="1213269992">
    <w:abstractNumId w:val="20"/>
  </w:num>
  <w:num w:numId="36" w16cid:durableId="1070929117">
    <w:abstractNumId w:val="10"/>
  </w:num>
  <w:num w:numId="37" w16cid:durableId="1688095346">
    <w:abstractNumId w:val="37"/>
  </w:num>
  <w:num w:numId="38" w16cid:durableId="386877469">
    <w:abstractNumId w:val="42"/>
  </w:num>
  <w:num w:numId="39" w16cid:durableId="367410727">
    <w:abstractNumId w:val="7"/>
  </w:num>
  <w:num w:numId="40" w16cid:durableId="362438951">
    <w:abstractNumId w:val="47"/>
  </w:num>
  <w:num w:numId="41" w16cid:durableId="1720744138">
    <w:abstractNumId w:val="28"/>
  </w:num>
  <w:num w:numId="42" w16cid:durableId="137839651">
    <w:abstractNumId w:val="14"/>
  </w:num>
  <w:num w:numId="43" w16cid:durableId="1546215431">
    <w:abstractNumId w:val="27"/>
  </w:num>
  <w:num w:numId="44" w16cid:durableId="1916550862">
    <w:abstractNumId w:val="17"/>
  </w:num>
  <w:num w:numId="45" w16cid:durableId="826243081">
    <w:abstractNumId w:val="25"/>
  </w:num>
  <w:num w:numId="46" w16cid:durableId="218173159">
    <w:abstractNumId w:val="51"/>
  </w:num>
  <w:num w:numId="47" w16cid:durableId="32851719">
    <w:abstractNumId w:val="60"/>
  </w:num>
  <w:num w:numId="48" w16cid:durableId="1074622713">
    <w:abstractNumId w:val="27"/>
  </w:num>
  <w:num w:numId="49" w16cid:durableId="653610613">
    <w:abstractNumId w:val="4"/>
  </w:num>
  <w:num w:numId="50" w16cid:durableId="66467040">
    <w:abstractNumId w:val="21"/>
  </w:num>
  <w:num w:numId="51" w16cid:durableId="215628704">
    <w:abstractNumId w:val="11"/>
  </w:num>
  <w:num w:numId="52" w16cid:durableId="1828596212">
    <w:abstractNumId w:val="31"/>
  </w:num>
  <w:num w:numId="53" w16cid:durableId="684138303">
    <w:abstractNumId w:val="49"/>
  </w:num>
  <w:num w:numId="54" w16cid:durableId="436756184">
    <w:abstractNumId w:val="40"/>
  </w:num>
  <w:num w:numId="55" w16cid:durableId="2249881">
    <w:abstractNumId w:val="22"/>
  </w:num>
  <w:num w:numId="56" w16cid:durableId="1758400648">
    <w:abstractNumId w:val="52"/>
  </w:num>
  <w:num w:numId="57" w16cid:durableId="1723098039">
    <w:abstractNumId w:val="32"/>
  </w:num>
  <w:num w:numId="58" w16cid:durableId="1287010791">
    <w:abstractNumId w:val="58"/>
  </w:num>
  <w:num w:numId="59" w16cid:durableId="319234634">
    <w:abstractNumId w:val="41"/>
  </w:num>
  <w:num w:numId="60" w16cid:durableId="1091589092">
    <w:abstractNumId w:val="16"/>
  </w:num>
  <w:num w:numId="61" w16cid:durableId="379207979">
    <w:abstractNumId w:val="6"/>
  </w:num>
  <w:num w:numId="62" w16cid:durableId="1590038980">
    <w:abstractNumId w:val="59"/>
  </w:num>
  <w:num w:numId="63" w16cid:durableId="1902015434">
    <w:abstractNumId w:val="4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1A4"/>
    <w:rsid w:val="0000075D"/>
    <w:rsid w:val="0000109B"/>
    <w:rsid w:val="000017BE"/>
    <w:rsid w:val="00002499"/>
    <w:rsid w:val="00002CB6"/>
    <w:rsid w:val="00003861"/>
    <w:rsid w:val="0000451D"/>
    <w:rsid w:val="00004881"/>
    <w:rsid w:val="00010A99"/>
    <w:rsid w:val="0001250E"/>
    <w:rsid w:val="000126CA"/>
    <w:rsid w:val="00012C3D"/>
    <w:rsid w:val="000132E2"/>
    <w:rsid w:val="000138D0"/>
    <w:rsid w:val="0001393F"/>
    <w:rsid w:val="0001411F"/>
    <w:rsid w:val="00014B66"/>
    <w:rsid w:val="000170F8"/>
    <w:rsid w:val="00020B80"/>
    <w:rsid w:val="0002119D"/>
    <w:rsid w:val="0002159F"/>
    <w:rsid w:val="00022472"/>
    <w:rsid w:val="00025DD0"/>
    <w:rsid w:val="00030530"/>
    <w:rsid w:val="0003133B"/>
    <w:rsid w:val="00031C41"/>
    <w:rsid w:val="00031F03"/>
    <w:rsid w:val="00032727"/>
    <w:rsid w:val="00032CF3"/>
    <w:rsid w:val="000349B8"/>
    <w:rsid w:val="0003545E"/>
    <w:rsid w:val="00036021"/>
    <w:rsid w:val="00036239"/>
    <w:rsid w:val="0003737E"/>
    <w:rsid w:val="00037AE0"/>
    <w:rsid w:val="00040474"/>
    <w:rsid w:val="00042D0A"/>
    <w:rsid w:val="0004540D"/>
    <w:rsid w:val="00046E74"/>
    <w:rsid w:val="00050535"/>
    <w:rsid w:val="000532E2"/>
    <w:rsid w:val="00054B17"/>
    <w:rsid w:val="00054B80"/>
    <w:rsid w:val="00054BEC"/>
    <w:rsid w:val="00055714"/>
    <w:rsid w:val="00055840"/>
    <w:rsid w:val="00056970"/>
    <w:rsid w:val="0006066E"/>
    <w:rsid w:val="00060EE3"/>
    <w:rsid w:val="00060F83"/>
    <w:rsid w:val="00063E31"/>
    <w:rsid w:val="00066379"/>
    <w:rsid w:val="000664E7"/>
    <w:rsid w:val="00067409"/>
    <w:rsid w:val="0006780E"/>
    <w:rsid w:val="00067AB8"/>
    <w:rsid w:val="00067BE0"/>
    <w:rsid w:val="00067D12"/>
    <w:rsid w:val="0007160A"/>
    <w:rsid w:val="00071D5B"/>
    <w:rsid w:val="00072230"/>
    <w:rsid w:val="00072ADC"/>
    <w:rsid w:val="00075B22"/>
    <w:rsid w:val="00076E84"/>
    <w:rsid w:val="00077C78"/>
    <w:rsid w:val="00081574"/>
    <w:rsid w:val="00082EDC"/>
    <w:rsid w:val="00085709"/>
    <w:rsid w:val="000859DE"/>
    <w:rsid w:val="000875B0"/>
    <w:rsid w:val="000876BD"/>
    <w:rsid w:val="00087CF9"/>
    <w:rsid w:val="00091144"/>
    <w:rsid w:val="000923F0"/>
    <w:rsid w:val="00092789"/>
    <w:rsid w:val="0009362F"/>
    <w:rsid w:val="00094DCF"/>
    <w:rsid w:val="0009535F"/>
    <w:rsid w:val="00095B2F"/>
    <w:rsid w:val="00097AA2"/>
    <w:rsid w:val="000A21F5"/>
    <w:rsid w:val="000A2246"/>
    <w:rsid w:val="000A300D"/>
    <w:rsid w:val="000A35F5"/>
    <w:rsid w:val="000A4742"/>
    <w:rsid w:val="000A4ACE"/>
    <w:rsid w:val="000A651A"/>
    <w:rsid w:val="000A6A46"/>
    <w:rsid w:val="000A711A"/>
    <w:rsid w:val="000B4614"/>
    <w:rsid w:val="000B5F33"/>
    <w:rsid w:val="000B61F9"/>
    <w:rsid w:val="000B7166"/>
    <w:rsid w:val="000B7340"/>
    <w:rsid w:val="000B75E8"/>
    <w:rsid w:val="000C0C5F"/>
    <w:rsid w:val="000C1F78"/>
    <w:rsid w:val="000C26DD"/>
    <w:rsid w:val="000C2FBE"/>
    <w:rsid w:val="000C391B"/>
    <w:rsid w:val="000C459A"/>
    <w:rsid w:val="000C5FFA"/>
    <w:rsid w:val="000D004E"/>
    <w:rsid w:val="000D09FE"/>
    <w:rsid w:val="000D1127"/>
    <w:rsid w:val="000D11D8"/>
    <w:rsid w:val="000D56AD"/>
    <w:rsid w:val="000D573C"/>
    <w:rsid w:val="000D6380"/>
    <w:rsid w:val="000D68A0"/>
    <w:rsid w:val="000D6F7F"/>
    <w:rsid w:val="000D6FCE"/>
    <w:rsid w:val="000E0DCE"/>
    <w:rsid w:val="000E12CB"/>
    <w:rsid w:val="000E1E2F"/>
    <w:rsid w:val="000E21C9"/>
    <w:rsid w:val="000E4B38"/>
    <w:rsid w:val="000E5376"/>
    <w:rsid w:val="000E6584"/>
    <w:rsid w:val="000E7C02"/>
    <w:rsid w:val="000E7DF2"/>
    <w:rsid w:val="000F3338"/>
    <w:rsid w:val="000F34EE"/>
    <w:rsid w:val="000F3684"/>
    <w:rsid w:val="000F4639"/>
    <w:rsid w:val="000F4BF3"/>
    <w:rsid w:val="000F4EDB"/>
    <w:rsid w:val="000F5067"/>
    <w:rsid w:val="000F65FE"/>
    <w:rsid w:val="000F721E"/>
    <w:rsid w:val="000F7AF2"/>
    <w:rsid w:val="000F7D92"/>
    <w:rsid w:val="00104BA5"/>
    <w:rsid w:val="00105553"/>
    <w:rsid w:val="001055D9"/>
    <w:rsid w:val="00106968"/>
    <w:rsid w:val="00107AAD"/>
    <w:rsid w:val="00112795"/>
    <w:rsid w:val="0011394F"/>
    <w:rsid w:val="00113D58"/>
    <w:rsid w:val="001140E8"/>
    <w:rsid w:val="00114ABF"/>
    <w:rsid w:val="00114CAD"/>
    <w:rsid w:val="0011748D"/>
    <w:rsid w:val="0011796E"/>
    <w:rsid w:val="00120E7C"/>
    <w:rsid w:val="0012190E"/>
    <w:rsid w:val="00125B0D"/>
    <w:rsid w:val="00131A38"/>
    <w:rsid w:val="0013325E"/>
    <w:rsid w:val="001335B1"/>
    <w:rsid w:val="00135FAB"/>
    <w:rsid w:val="0013650A"/>
    <w:rsid w:val="00136F69"/>
    <w:rsid w:val="00141D20"/>
    <w:rsid w:val="001456BD"/>
    <w:rsid w:val="00145950"/>
    <w:rsid w:val="00146188"/>
    <w:rsid w:val="00147631"/>
    <w:rsid w:val="0015173B"/>
    <w:rsid w:val="0015217C"/>
    <w:rsid w:val="001535E9"/>
    <w:rsid w:val="00153E7E"/>
    <w:rsid w:val="00154C7A"/>
    <w:rsid w:val="00155806"/>
    <w:rsid w:val="00156198"/>
    <w:rsid w:val="001601F0"/>
    <w:rsid w:val="001605E6"/>
    <w:rsid w:val="0016207F"/>
    <w:rsid w:val="00163315"/>
    <w:rsid w:val="00163A85"/>
    <w:rsid w:val="0016679D"/>
    <w:rsid w:val="00166DD8"/>
    <w:rsid w:val="001703F0"/>
    <w:rsid w:val="00172795"/>
    <w:rsid w:val="00173C47"/>
    <w:rsid w:val="0017549F"/>
    <w:rsid w:val="00176EDB"/>
    <w:rsid w:val="00177197"/>
    <w:rsid w:val="0017766D"/>
    <w:rsid w:val="00180CDC"/>
    <w:rsid w:val="001811B3"/>
    <w:rsid w:val="00181431"/>
    <w:rsid w:val="00182700"/>
    <w:rsid w:val="0018409B"/>
    <w:rsid w:val="0018438D"/>
    <w:rsid w:val="001846F7"/>
    <w:rsid w:val="00184E90"/>
    <w:rsid w:val="0018529C"/>
    <w:rsid w:val="001914FD"/>
    <w:rsid w:val="00191914"/>
    <w:rsid w:val="00192673"/>
    <w:rsid w:val="001946DF"/>
    <w:rsid w:val="00194834"/>
    <w:rsid w:val="00195347"/>
    <w:rsid w:val="001A160C"/>
    <w:rsid w:val="001A2F76"/>
    <w:rsid w:val="001A34EA"/>
    <w:rsid w:val="001A5BB3"/>
    <w:rsid w:val="001A7B57"/>
    <w:rsid w:val="001A7B6C"/>
    <w:rsid w:val="001B0B24"/>
    <w:rsid w:val="001B1BB7"/>
    <w:rsid w:val="001B219E"/>
    <w:rsid w:val="001B221B"/>
    <w:rsid w:val="001B516C"/>
    <w:rsid w:val="001B552B"/>
    <w:rsid w:val="001B73E5"/>
    <w:rsid w:val="001C0686"/>
    <w:rsid w:val="001C1791"/>
    <w:rsid w:val="001C21CB"/>
    <w:rsid w:val="001C22EF"/>
    <w:rsid w:val="001C23E4"/>
    <w:rsid w:val="001C344D"/>
    <w:rsid w:val="001C3896"/>
    <w:rsid w:val="001C4254"/>
    <w:rsid w:val="001C4AF8"/>
    <w:rsid w:val="001C6CA5"/>
    <w:rsid w:val="001D0CDA"/>
    <w:rsid w:val="001D0D5A"/>
    <w:rsid w:val="001D0E5E"/>
    <w:rsid w:val="001D14BD"/>
    <w:rsid w:val="001D239E"/>
    <w:rsid w:val="001D31A8"/>
    <w:rsid w:val="001D6356"/>
    <w:rsid w:val="001D7C3A"/>
    <w:rsid w:val="001E0EDA"/>
    <w:rsid w:val="001E3000"/>
    <w:rsid w:val="001E58CD"/>
    <w:rsid w:val="001E76EC"/>
    <w:rsid w:val="001F0E32"/>
    <w:rsid w:val="001F1C52"/>
    <w:rsid w:val="001F212D"/>
    <w:rsid w:val="001F2A19"/>
    <w:rsid w:val="001F421C"/>
    <w:rsid w:val="001F44F1"/>
    <w:rsid w:val="001F4B59"/>
    <w:rsid w:val="001F4CE6"/>
    <w:rsid w:val="001F4E7E"/>
    <w:rsid w:val="001F521D"/>
    <w:rsid w:val="001F5620"/>
    <w:rsid w:val="001F6807"/>
    <w:rsid w:val="001F7848"/>
    <w:rsid w:val="00200884"/>
    <w:rsid w:val="00201A0A"/>
    <w:rsid w:val="00203199"/>
    <w:rsid w:val="002041EA"/>
    <w:rsid w:val="00204775"/>
    <w:rsid w:val="00204F35"/>
    <w:rsid w:val="0021313D"/>
    <w:rsid w:val="00213CED"/>
    <w:rsid w:val="00214CCB"/>
    <w:rsid w:val="0021580B"/>
    <w:rsid w:val="00215AF9"/>
    <w:rsid w:val="00215C79"/>
    <w:rsid w:val="002167C3"/>
    <w:rsid w:val="002206DC"/>
    <w:rsid w:val="00221DBA"/>
    <w:rsid w:val="00222A40"/>
    <w:rsid w:val="00226B2B"/>
    <w:rsid w:val="00227151"/>
    <w:rsid w:val="00232444"/>
    <w:rsid w:val="00234763"/>
    <w:rsid w:val="002358BA"/>
    <w:rsid w:val="002366EE"/>
    <w:rsid w:val="00236ABF"/>
    <w:rsid w:val="00240EBE"/>
    <w:rsid w:val="002418FF"/>
    <w:rsid w:val="0024205E"/>
    <w:rsid w:val="002424F8"/>
    <w:rsid w:val="00245415"/>
    <w:rsid w:val="0024598C"/>
    <w:rsid w:val="00247242"/>
    <w:rsid w:val="00247728"/>
    <w:rsid w:val="00247B3C"/>
    <w:rsid w:val="0025042B"/>
    <w:rsid w:val="002512EA"/>
    <w:rsid w:val="0025164D"/>
    <w:rsid w:val="00252770"/>
    <w:rsid w:val="00253E94"/>
    <w:rsid w:val="00254667"/>
    <w:rsid w:val="00254769"/>
    <w:rsid w:val="002549BA"/>
    <w:rsid w:val="0025799A"/>
    <w:rsid w:val="00261862"/>
    <w:rsid w:val="00262145"/>
    <w:rsid w:val="00262662"/>
    <w:rsid w:val="002629FF"/>
    <w:rsid w:val="002645C3"/>
    <w:rsid w:val="00264977"/>
    <w:rsid w:val="002650AB"/>
    <w:rsid w:val="002655D3"/>
    <w:rsid w:val="002732BD"/>
    <w:rsid w:val="0027615D"/>
    <w:rsid w:val="00277852"/>
    <w:rsid w:val="0028021B"/>
    <w:rsid w:val="00281178"/>
    <w:rsid w:val="002816B9"/>
    <w:rsid w:val="002819C5"/>
    <w:rsid w:val="002819DC"/>
    <w:rsid w:val="002838AC"/>
    <w:rsid w:val="00284F7F"/>
    <w:rsid w:val="00287DB6"/>
    <w:rsid w:val="00291018"/>
    <w:rsid w:val="0029105E"/>
    <w:rsid w:val="0029275B"/>
    <w:rsid w:val="00294F73"/>
    <w:rsid w:val="0029752C"/>
    <w:rsid w:val="002A05CE"/>
    <w:rsid w:val="002A08AB"/>
    <w:rsid w:val="002A1301"/>
    <w:rsid w:val="002A145C"/>
    <w:rsid w:val="002A46F0"/>
    <w:rsid w:val="002A6AB1"/>
    <w:rsid w:val="002A78AE"/>
    <w:rsid w:val="002B0498"/>
    <w:rsid w:val="002B1E07"/>
    <w:rsid w:val="002B25AC"/>
    <w:rsid w:val="002B273E"/>
    <w:rsid w:val="002B2B3E"/>
    <w:rsid w:val="002B361A"/>
    <w:rsid w:val="002B38AA"/>
    <w:rsid w:val="002B44E5"/>
    <w:rsid w:val="002B5F55"/>
    <w:rsid w:val="002B6B9A"/>
    <w:rsid w:val="002B707B"/>
    <w:rsid w:val="002C0657"/>
    <w:rsid w:val="002C189F"/>
    <w:rsid w:val="002C20C7"/>
    <w:rsid w:val="002C288A"/>
    <w:rsid w:val="002C3121"/>
    <w:rsid w:val="002C43D3"/>
    <w:rsid w:val="002C57A1"/>
    <w:rsid w:val="002C58ED"/>
    <w:rsid w:val="002C61F6"/>
    <w:rsid w:val="002D0D56"/>
    <w:rsid w:val="002D0E83"/>
    <w:rsid w:val="002D1F2B"/>
    <w:rsid w:val="002D2A81"/>
    <w:rsid w:val="002D3151"/>
    <w:rsid w:val="002D3875"/>
    <w:rsid w:val="002D4715"/>
    <w:rsid w:val="002D563C"/>
    <w:rsid w:val="002D5A29"/>
    <w:rsid w:val="002D64A2"/>
    <w:rsid w:val="002D687C"/>
    <w:rsid w:val="002D73FB"/>
    <w:rsid w:val="002E14F1"/>
    <w:rsid w:val="002E2C16"/>
    <w:rsid w:val="002E2D13"/>
    <w:rsid w:val="002E3174"/>
    <w:rsid w:val="002E41C5"/>
    <w:rsid w:val="002E4408"/>
    <w:rsid w:val="002E5267"/>
    <w:rsid w:val="002E5971"/>
    <w:rsid w:val="002E67BE"/>
    <w:rsid w:val="002E6C00"/>
    <w:rsid w:val="002E7295"/>
    <w:rsid w:val="002F1035"/>
    <w:rsid w:val="002F1110"/>
    <w:rsid w:val="002F15F0"/>
    <w:rsid w:val="002F1810"/>
    <w:rsid w:val="002F1BBB"/>
    <w:rsid w:val="002F31D7"/>
    <w:rsid w:val="002F39BA"/>
    <w:rsid w:val="002F4BD6"/>
    <w:rsid w:val="002F4C1A"/>
    <w:rsid w:val="002F52E4"/>
    <w:rsid w:val="002F6483"/>
    <w:rsid w:val="002F6910"/>
    <w:rsid w:val="003008DA"/>
    <w:rsid w:val="0030101D"/>
    <w:rsid w:val="003039FA"/>
    <w:rsid w:val="003054D9"/>
    <w:rsid w:val="003072E6"/>
    <w:rsid w:val="00310381"/>
    <w:rsid w:val="00310406"/>
    <w:rsid w:val="00310441"/>
    <w:rsid w:val="003109CB"/>
    <w:rsid w:val="00310B81"/>
    <w:rsid w:val="00311793"/>
    <w:rsid w:val="00312032"/>
    <w:rsid w:val="0031219A"/>
    <w:rsid w:val="00312708"/>
    <w:rsid w:val="0031324C"/>
    <w:rsid w:val="003132CD"/>
    <w:rsid w:val="003136D6"/>
    <w:rsid w:val="00313749"/>
    <w:rsid w:val="003146D0"/>
    <w:rsid w:val="00314A87"/>
    <w:rsid w:val="00315968"/>
    <w:rsid w:val="00316785"/>
    <w:rsid w:val="0031761A"/>
    <w:rsid w:val="00321E4C"/>
    <w:rsid w:val="00330E6B"/>
    <w:rsid w:val="00331B9F"/>
    <w:rsid w:val="003323E2"/>
    <w:rsid w:val="00333DA0"/>
    <w:rsid w:val="00334D30"/>
    <w:rsid w:val="00335A0D"/>
    <w:rsid w:val="00337799"/>
    <w:rsid w:val="00341043"/>
    <w:rsid w:val="003458B8"/>
    <w:rsid w:val="003458BB"/>
    <w:rsid w:val="00345903"/>
    <w:rsid w:val="00345DF6"/>
    <w:rsid w:val="00346C96"/>
    <w:rsid w:val="003470B2"/>
    <w:rsid w:val="003477DA"/>
    <w:rsid w:val="00350240"/>
    <w:rsid w:val="00350B0C"/>
    <w:rsid w:val="003513D3"/>
    <w:rsid w:val="0035158C"/>
    <w:rsid w:val="0035260A"/>
    <w:rsid w:val="003560A6"/>
    <w:rsid w:val="003572FC"/>
    <w:rsid w:val="00357940"/>
    <w:rsid w:val="00357EB3"/>
    <w:rsid w:val="00361238"/>
    <w:rsid w:val="00361AD7"/>
    <w:rsid w:val="00363D3A"/>
    <w:rsid w:val="0036459C"/>
    <w:rsid w:val="00371051"/>
    <w:rsid w:val="0037149A"/>
    <w:rsid w:val="0037455A"/>
    <w:rsid w:val="00374B1E"/>
    <w:rsid w:val="00374D48"/>
    <w:rsid w:val="00375036"/>
    <w:rsid w:val="00375161"/>
    <w:rsid w:val="00375188"/>
    <w:rsid w:val="003764FA"/>
    <w:rsid w:val="00377D37"/>
    <w:rsid w:val="003801AC"/>
    <w:rsid w:val="003803D6"/>
    <w:rsid w:val="00380BF5"/>
    <w:rsid w:val="00384697"/>
    <w:rsid w:val="00385A76"/>
    <w:rsid w:val="00385E0A"/>
    <w:rsid w:val="00387BE3"/>
    <w:rsid w:val="00391B14"/>
    <w:rsid w:val="00393A16"/>
    <w:rsid w:val="00393EE1"/>
    <w:rsid w:val="00394E62"/>
    <w:rsid w:val="003A109C"/>
    <w:rsid w:val="003A19C5"/>
    <w:rsid w:val="003A36A3"/>
    <w:rsid w:val="003A3C4F"/>
    <w:rsid w:val="003A4DF0"/>
    <w:rsid w:val="003A5757"/>
    <w:rsid w:val="003A7426"/>
    <w:rsid w:val="003A77FC"/>
    <w:rsid w:val="003B006F"/>
    <w:rsid w:val="003B0D8A"/>
    <w:rsid w:val="003B1BFA"/>
    <w:rsid w:val="003B20FC"/>
    <w:rsid w:val="003B2FE1"/>
    <w:rsid w:val="003B319C"/>
    <w:rsid w:val="003B38DE"/>
    <w:rsid w:val="003B44B4"/>
    <w:rsid w:val="003B55BA"/>
    <w:rsid w:val="003B5C4E"/>
    <w:rsid w:val="003B6A10"/>
    <w:rsid w:val="003C121C"/>
    <w:rsid w:val="003C4236"/>
    <w:rsid w:val="003C4A38"/>
    <w:rsid w:val="003C5239"/>
    <w:rsid w:val="003C58F2"/>
    <w:rsid w:val="003C5967"/>
    <w:rsid w:val="003C5A04"/>
    <w:rsid w:val="003C5AA5"/>
    <w:rsid w:val="003C63B2"/>
    <w:rsid w:val="003C6EDB"/>
    <w:rsid w:val="003D01FB"/>
    <w:rsid w:val="003D025A"/>
    <w:rsid w:val="003D1E8E"/>
    <w:rsid w:val="003D2962"/>
    <w:rsid w:val="003D4215"/>
    <w:rsid w:val="003D4ABE"/>
    <w:rsid w:val="003D5579"/>
    <w:rsid w:val="003E0DE4"/>
    <w:rsid w:val="003E0EB5"/>
    <w:rsid w:val="003E31A2"/>
    <w:rsid w:val="003E5D2A"/>
    <w:rsid w:val="003E5E8A"/>
    <w:rsid w:val="003E79BC"/>
    <w:rsid w:val="003F228E"/>
    <w:rsid w:val="003F27F4"/>
    <w:rsid w:val="003F35F7"/>
    <w:rsid w:val="003F43D2"/>
    <w:rsid w:val="003F5EFE"/>
    <w:rsid w:val="003F68FE"/>
    <w:rsid w:val="003F6912"/>
    <w:rsid w:val="003F6D60"/>
    <w:rsid w:val="003F73AD"/>
    <w:rsid w:val="003F7E90"/>
    <w:rsid w:val="0040004F"/>
    <w:rsid w:val="004001D7"/>
    <w:rsid w:val="0040061A"/>
    <w:rsid w:val="004006BC"/>
    <w:rsid w:val="00402215"/>
    <w:rsid w:val="004034C5"/>
    <w:rsid w:val="00404EA4"/>
    <w:rsid w:val="004053D6"/>
    <w:rsid w:val="00405F10"/>
    <w:rsid w:val="00406D60"/>
    <w:rsid w:val="00410C29"/>
    <w:rsid w:val="00411718"/>
    <w:rsid w:val="004119A9"/>
    <w:rsid w:val="00411D87"/>
    <w:rsid w:val="0041353A"/>
    <w:rsid w:val="00414019"/>
    <w:rsid w:val="00415F95"/>
    <w:rsid w:val="00420E84"/>
    <w:rsid w:val="00421097"/>
    <w:rsid w:val="0042114D"/>
    <w:rsid w:val="00423EBE"/>
    <w:rsid w:val="00425C35"/>
    <w:rsid w:val="00426929"/>
    <w:rsid w:val="00427758"/>
    <w:rsid w:val="00430970"/>
    <w:rsid w:val="00430D92"/>
    <w:rsid w:val="00433BC2"/>
    <w:rsid w:val="00434328"/>
    <w:rsid w:val="00435C45"/>
    <w:rsid w:val="004360CC"/>
    <w:rsid w:val="0043628D"/>
    <w:rsid w:val="00436D92"/>
    <w:rsid w:val="00437210"/>
    <w:rsid w:val="0043769A"/>
    <w:rsid w:val="0044161B"/>
    <w:rsid w:val="004427C9"/>
    <w:rsid w:val="004432E1"/>
    <w:rsid w:val="00443985"/>
    <w:rsid w:val="00443C9E"/>
    <w:rsid w:val="00444233"/>
    <w:rsid w:val="0044541F"/>
    <w:rsid w:val="00447409"/>
    <w:rsid w:val="00447BAE"/>
    <w:rsid w:val="00450743"/>
    <w:rsid w:val="00450FDC"/>
    <w:rsid w:val="00451877"/>
    <w:rsid w:val="00452414"/>
    <w:rsid w:val="00452FBF"/>
    <w:rsid w:val="00457265"/>
    <w:rsid w:val="00457284"/>
    <w:rsid w:val="0045751C"/>
    <w:rsid w:val="00461FBD"/>
    <w:rsid w:val="00463105"/>
    <w:rsid w:val="004639C6"/>
    <w:rsid w:val="00465A37"/>
    <w:rsid w:val="00467BD8"/>
    <w:rsid w:val="00467C62"/>
    <w:rsid w:val="0047030E"/>
    <w:rsid w:val="00470F09"/>
    <w:rsid w:val="004715A9"/>
    <w:rsid w:val="00471B90"/>
    <w:rsid w:val="0047498C"/>
    <w:rsid w:val="00475FEF"/>
    <w:rsid w:val="00476542"/>
    <w:rsid w:val="004765B3"/>
    <w:rsid w:val="00480516"/>
    <w:rsid w:val="00480E4C"/>
    <w:rsid w:val="004847B8"/>
    <w:rsid w:val="00484813"/>
    <w:rsid w:val="00484C81"/>
    <w:rsid w:val="00485DB3"/>
    <w:rsid w:val="00485E8A"/>
    <w:rsid w:val="00487814"/>
    <w:rsid w:val="00490267"/>
    <w:rsid w:val="00492645"/>
    <w:rsid w:val="00493084"/>
    <w:rsid w:val="00493D24"/>
    <w:rsid w:val="00494A2B"/>
    <w:rsid w:val="004950FD"/>
    <w:rsid w:val="00495632"/>
    <w:rsid w:val="00495DDF"/>
    <w:rsid w:val="004A11B0"/>
    <w:rsid w:val="004A22F7"/>
    <w:rsid w:val="004A2538"/>
    <w:rsid w:val="004A2580"/>
    <w:rsid w:val="004A2B09"/>
    <w:rsid w:val="004A2FA9"/>
    <w:rsid w:val="004A3777"/>
    <w:rsid w:val="004A38C6"/>
    <w:rsid w:val="004B2F5E"/>
    <w:rsid w:val="004B35B9"/>
    <w:rsid w:val="004B3A7C"/>
    <w:rsid w:val="004B3B10"/>
    <w:rsid w:val="004B473A"/>
    <w:rsid w:val="004B6BC3"/>
    <w:rsid w:val="004B6C66"/>
    <w:rsid w:val="004B7447"/>
    <w:rsid w:val="004B7542"/>
    <w:rsid w:val="004B7C0D"/>
    <w:rsid w:val="004B7FA2"/>
    <w:rsid w:val="004C0D59"/>
    <w:rsid w:val="004C121F"/>
    <w:rsid w:val="004C22F0"/>
    <w:rsid w:val="004C248C"/>
    <w:rsid w:val="004C3E14"/>
    <w:rsid w:val="004C5B7C"/>
    <w:rsid w:val="004C5C24"/>
    <w:rsid w:val="004C642C"/>
    <w:rsid w:val="004D0E89"/>
    <w:rsid w:val="004D1B8F"/>
    <w:rsid w:val="004D2FA2"/>
    <w:rsid w:val="004D44D6"/>
    <w:rsid w:val="004D4556"/>
    <w:rsid w:val="004D4C4F"/>
    <w:rsid w:val="004D5872"/>
    <w:rsid w:val="004D6A5A"/>
    <w:rsid w:val="004D7032"/>
    <w:rsid w:val="004D7665"/>
    <w:rsid w:val="004D7950"/>
    <w:rsid w:val="004E0694"/>
    <w:rsid w:val="004E15FB"/>
    <w:rsid w:val="004E39C4"/>
    <w:rsid w:val="004E5C4A"/>
    <w:rsid w:val="004E6A74"/>
    <w:rsid w:val="004F0996"/>
    <w:rsid w:val="004F2FB8"/>
    <w:rsid w:val="004F32DA"/>
    <w:rsid w:val="004F375A"/>
    <w:rsid w:val="004F4874"/>
    <w:rsid w:val="004F4A5D"/>
    <w:rsid w:val="004F4B0C"/>
    <w:rsid w:val="004F4BF3"/>
    <w:rsid w:val="004F6BE3"/>
    <w:rsid w:val="00500072"/>
    <w:rsid w:val="0050460B"/>
    <w:rsid w:val="00504A4C"/>
    <w:rsid w:val="00504D68"/>
    <w:rsid w:val="005063BA"/>
    <w:rsid w:val="00506CEE"/>
    <w:rsid w:val="005073DC"/>
    <w:rsid w:val="00510327"/>
    <w:rsid w:val="0051127D"/>
    <w:rsid w:val="005122AF"/>
    <w:rsid w:val="0051297E"/>
    <w:rsid w:val="005141D8"/>
    <w:rsid w:val="00514784"/>
    <w:rsid w:val="005150B0"/>
    <w:rsid w:val="00515E6E"/>
    <w:rsid w:val="00516288"/>
    <w:rsid w:val="0051676C"/>
    <w:rsid w:val="005169D1"/>
    <w:rsid w:val="00517D27"/>
    <w:rsid w:val="005211BF"/>
    <w:rsid w:val="005212BB"/>
    <w:rsid w:val="00521D19"/>
    <w:rsid w:val="00522C4B"/>
    <w:rsid w:val="005234D1"/>
    <w:rsid w:val="00523953"/>
    <w:rsid w:val="00523C55"/>
    <w:rsid w:val="005256F4"/>
    <w:rsid w:val="00525BDD"/>
    <w:rsid w:val="00530141"/>
    <w:rsid w:val="00530243"/>
    <w:rsid w:val="0053031F"/>
    <w:rsid w:val="00530AF2"/>
    <w:rsid w:val="00531048"/>
    <w:rsid w:val="005336AC"/>
    <w:rsid w:val="0053432C"/>
    <w:rsid w:val="005352E6"/>
    <w:rsid w:val="005418DC"/>
    <w:rsid w:val="00542847"/>
    <w:rsid w:val="005431FF"/>
    <w:rsid w:val="00543317"/>
    <w:rsid w:val="005438FC"/>
    <w:rsid w:val="00545071"/>
    <w:rsid w:val="00545803"/>
    <w:rsid w:val="00545E5C"/>
    <w:rsid w:val="005460D6"/>
    <w:rsid w:val="005465A3"/>
    <w:rsid w:val="005475D6"/>
    <w:rsid w:val="00547717"/>
    <w:rsid w:val="00547908"/>
    <w:rsid w:val="00552918"/>
    <w:rsid w:val="005553B5"/>
    <w:rsid w:val="0055573E"/>
    <w:rsid w:val="00555854"/>
    <w:rsid w:val="0055630A"/>
    <w:rsid w:val="005573F0"/>
    <w:rsid w:val="00557E13"/>
    <w:rsid w:val="00560D68"/>
    <w:rsid w:val="00560E20"/>
    <w:rsid w:val="00561913"/>
    <w:rsid w:val="00562AF2"/>
    <w:rsid w:val="00563E9A"/>
    <w:rsid w:val="00565001"/>
    <w:rsid w:val="0056684D"/>
    <w:rsid w:val="005701AD"/>
    <w:rsid w:val="00570746"/>
    <w:rsid w:val="00571197"/>
    <w:rsid w:val="00571C0E"/>
    <w:rsid w:val="00572991"/>
    <w:rsid w:val="0057382B"/>
    <w:rsid w:val="005768BA"/>
    <w:rsid w:val="00582F36"/>
    <w:rsid w:val="0058469B"/>
    <w:rsid w:val="00587DDB"/>
    <w:rsid w:val="00592F6E"/>
    <w:rsid w:val="0059484C"/>
    <w:rsid w:val="00596438"/>
    <w:rsid w:val="0059743D"/>
    <w:rsid w:val="00597D73"/>
    <w:rsid w:val="005A2CF4"/>
    <w:rsid w:val="005A3CDE"/>
    <w:rsid w:val="005A4687"/>
    <w:rsid w:val="005A6D06"/>
    <w:rsid w:val="005A6F44"/>
    <w:rsid w:val="005A7C12"/>
    <w:rsid w:val="005B0925"/>
    <w:rsid w:val="005B1210"/>
    <w:rsid w:val="005B16A5"/>
    <w:rsid w:val="005B2F05"/>
    <w:rsid w:val="005B2F66"/>
    <w:rsid w:val="005B316A"/>
    <w:rsid w:val="005B46E3"/>
    <w:rsid w:val="005B788B"/>
    <w:rsid w:val="005C09FA"/>
    <w:rsid w:val="005C19FB"/>
    <w:rsid w:val="005C251F"/>
    <w:rsid w:val="005C3D4C"/>
    <w:rsid w:val="005D05FA"/>
    <w:rsid w:val="005D0BED"/>
    <w:rsid w:val="005E175B"/>
    <w:rsid w:val="005E1B7D"/>
    <w:rsid w:val="005E40EE"/>
    <w:rsid w:val="005E52A3"/>
    <w:rsid w:val="005E5503"/>
    <w:rsid w:val="005E7C55"/>
    <w:rsid w:val="005F00CA"/>
    <w:rsid w:val="005F2123"/>
    <w:rsid w:val="005F2B10"/>
    <w:rsid w:val="005F3013"/>
    <w:rsid w:val="005F3D6F"/>
    <w:rsid w:val="005F3DBE"/>
    <w:rsid w:val="005F4E53"/>
    <w:rsid w:val="005F532D"/>
    <w:rsid w:val="005F615C"/>
    <w:rsid w:val="005F62AA"/>
    <w:rsid w:val="005F673D"/>
    <w:rsid w:val="005F6751"/>
    <w:rsid w:val="0060037A"/>
    <w:rsid w:val="006011EA"/>
    <w:rsid w:val="0060140A"/>
    <w:rsid w:val="00601A6E"/>
    <w:rsid w:val="0060225D"/>
    <w:rsid w:val="00602854"/>
    <w:rsid w:val="00604DA3"/>
    <w:rsid w:val="0060606E"/>
    <w:rsid w:val="00606962"/>
    <w:rsid w:val="006071F8"/>
    <w:rsid w:val="00607E3A"/>
    <w:rsid w:val="0061071B"/>
    <w:rsid w:val="006108D1"/>
    <w:rsid w:val="00612A25"/>
    <w:rsid w:val="00613CB2"/>
    <w:rsid w:val="0061443C"/>
    <w:rsid w:val="00615D1A"/>
    <w:rsid w:val="00616483"/>
    <w:rsid w:val="0061654C"/>
    <w:rsid w:val="006226C6"/>
    <w:rsid w:val="00623401"/>
    <w:rsid w:val="00623654"/>
    <w:rsid w:val="00623B91"/>
    <w:rsid w:val="0062434D"/>
    <w:rsid w:val="00624F52"/>
    <w:rsid w:val="006257E4"/>
    <w:rsid w:val="00625F43"/>
    <w:rsid w:val="00626EBA"/>
    <w:rsid w:val="0062716C"/>
    <w:rsid w:val="00627D7F"/>
    <w:rsid w:val="00630371"/>
    <w:rsid w:val="00630768"/>
    <w:rsid w:val="00630BDD"/>
    <w:rsid w:val="00630BE6"/>
    <w:rsid w:val="00632A0C"/>
    <w:rsid w:val="00633806"/>
    <w:rsid w:val="00641F6E"/>
    <w:rsid w:val="00642189"/>
    <w:rsid w:val="00643704"/>
    <w:rsid w:val="006467BA"/>
    <w:rsid w:val="00646B19"/>
    <w:rsid w:val="006472D2"/>
    <w:rsid w:val="00650B7F"/>
    <w:rsid w:val="00654500"/>
    <w:rsid w:val="00654702"/>
    <w:rsid w:val="00655723"/>
    <w:rsid w:val="00656A08"/>
    <w:rsid w:val="00657413"/>
    <w:rsid w:val="00661107"/>
    <w:rsid w:val="006636F9"/>
    <w:rsid w:val="00665486"/>
    <w:rsid w:val="00665FDE"/>
    <w:rsid w:val="00666DBA"/>
    <w:rsid w:val="00666E51"/>
    <w:rsid w:val="00667C8B"/>
    <w:rsid w:val="00670BCD"/>
    <w:rsid w:val="006717D4"/>
    <w:rsid w:val="006718FF"/>
    <w:rsid w:val="00672443"/>
    <w:rsid w:val="0067551C"/>
    <w:rsid w:val="00677939"/>
    <w:rsid w:val="00684B83"/>
    <w:rsid w:val="00685ACC"/>
    <w:rsid w:val="00686BAF"/>
    <w:rsid w:val="006871C2"/>
    <w:rsid w:val="0068735D"/>
    <w:rsid w:val="00687A95"/>
    <w:rsid w:val="0069095D"/>
    <w:rsid w:val="00691795"/>
    <w:rsid w:val="00692464"/>
    <w:rsid w:val="006960E2"/>
    <w:rsid w:val="00697FCF"/>
    <w:rsid w:val="006A02B7"/>
    <w:rsid w:val="006A13AE"/>
    <w:rsid w:val="006A45FE"/>
    <w:rsid w:val="006A4801"/>
    <w:rsid w:val="006A5211"/>
    <w:rsid w:val="006A68D7"/>
    <w:rsid w:val="006B09AE"/>
    <w:rsid w:val="006B0DC7"/>
    <w:rsid w:val="006B146E"/>
    <w:rsid w:val="006B3404"/>
    <w:rsid w:val="006B38F7"/>
    <w:rsid w:val="006B4D66"/>
    <w:rsid w:val="006B6CDE"/>
    <w:rsid w:val="006C0DAA"/>
    <w:rsid w:val="006C110D"/>
    <w:rsid w:val="006C11A8"/>
    <w:rsid w:val="006C1EAF"/>
    <w:rsid w:val="006C26E3"/>
    <w:rsid w:val="006C4CA8"/>
    <w:rsid w:val="006C5927"/>
    <w:rsid w:val="006C72B5"/>
    <w:rsid w:val="006D1573"/>
    <w:rsid w:val="006D1C15"/>
    <w:rsid w:val="006D27C1"/>
    <w:rsid w:val="006D285E"/>
    <w:rsid w:val="006D443E"/>
    <w:rsid w:val="006D4854"/>
    <w:rsid w:val="006D5468"/>
    <w:rsid w:val="006D551E"/>
    <w:rsid w:val="006D6381"/>
    <w:rsid w:val="006D65ED"/>
    <w:rsid w:val="006E0513"/>
    <w:rsid w:val="006E0B80"/>
    <w:rsid w:val="006E0FE2"/>
    <w:rsid w:val="006E47C1"/>
    <w:rsid w:val="006E7AFA"/>
    <w:rsid w:val="006F27B8"/>
    <w:rsid w:val="006F3EAA"/>
    <w:rsid w:val="006F4661"/>
    <w:rsid w:val="006F5114"/>
    <w:rsid w:val="006F55A5"/>
    <w:rsid w:val="006F67B1"/>
    <w:rsid w:val="006F7775"/>
    <w:rsid w:val="007002CD"/>
    <w:rsid w:val="0070086B"/>
    <w:rsid w:val="00700AAF"/>
    <w:rsid w:val="00702A6B"/>
    <w:rsid w:val="007037A1"/>
    <w:rsid w:val="00705D5E"/>
    <w:rsid w:val="00707736"/>
    <w:rsid w:val="00707D32"/>
    <w:rsid w:val="00710341"/>
    <w:rsid w:val="00710B50"/>
    <w:rsid w:val="00711213"/>
    <w:rsid w:val="0071257E"/>
    <w:rsid w:val="0071564B"/>
    <w:rsid w:val="00715FD7"/>
    <w:rsid w:val="00716C99"/>
    <w:rsid w:val="00716FB0"/>
    <w:rsid w:val="0071728B"/>
    <w:rsid w:val="007174D2"/>
    <w:rsid w:val="00717551"/>
    <w:rsid w:val="00720810"/>
    <w:rsid w:val="00721361"/>
    <w:rsid w:val="0072142C"/>
    <w:rsid w:val="0072244F"/>
    <w:rsid w:val="00722C13"/>
    <w:rsid w:val="00725BA7"/>
    <w:rsid w:val="007308B1"/>
    <w:rsid w:val="00731A6E"/>
    <w:rsid w:val="00731E4C"/>
    <w:rsid w:val="007325B4"/>
    <w:rsid w:val="0073513E"/>
    <w:rsid w:val="0073639E"/>
    <w:rsid w:val="0073663D"/>
    <w:rsid w:val="00736CD9"/>
    <w:rsid w:val="00736DB3"/>
    <w:rsid w:val="00741491"/>
    <w:rsid w:val="00742317"/>
    <w:rsid w:val="00742959"/>
    <w:rsid w:val="00744D45"/>
    <w:rsid w:val="00745B5C"/>
    <w:rsid w:val="00745C96"/>
    <w:rsid w:val="007468E2"/>
    <w:rsid w:val="00750306"/>
    <w:rsid w:val="00751F2C"/>
    <w:rsid w:val="007520DB"/>
    <w:rsid w:val="0075348D"/>
    <w:rsid w:val="00755CF4"/>
    <w:rsid w:val="007616CB"/>
    <w:rsid w:val="00762F80"/>
    <w:rsid w:val="00762F9B"/>
    <w:rsid w:val="007652AC"/>
    <w:rsid w:val="0076704B"/>
    <w:rsid w:val="007706E1"/>
    <w:rsid w:val="0077169E"/>
    <w:rsid w:val="007723A9"/>
    <w:rsid w:val="00772A8C"/>
    <w:rsid w:val="007735F5"/>
    <w:rsid w:val="00776F17"/>
    <w:rsid w:val="007775D7"/>
    <w:rsid w:val="0078187D"/>
    <w:rsid w:val="00781EF1"/>
    <w:rsid w:val="007821B6"/>
    <w:rsid w:val="00782F95"/>
    <w:rsid w:val="007853B0"/>
    <w:rsid w:val="00786C41"/>
    <w:rsid w:val="00787E52"/>
    <w:rsid w:val="00790915"/>
    <w:rsid w:val="007917BA"/>
    <w:rsid w:val="00792758"/>
    <w:rsid w:val="0079281D"/>
    <w:rsid w:val="00793F43"/>
    <w:rsid w:val="00796587"/>
    <w:rsid w:val="007978BF"/>
    <w:rsid w:val="007979B1"/>
    <w:rsid w:val="00797CE3"/>
    <w:rsid w:val="007A2ECB"/>
    <w:rsid w:val="007A391B"/>
    <w:rsid w:val="007A47D5"/>
    <w:rsid w:val="007A6864"/>
    <w:rsid w:val="007A6FCC"/>
    <w:rsid w:val="007A7E9F"/>
    <w:rsid w:val="007B17DF"/>
    <w:rsid w:val="007B1DED"/>
    <w:rsid w:val="007B2D4F"/>
    <w:rsid w:val="007B4DC4"/>
    <w:rsid w:val="007B56CD"/>
    <w:rsid w:val="007B5A1E"/>
    <w:rsid w:val="007B668E"/>
    <w:rsid w:val="007C1AD2"/>
    <w:rsid w:val="007C2F43"/>
    <w:rsid w:val="007C3BA8"/>
    <w:rsid w:val="007C500F"/>
    <w:rsid w:val="007C5346"/>
    <w:rsid w:val="007C5D34"/>
    <w:rsid w:val="007C66CB"/>
    <w:rsid w:val="007C6AF7"/>
    <w:rsid w:val="007D3A15"/>
    <w:rsid w:val="007D3D03"/>
    <w:rsid w:val="007D40F2"/>
    <w:rsid w:val="007D46D9"/>
    <w:rsid w:val="007D48AD"/>
    <w:rsid w:val="007D5AD1"/>
    <w:rsid w:val="007E1218"/>
    <w:rsid w:val="007E1765"/>
    <w:rsid w:val="007E1D8C"/>
    <w:rsid w:val="007E1FC2"/>
    <w:rsid w:val="007E21BF"/>
    <w:rsid w:val="007E22CD"/>
    <w:rsid w:val="007E2424"/>
    <w:rsid w:val="007E2F12"/>
    <w:rsid w:val="007E4459"/>
    <w:rsid w:val="007E4B48"/>
    <w:rsid w:val="007E66EC"/>
    <w:rsid w:val="007E6AB2"/>
    <w:rsid w:val="007E7A17"/>
    <w:rsid w:val="007F062F"/>
    <w:rsid w:val="007F0B38"/>
    <w:rsid w:val="007F0B5F"/>
    <w:rsid w:val="007F11A8"/>
    <w:rsid w:val="007F1DA9"/>
    <w:rsid w:val="007F275A"/>
    <w:rsid w:val="007F2D72"/>
    <w:rsid w:val="007F3B29"/>
    <w:rsid w:val="007F3F13"/>
    <w:rsid w:val="007F42D2"/>
    <w:rsid w:val="007F6C10"/>
    <w:rsid w:val="007F7A37"/>
    <w:rsid w:val="00800254"/>
    <w:rsid w:val="0080067E"/>
    <w:rsid w:val="00800724"/>
    <w:rsid w:val="00802321"/>
    <w:rsid w:val="00802450"/>
    <w:rsid w:val="0080426A"/>
    <w:rsid w:val="00804318"/>
    <w:rsid w:val="008048F5"/>
    <w:rsid w:val="0080773F"/>
    <w:rsid w:val="00807E7D"/>
    <w:rsid w:val="00810A11"/>
    <w:rsid w:val="00810C79"/>
    <w:rsid w:val="00811355"/>
    <w:rsid w:val="008130D6"/>
    <w:rsid w:val="008133D3"/>
    <w:rsid w:val="008142FA"/>
    <w:rsid w:val="00814607"/>
    <w:rsid w:val="008146B9"/>
    <w:rsid w:val="008168AC"/>
    <w:rsid w:val="00816FA8"/>
    <w:rsid w:val="00817914"/>
    <w:rsid w:val="00820D3D"/>
    <w:rsid w:val="0082118C"/>
    <w:rsid w:val="00822B4F"/>
    <w:rsid w:val="0082302F"/>
    <w:rsid w:val="008234D5"/>
    <w:rsid w:val="008260D0"/>
    <w:rsid w:val="00830962"/>
    <w:rsid w:val="00830D91"/>
    <w:rsid w:val="00830DED"/>
    <w:rsid w:val="0083167D"/>
    <w:rsid w:val="008317C6"/>
    <w:rsid w:val="008330AD"/>
    <w:rsid w:val="008361C6"/>
    <w:rsid w:val="00837571"/>
    <w:rsid w:val="00840878"/>
    <w:rsid w:val="00840FD7"/>
    <w:rsid w:val="00844F9F"/>
    <w:rsid w:val="008451E6"/>
    <w:rsid w:val="00845F26"/>
    <w:rsid w:val="00846342"/>
    <w:rsid w:val="00846349"/>
    <w:rsid w:val="008469FF"/>
    <w:rsid w:val="00847856"/>
    <w:rsid w:val="00851AD7"/>
    <w:rsid w:val="00853153"/>
    <w:rsid w:val="00853303"/>
    <w:rsid w:val="00853DEA"/>
    <w:rsid w:val="008553F2"/>
    <w:rsid w:val="00855E5D"/>
    <w:rsid w:val="008563F4"/>
    <w:rsid w:val="00857B86"/>
    <w:rsid w:val="00857E5B"/>
    <w:rsid w:val="00862161"/>
    <w:rsid w:val="00862245"/>
    <w:rsid w:val="00862645"/>
    <w:rsid w:val="00864FD9"/>
    <w:rsid w:val="00865526"/>
    <w:rsid w:val="00865F8B"/>
    <w:rsid w:val="00865FAE"/>
    <w:rsid w:val="0086676C"/>
    <w:rsid w:val="008667D5"/>
    <w:rsid w:val="00866F41"/>
    <w:rsid w:val="00867750"/>
    <w:rsid w:val="00871BC3"/>
    <w:rsid w:val="008727F6"/>
    <w:rsid w:val="0087351A"/>
    <w:rsid w:val="00875DBC"/>
    <w:rsid w:val="00877DED"/>
    <w:rsid w:val="008814B5"/>
    <w:rsid w:val="00881C01"/>
    <w:rsid w:val="00882635"/>
    <w:rsid w:val="008832DB"/>
    <w:rsid w:val="00883ACD"/>
    <w:rsid w:val="008845FC"/>
    <w:rsid w:val="00884C60"/>
    <w:rsid w:val="00884FBA"/>
    <w:rsid w:val="00885F06"/>
    <w:rsid w:val="00886484"/>
    <w:rsid w:val="00893DF6"/>
    <w:rsid w:val="008A00C1"/>
    <w:rsid w:val="008A0597"/>
    <w:rsid w:val="008A0736"/>
    <w:rsid w:val="008A12F4"/>
    <w:rsid w:val="008A2CD4"/>
    <w:rsid w:val="008A4123"/>
    <w:rsid w:val="008A5B8C"/>
    <w:rsid w:val="008A5BA0"/>
    <w:rsid w:val="008A686E"/>
    <w:rsid w:val="008A6935"/>
    <w:rsid w:val="008A71B3"/>
    <w:rsid w:val="008B11E9"/>
    <w:rsid w:val="008B6139"/>
    <w:rsid w:val="008C1226"/>
    <w:rsid w:val="008C137F"/>
    <w:rsid w:val="008C1CC1"/>
    <w:rsid w:val="008C21DE"/>
    <w:rsid w:val="008C247D"/>
    <w:rsid w:val="008C2B3C"/>
    <w:rsid w:val="008C3371"/>
    <w:rsid w:val="008C3F1C"/>
    <w:rsid w:val="008C57A1"/>
    <w:rsid w:val="008C5BB0"/>
    <w:rsid w:val="008C60AE"/>
    <w:rsid w:val="008C6982"/>
    <w:rsid w:val="008C6EA6"/>
    <w:rsid w:val="008D0F2A"/>
    <w:rsid w:val="008D2275"/>
    <w:rsid w:val="008D334B"/>
    <w:rsid w:val="008D6042"/>
    <w:rsid w:val="008E2CB7"/>
    <w:rsid w:val="008E2FC6"/>
    <w:rsid w:val="008E4D0D"/>
    <w:rsid w:val="008E5463"/>
    <w:rsid w:val="008E725B"/>
    <w:rsid w:val="008F0907"/>
    <w:rsid w:val="008F1953"/>
    <w:rsid w:val="008F2B89"/>
    <w:rsid w:val="008F358A"/>
    <w:rsid w:val="008F3A41"/>
    <w:rsid w:val="008F4B9D"/>
    <w:rsid w:val="008F5A09"/>
    <w:rsid w:val="008F7CB8"/>
    <w:rsid w:val="009010A1"/>
    <w:rsid w:val="00903DC1"/>
    <w:rsid w:val="00904997"/>
    <w:rsid w:val="00905A5D"/>
    <w:rsid w:val="00905ACC"/>
    <w:rsid w:val="00906805"/>
    <w:rsid w:val="009071FC"/>
    <w:rsid w:val="00907613"/>
    <w:rsid w:val="009106DC"/>
    <w:rsid w:val="00910A56"/>
    <w:rsid w:val="00911271"/>
    <w:rsid w:val="00912AD0"/>
    <w:rsid w:val="00912E54"/>
    <w:rsid w:val="009137DB"/>
    <w:rsid w:val="009177F8"/>
    <w:rsid w:val="00920485"/>
    <w:rsid w:val="009206EF"/>
    <w:rsid w:val="00920EC3"/>
    <w:rsid w:val="00921022"/>
    <w:rsid w:val="00921A47"/>
    <w:rsid w:val="0092354F"/>
    <w:rsid w:val="0092457D"/>
    <w:rsid w:val="00927D25"/>
    <w:rsid w:val="00931230"/>
    <w:rsid w:val="00931536"/>
    <w:rsid w:val="0093298B"/>
    <w:rsid w:val="00934438"/>
    <w:rsid w:val="00935653"/>
    <w:rsid w:val="00935A3B"/>
    <w:rsid w:val="00937C00"/>
    <w:rsid w:val="00943F6B"/>
    <w:rsid w:val="00943FF3"/>
    <w:rsid w:val="00944546"/>
    <w:rsid w:val="00946868"/>
    <w:rsid w:val="009471DC"/>
    <w:rsid w:val="009508C7"/>
    <w:rsid w:val="00951F4F"/>
    <w:rsid w:val="00952F9F"/>
    <w:rsid w:val="00955C48"/>
    <w:rsid w:val="00955D9E"/>
    <w:rsid w:val="00957968"/>
    <w:rsid w:val="00963A25"/>
    <w:rsid w:val="00965651"/>
    <w:rsid w:val="00965D05"/>
    <w:rsid w:val="00965D3B"/>
    <w:rsid w:val="00966338"/>
    <w:rsid w:val="00966BEB"/>
    <w:rsid w:val="00967023"/>
    <w:rsid w:val="00967178"/>
    <w:rsid w:val="00967B91"/>
    <w:rsid w:val="00970BD4"/>
    <w:rsid w:val="00971459"/>
    <w:rsid w:val="0097156D"/>
    <w:rsid w:val="00971586"/>
    <w:rsid w:val="00971B45"/>
    <w:rsid w:val="00971CFC"/>
    <w:rsid w:val="0097267B"/>
    <w:rsid w:val="009743C2"/>
    <w:rsid w:val="009743C3"/>
    <w:rsid w:val="00975955"/>
    <w:rsid w:val="00975D69"/>
    <w:rsid w:val="0097707C"/>
    <w:rsid w:val="009779CF"/>
    <w:rsid w:val="009779EA"/>
    <w:rsid w:val="0098161E"/>
    <w:rsid w:val="00981CA7"/>
    <w:rsid w:val="00983328"/>
    <w:rsid w:val="00983735"/>
    <w:rsid w:val="0098598C"/>
    <w:rsid w:val="00985D17"/>
    <w:rsid w:val="00986319"/>
    <w:rsid w:val="00986371"/>
    <w:rsid w:val="0098718D"/>
    <w:rsid w:val="00990B0F"/>
    <w:rsid w:val="009919C1"/>
    <w:rsid w:val="00992A34"/>
    <w:rsid w:val="0099455A"/>
    <w:rsid w:val="0099691C"/>
    <w:rsid w:val="009A15A0"/>
    <w:rsid w:val="009A1A2D"/>
    <w:rsid w:val="009A20FF"/>
    <w:rsid w:val="009A2A3B"/>
    <w:rsid w:val="009A6183"/>
    <w:rsid w:val="009A6208"/>
    <w:rsid w:val="009B01C1"/>
    <w:rsid w:val="009B0D4D"/>
    <w:rsid w:val="009B19D8"/>
    <w:rsid w:val="009B30D4"/>
    <w:rsid w:val="009B317F"/>
    <w:rsid w:val="009B3A49"/>
    <w:rsid w:val="009B5C53"/>
    <w:rsid w:val="009B5D72"/>
    <w:rsid w:val="009B6EEF"/>
    <w:rsid w:val="009B78FE"/>
    <w:rsid w:val="009B7E53"/>
    <w:rsid w:val="009B7EFF"/>
    <w:rsid w:val="009C05F9"/>
    <w:rsid w:val="009C0D64"/>
    <w:rsid w:val="009C1314"/>
    <w:rsid w:val="009C16C7"/>
    <w:rsid w:val="009C203C"/>
    <w:rsid w:val="009C3D32"/>
    <w:rsid w:val="009C4E51"/>
    <w:rsid w:val="009C4EB9"/>
    <w:rsid w:val="009C4F5D"/>
    <w:rsid w:val="009C51A7"/>
    <w:rsid w:val="009C5EF6"/>
    <w:rsid w:val="009C798B"/>
    <w:rsid w:val="009D07E1"/>
    <w:rsid w:val="009D2542"/>
    <w:rsid w:val="009D301C"/>
    <w:rsid w:val="009D4E42"/>
    <w:rsid w:val="009E05BB"/>
    <w:rsid w:val="009E075C"/>
    <w:rsid w:val="009E08AD"/>
    <w:rsid w:val="009E379D"/>
    <w:rsid w:val="009E4296"/>
    <w:rsid w:val="009E5389"/>
    <w:rsid w:val="009E5DDC"/>
    <w:rsid w:val="009E6361"/>
    <w:rsid w:val="009E6542"/>
    <w:rsid w:val="009E6B1E"/>
    <w:rsid w:val="009F05C2"/>
    <w:rsid w:val="009F128E"/>
    <w:rsid w:val="009F2250"/>
    <w:rsid w:val="009F27E3"/>
    <w:rsid w:val="009F383B"/>
    <w:rsid w:val="009F45A6"/>
    <w:rsid w:val="009F510C"/>
    <w:rsid w:val="009F54CA"/>
    <w:rsid w:val="009F5FF0"/>
    <w:rsid w:val="009F72DB"/>
    <w:rsid w:val="009F7D18"/>
    <w:rsid w:val="00A01ADC"/>
    <w:rsid w:val="00A032A8"/>
    <w:rsid w:val="00A032AE"/>
    <w:rsid w:val="00A036ED"/>
    <w:rsid w:val="00A06A2D"/>
    <w:rsid w:val="00A07DAD"/>
    <w:rsid w:val="00A10002"/>
    <w:rsid w:val="00A10ED9"/>
    <w:rsid w:val="00A117BA"/>
    <w:rsid w:val="00A11D7D"/>
    <w:rsid w:val="00A12132"/>
    <w:rsid w:val="00A128C7"/>
    <w:rsid w:val="00A16027"/>
    <w:rsid w:val="00A16237"/>
    <w:rsid w:val="00A17E64"/>
    <w:rsid w:val="00A20F67"/>
    <w:rsid w:val="00A22A58"/>
    <w:rsid w:val="00A23354"/>
    <w:rsid w:val="00A24DC8"/>
    <w:rsid w:val="00A27A0E"/>
    <w:rsid w:val="00A32F21"/>
    <w:rsid w:val="00A34222"/>
    <w:rsid w:val="00A34C96"/>
    <w:rsid w:val="00A35639"/>
    <w:rsid w:val="00A365D8"/>
    <w:rsid w:val="00A40565"/>
    <w:rsid w:val="00A40723"/>
    <w:rsid w:val="00A40B1D"/>
    <w:rsid w:val="00A413AC"/>
    <w:rsid w:val="00A416B8"/>
    <w:rsid w:val="00A450F6"/>
    <w:rsid w:val="00A4550D"/>
    <w:rsid w:val="00A46348"/>
    <w:rsid w:val="00A46BFA"/>
    <w:rsid w:val="00A472FB"/>
    <w:rsid w:val="00A505E0"/>
    <w:rsid w:val="00A51815"/>
    <w:rsid w:val="00A518FF"/>
    <w:rsid w:val="00A52659"/>
    <w:rsid w:val="00A545DF"/>
    <w:rsid w:val="00A5794D"/>
    <w:rsid w:val="00A625D6"/>
    <w:rsid w:val="00A6637C"/>
    <w:rsid w:val="00A66C1D"/>
    <w:rsid w:val="00A67187"/>
    <w:rsid w:val="00A67265"/>
    <w:rsid w:val="00A71285"/>
    <w:rsid w:val="00A71853"/>
    <w:rsid w:val="00A7202C"/>
    <w:rsid w:val="00A726BE"/>
    <w:rsid w:val="00A72EC0"/>
    <w:rsid w:val="00A73339"/>
    <w:rsid w:val="00A73396"/>
    <w:rsid w:val="00A76FC1"/>
    <w:rsid w:val="00A77043"/>
    <w:rsid w:val="00A801D9"/>
    <w:rsid w:val="00A80264"/>
    <w:rsid w:val="00A80390"/>
    <w:rsid w:val="00A81FF7"/>
    <w:rsid w:val="00A823B9"/>
    <w:rsid w:val="00A82BB3"/>
    <w:rsid w:val="00A83003"/>
    <w:rsid w:val="00A83015"/>
    <w:rsid w:val="00A87910"/>
    <w:rsid w:val="00A903F1"/>
    <w:rsid w:val="00A90625"/>
    <w:rsid w:val="00A9264C"/>
    <w:rsid w:val="00A93330"/>
    <w:rsid w:val="00A93806"/>
    <w:rsid w:val="00A95598"/>
    <w:rsid w:val="00A96B3B"/>
    <w:rsid w:val="00A97FD9"/>
    <w:rsid w:val="00AA0FF6"/>
    <w:rsid w:val="00AA1441"/>
    <w:rsid w:val="00AA1AEF"/>
    <w:rsid w:val="00AA2CDA"/>
    <w:rsid w:val="00AA2D62"/>
    <w:rsid w:val="00AA34CB"/>
    <w:rsid w:val="00AA3D6A"/>
    <w:rsid w:val="00AA3E07"/>
    <w:rsid w:val="00AA4445"/>
    <w:rsid w:val="00AA4D72"/>
    <w:rsid w:val="00AA52E8"/>
    <w:rsid w:val="00AA66D5"/>
    <w:rsid w:val="00AA6A54"/>
    <w:rsid w:val="00AB0F27"/>
    <w:rsid w:val="00AB2472"/>
    <w:rsid w:val="00AB340A"/>
    <w:rsid w:val="00AB461E"/>
    <w:rsid w:val="00AB5279"/>
    <w:rsid w:val="00AB5443"/>
    <w:rsid w:val="00AB7FE4"/>
    <w:rsid w:val="00AC054B"/>
    <w:rsid w:val="00AC0E36"/>
    <w:rsid w:val="00AC11A5"/>
    <w:rsid w:val="00AC327B"/>
    <w:rsid w:val="00AC4907"/>
    <w:rsid w:val="00AC592D"/>
    <w:rsid w:val="00AC5DB2"/>
    <w:rsid w:val="00AC68EC"/>
    <w:rsid w:val="00AC73BA"/>
    <w:rsid w:val="00AD3781"/>
    <w:rsid w:val="00AD5AEE"/>
    <w:rsid w:val="00AD6E9C"/>
    <w:rsid w:val="00AD7A31"/>
    <w:rsid w:val="00AE02AA"/>
    <w:rsid w:val="00AE13F7"/>
    <w:rsid w:val="00AE2ABC"/>
    <w:rsid w:val="00AE4101"/>
    <w:rsid w:val="00AE4DC8"/>
    <w:rsid w:val="00AE5617"/>
    <w:rsid w:val="00AE5B9A"/>
    <w:rsid w:val="00AE5CF7"/>
    <w:rsid w:val="00AF03C0"/>
    <w:rsid w:val="00AF07FA"/>
    <w:rsid w:val="00AF305D"/>
    <w:rsid w:val="00AF329E"/>
    <w:rsid w:val="00AF416F"/>
    <w:rsid w:val="00AF5A89"/>
    <w:rsid w:val="00AF791A"/>
    <w:rsid w:val="00B00494"/>
    <w:rsid w:val="00B031B5"/>
    <w:rsid w:val="00B0462B"/>
    <w:rsid w:val="00B05D7F"/>
    <w:rsid w:val="00B06E8F"/>
    <w:rsid w:val="00B10236"/>
    <w:rsid w:val="00B113CA"/>
    <w:rsid w:val="00B11F1B"/>
    <w:rsid w:val="00B12DA6"/>
    <w:rsid w:val="00B13D74"/>
    <w:rsid w:val="00B166C2"/>
    <w:rsid w:val="00B16E3A"/>
    <w:rsid w:val="00B214D7"/>
    <w:rsid w:val="00B2411B"/>
    <w:rsid w:val="00B250E6"/>
    <w:rsid w:val="00B251E7"/>
    <w:rsid w:val="00B26895"/>
    <w:rsid w:val="00B26DBC"/>
    <w:rsid w:val="00B3038B"/>
    <w:rsid w:val="00B32161"/>
    <w:rsid w:val="00B322DA"/>
    <w:rsid w:val="00B33E85"/>
    <w:rsid w:val="00B34766"/>
    <w:rsid w:val="00B348F9"/>
    <w:rsid w:val="00B34C10"/>
    <w:rsid w:val="00B37080"/>
    <w:rsid w:val="00B37994"/>
    <w:rsid w:val="00B414B1"/>
    <w:rsid w:val="00B415EA"/>
    <w:rsid w:val="00B423B7"/>
    <w:rsid w:val="00B4379E"/>
    <w:rsid w:val="00B50180"/>
    <w:rsid w:val="00B50210"/>
    <w:rsid w:val="00B50F8F"/>
    <w:rsid w:val="00B51C17"/>
    <w:rsid w:val="00B52BD1"/>
    <w:rsid w:val="00B5317A"/>
    <w:rsid w:val="00B53954"/>
    <w:rsid w:val="00B56AD1"/>
    <w:rsid w:val="00B626A3"/>
    <w:rsid w:val="00B62A16"/>
    <w:rsid w:val="00B63765"/>
    <w:rsid w:val="00B66416"/>
    <w:rsid w:val="00B669BC"/>
    <w:rsid w:val="00B66CC6"/>
    <w:rsid w:val="00B670C2"/>
    <w:rsid w:val="00B67191"/>
    <w:rsid w:val="00B71346"/>
    <w:rsid w:val="00B71FCD"/>
    <w:rsid w:val="00B725E3"/>
    <w:rsid w:val="00B7455A"/>
    <w:rsid w:val="00B74DD0"/>
    <w:rsid w:val="00B76373"/>
    <w:rsid w:val="00B765C4"/>
    <w:rsid w:val="00B7689F"/>
    <w:rsid w:val="00B76F43"/>
    <w:rsid w:val="00B774C5"/>
    <w:rsid w:val="00B80D7C"/>
    <w:rsid w:val="00B81A6B"/>
    <w:rsid w:val="00B83379"/>
    <w:rsid w:val="00B85162"/>
    <w:rsid w:val="00B85343"/>
    <w:rsid w:val="00B867F1"/>
    <w:rsid w:val="00B907F2"/>
    <w:rsid w:val="00B92947"/>
    <w:rsid w:val="00B92C03"/>
    <w:rsid w:val="00B951D1"/>
    <w:rsid w:val="00B9661F"/>
    <w:rsid w:val="00B96E3C"/>
    <w:rsid w:val="00B97923"/>
    <w:rsid w:val="00B97D1C"/>
    <w:rsid w:val="00BA0568"/>
    <w:rsid w:val="00BA1C04"/>
    <w:rsid w:val="00BA262F"/>
    <w:rsid w:val="00BA27D1"/>
    <w:rsid w:val="00BA2905"/>
    <w:rsid w:val="00BA2D8D"/>
    <w:rsid w:val="00BA3176"/>
    <w:rsid w:val="00BA5107"/>
    <w:rsid w:val="00BA73FC"/>
    <w:rsid w:val="00BB04A5"/>
    <w:rsid w:val="00BB1C1F"/>
    <w:rsid w:val="00BB1C8B"/>
    <w:rsid w:val="00BB1D75"/>
    <w:rsid w:val="00BB286B"/>
    <w:rsid w:val="00BB47EB"/>
    <w:rsid w:val="00BB4A9F"/>
    <w:rsid w:val="00BB6246"/>
    <w:rsid w:val="00BB63DB"/>
    <w:rsid w:val="00BB6814"/>
    <w:rsid w:val="00BB6DCE"/>
    <w:rsid w:val="00BC15A0"/>
    <w:rsid w:val="00BC3F89"/>
    <w:rsid w:val="00BC4ECB"/>
    <w:rsid w:val="00BC51F4"/>
    <w:rsid w:val="00BC6A17"/>
    <w:rsid w:val="00BC6BBE"/>
    <w:rsid w:val="00BC7F31"/>
    <w:rsid w:val="00BD0665"/>
    <w:rsid w:val="00BD1195"/>
    <w:rsid w:val="00BD2C3C"/>
    <w:rsid w:val="00BD3EA3"/>
    <w:rsid w:val="00BD5DD4"/>
    <w:rsid w:val="00BD7EDF"/>
    <w:rsid w:val="00BE04EB"/>
    <w:rsid w:val="00BE1360"/>
    <w:rsid w:val="00BE4A4B"/>
    <w:rsid w:val="00BE55C1"/>
    <w:rsid w:val="00BE5755"/>
    <w:rsid w:val="00BE5B4B"/>
    <w:rsid w:val="00BE5CD2"/>
    <w:rsid w:val="00BE68EE"/>
    <w:rsid w:val="00BF06A5"/>
    <w:rsid w:val="00BF2F2B"/>
    <w:rsid w:val="00BF36CF"/>
    <w:rsid w:val="00BF3B05"/>
    <w:rsid w:val="00C0005F"/>
    <w:rsid w:val="00C018AD"/>
    <w:rsid w:val="00C02853"/>
    <w:rsid w:val="00C04617"/>
    <w:rsid w:val="00C065D9"/>
    <w:rsid w:val="00C073F1"/>
    <w:rsid w:val="00C10E11"/>
    <w:rsid w:val="00C121A4"/>
    <w:rsid w:val="00C14FCB"/>
    <w:rsid w:val="00C155F4"/>
    <w:rsid w:val="00C16D1E"/>
    <w:rsid w:val="00C17AE5"/>
    <w:rsid w:val="00C17B3D"/>
    <w:rsid w:val="00C17E97"/>
    <w:rsid w:val="00C20953"/>
    <w:rsid w:val="00C231F9"/>
    <w:rsid w:val="00C24419"/>
    <w:rsid w:val="00C254DC"/>
    <w:rsid w:val="00C30C87"/>
    <w:rsid w:val="00C30D7E"/>
    <w:rsid w:val="00C31381"/>
    <w:rsid w:val="00C31E60"/>
    <w:rsid w:val="00C33036"/>
    <w:rsid w:val="00C33330"/>
    <w:rsid w:val="00C34710"/>
    <w:rsid w:val="00C34C9D"/>
    <w:rsid w:val="00C35445"/>
    <w:rsid w:val="00C36599"/>
    <w:rsid w:val="00C379F9"/>
    <w:rsid w:val="00C409E9"/>
    <w:rsid w:val="00C41E3D"/>
    <w:rsid w:val="00C41ECD"/>
    <w:rsid w:val="00C4285E"/>
    <w:rsid w:val="00C42BFE"/>
    <w:rsid w:val="00C430F3"/>
    <w:rsid w:val="00C43B87"/>
    <w:rsid w:val="00C45A10"/>
    <w:rsid w:val="00C46C60"/>
    <w:rsid w:val="00C47F0F"/>
    <w:rsid w:val="00C50A8A"/>
    <w:rsid w:val="00C538F8"/>
    <w:rsid w:val="00C552ED"/>
    <w:rsid w:val="00C5627B"/>
    <w:rsid w:val="00C5677D"/>
    <w:rsid w:val="00C5697D"/>
    <w:rsid w:val="00C60EC5"/>
    <w:rsid w:val="00C61ED3"/>
    <w:rsid w:val="00C6214F"/>
    <w:rsid w:val="00C629D3"/>
    <w:rsid w:val="00C63C74"/>
    <w:rsid w:val="00C64E06"/>
    <w:rsid w:val="00C65006"/>
    <w:rsid w:val="00C658FC"/>
    <w:rsid w:val="00C65CDC"/>
    <w:rsid w:val="00C66062"/>
    <w:rsid w:val="00C66FE1"/>
    <w:rsid w:val="00C7025A"/>
    <w:rsid w:val="00C72B1E"/>
    <w:rsid w:val="00C74622"/>
    <w:rsid w:val="00C75394"/>
    <w:rsid w:val="00C76646"/>
    <w:rsid w:val="00C77081"/>
    <w:rsid w:val="00C77C7A"/>
    <w:rsid w:val="00C8216A"/>
    <w:rsid w:val="00C8290D"/>
    <w:rsid w:val="00C836FA"/>
    <w:rsid w:val="00C839A3"/>
    <w:rsid w:val="00C84C43"/>
    <w:rsid w:val="00C84DCC"/>
    <w:rsid w:val="00C87CCD"/>
    <w:rsid w:val="00C911E5"/>
    <w:rsid w:val="00C9275D"/>
    <w:rsid w:val="00C93299"/>
    <w:rsid w:val="00C93E42"/>
    <w:rsid w:val="00C9475F"/>
    <w:rsid w:val="00C94916"/>
    <w:rsid w:val="00C949AE"/>
    <w:rsid w:val="00C95863"/>
    <w:rsid w:val="00C9775D"/>
    <w:rsid w:val="00C97F6E"/>
    <w:rsid w:val="00CA0F66"/>
    <w:rsid w:val="00CA28E2"/>
    <w:rsid w:val="00CA3E15"/>
    <w:rsid w:val="00CA4B61"/>
    <w:rsid w:val="00CA5996"/>
    <w:rsid w:val="00CA6963"/>
    <w:rsid w:val="00CA6A7E"/>
    <w:rsid w:val="00CA6D85"/>
    <w:rsid w:val="00CA74B0"/>
    <w:rsid w:val="00CA7612"/>
    <w:rsid w:val="00CB0141"/>
    <w:rsid w:val="00CB1D5C"/>
    <w:rsid w:val="00CB20EC"/>
    <w:rsid w:val="00CB2698"/>
    <w:rsid w:val="00CB2D34"/>
    <w:rsid w:val="00CB3912"/>
    <w:rsid w:val="00CB3B70"/>
    <w:rsid w:val="00CB511A"/>
    <w:rsid w:val="00CB55F4"/>
    <w:rsid w:val="00CB5A9B"/>
    <w:rsid w:val="00CB641D"/>
    <w:rsid w:val="00CB6F62"/>
    <w:rsid w:val="00CC4C11"/>
    <w:rsid w:val="00CC5ECB"/>
    <w:rsid w:val="00CC61D3"/>
    <w:rsid w:val="00CC7888"/>
    <w:rsid w:val="00CD25B0"/>
    <w:rsid w:val="00CD5979"/>
    <w:rsid w:val="00CD73B1"/>
    <w:rsid w:val="00CE03DD"/>
    <w:rsid w:val="00CE240B"/>
    <w:rsid w:val="00CE2572"/>
    <w:rsid w:val="00CE269F"/>
    <w:rsid w:val="00CE4F69"/>
    <w:rsid w:val="00CE5290"/>
    <w:rsid w:val="00CE7436"/>
    <w:rsid w:val="00CF1765"/>
    <w:rsid w:val="00CF34C2"/>
    <w:rsid w:val="00CF4BCD"/>
    <w:rsid w:val="00CF673B"/>
    <w:rsid w:val="00CF7FB5"/>
    <w:rsid w:val="00D00283"/>
    <w:rsid w:val="00D00580"/>
    <w:rsid w:val="00D00E34"/>
    <w:rsid w:val="00D05598"/>
    <w:rsid w:val="00D0629E"/>
    <w:rsid w:val="00D0646E"/>
    <w:rsid w:val="00D06484"/>
    <w:rsid w:val="00D07A8A"/>
    <w:rsid w:val="00D11C86"/>
    <w:rsid w:val="00D12A1E"/>
    <w:rsid w:val="00D13BC0"/>
    <w:rsid w:val="00D15605"/>
    <w:rsid w:val="00D17237"/>
    <w:rsid w:val="00D173A5"/>
    <w:rsid w:val="00D17ED9"/>
    <w:rsid w:val="00D202B5"/>
    <w:rsid w:val="00D23097"/>
    <w:rsid w:val="00D243FC"/>
    <w:rsid w:val="00D26C34"/>
    <w:rsid w:val="00D27BA8"/>
    <w:rsid w:val="00D3000B"/>
    <w:rsid w:val="00D30BCA"/>
    <w:rsid w:val="00D321BD"/>
    <w:rsid w:val="00D32F3E"/>
    <w:rsid w:val="00D33E9E"/>
    <w:rsid w:val="00D33F79"/>
    <w:rsid w:val="00D343DE"/>
    <w:rsid w:val="00D36E75"/>
    <w:rsid w:val="00D37EC4"/>
    <w:rsid w:val="00D40880"/>
    <w:rsid w:val="00D413B6"/>
    <w:rsid w:val="00D43501"/>
    <w:rsid w:val="00D43575"/>
    <w:rsid w:val="00D4361F"/>
    <w:rsid w:val="00D437A9"/>
    <w:rsid w:val="00D44B09"/>
    <w:rsid w:val="00D45BA4"/>
    <w:rsid w:val="00D469BA"/>
    <w:rsid w:val="00D46D79"/>
    <w:rsid w:val="00D47AFF"/>
    <w:rsid w:val="00D5052A"/>
    <w:rsid w:val="00D50D6D"/>
    <w:rsid w:val="00D53AC8"/>
    <w:rsid w:val="00D555A4"/>
    <w:rsid w:val="00D570F9"/>
    <w:rsid w:val="00D63154"/>
    <w:rsid w:val="00D6348A"/>
    <w:rsid w:val="00D636E8"/>
    <w:rsid w:val="00D64223"/>
    <w:rsid w:val="00D6564A"/>
    <w:rsid w:val="00D65ACA"/>
    <w:rsid w:val="00D71A10"/>
    <w:rsid w:val="00D72F01"/>
    <w:rsid w:val="00D73DBE"/>
    <w:rsid w:val="00D7549C"/>
    <w:rsid w:val="00D75E99"/>
    <w:rsid w:val="00D762BB"/>
    <w:rsid w:val="00D77869"/>
    <w:rsid w:val="00D803C9"/>
    <w:rsid w:val="00D805B2"/>
    <w:rsid w:val="00D8164E"/>
    <w:rsid w:val="00D82503"/>
    <w:rsid w:val="00D8454B"/>
    <w:rsid w:val="00D86264"/>
    <w:rsid w:val="00D86FFD"/>
    <w:rsid w:val="00D872B2"/>
    <w:rsid w:val="00D87DEA"/>
    <w:rsid w:val="00D90A02"/>
    <w:rsid w:val="00D92FA8"/>
    <w:rsid w:val="00D93E9C"/>
    <w:rsid w:val="00D948A4"/>
    <w:rsid w:val="00D95888"/>
    <w:rsid w:val="00D963A5"/>
    <w:rsid w:val="00DA17C2"/>
    <w:rsid w:val="00DA20BD"/>
    <w:rsid w:val="00DA339F"/>
    <w:rsid w:val="00DA775A"/>
    <w:rsid w:val="00DB011A"/>
    <w:rsid w:val="00DB085D"/>
    <w:rsid w:val="00DB1A6D"/>
    <w:rsid w:val="00DB2DF4"/>
    <w:rsid w:val="00DB4110"/>
    <w:rsid w:val="00DB4ED7"/>
    <w:rsid w:val="00DB5867"/>
    <w:rsid w:val="00DB6EA1"/>
    <w:rsid w:val="00DB7436"/>
    <w:rsid w:val="00DC0572"/>
    <w:rsid w:val="00DC2631"/>
    <w:rsid w:val="00DC4FC4"/>
    <w:rsid w:val="00DC6D12"/>
    <w:rsid w:val="00DD14F8"/>
    <w:rsid w:val="00DD1A71"/>
    <w:rsid w:val="00DD2053"/>
    <w:rsid w:val="00DD2BB8"/>
    <w:rsid w:val="00DD43AD"/>
    <w:rsid w:val="00DD6E5B"/>
    <w:rsid w:val="00DD74F6"/>
    <w:rsid w:val="00DE4CCA"/>
    <w:rsid w:val="00DF0121"/>
    <w:rsid w:val="00DF15DD"/>
    <w:rsid w:val="00DF2291"/>
    <w:rsid w:val="00DF231E"/>
    <w:rsid w:val="00DF321E"/>
    <w:rsid w:val="00DF4D69"/>
    <w:rsid w:val="00DF5DF2"/>
    <w:rsid w:val="00DF60E3"/>
    <w:rsid w:val="00DF6294"/>
    <w:rsid w:val="00DF77E5"/>
    <w:rsid w:val="00DF7D89"/>
    <w:rsid w:val="00E002AB"/>
    <w:rsid w:val="00E0168E"/>
    <w:rsid w:val="00E01BD4"/>
    <w:rsid w:val="00E01C32"/>
    <w:rsid w:val="00E01F21"/>
    <w:rsid w:val="00E04876"/>
    <w:rsid w:val="00E04B49"/>
    <w:rsid w:val="00E07EF8"/>
    <w:rsid w:val="00E10A95"/>
    <w:rsid w:val="00E10B8E"/>
    <w:rsid w:val="00E11A31"/>
    <w:rsid w:val="00E120C0"/>
    <w:rsid w:val="00E120F9"/>
    <w:rsid w:val="00E12230"/>
    <w:rsid w:val="00E12D41"/>
    <w:rsid w:val="00E13A8B"/>
    <w:rsid w:val="00E15373"/>
    <w:rsid w:val="00E1636D"/>
    <w:rsid w:val="00E17019"/>
    <w:rsid w:val="00E172F0"/>
    <w:rsid w:val="00E216F0"/>
    <w:rsid w:val="00E276CA"/>
    <w:rsid w:val="00E27762"/>
    <w:rsid w:val="00E278A0"/>
    <w:rsid w:val="00E3047E"/>
    <w:rsid w:val="00E32C9D"/>
    <w:rsid w:val="00E3360B"/>
    <w:rsid w:val="00E337B1"/>
    <w:rsid w:val="00E34049"/>
    <w:rsid w:val="00E350AD"/>
    <w:rsid w:val="00E35F67"/>
    <w:rsid w:val="00E36BDC"/>
    <w:rsid w:val="00E3716D"/>
    <w:rsid w:val="00E406E1"/>
    <w:rsid w:val="00E408EE"/>
    <w:rsid w:val="00E415FB"/>
    <w:rsid w:val="00E41B62"/>
    <w:rsid w:val="00E421F9"/>
    <w:rsid w:val="00E4235B"/>
    <w:rsid w:val="00E42EF8"/>
    <w:rsid w:val="00E44D38"/>
    <w:rsid w:val="00E44EE0"/>
    <w:rsid w:val="00E476B6"/>
    <w:rsid w:val="00E50475"/>
    <w:rsid w:val="00E51546"/>
    <w:rsid w:val="00E52497"/>
    <w:rsid w:val="00E53C1D"/>
    <w:rsid w:val="00E57472"/>
    <w:rsid w:val="00E57482"/>
    <w:rsid w:val="00E57508"/>
    <w:rsid w:val="00E618EF"/>
    <w:rsid w:val="00E62261"/>
    <w:rsid w:val="00E652B3"/>
    <w:rsid w:val="00E66085"/>
    <w:rsid w:val="00E67ADE"/>
    <w:rsid w:val="00E702E0"/>
    <w:rsid w:val="00E71732"/>
    <w:rsid w:val="00E71E6F"/>
    <w:rsid w:val="00E72276"/>
    <w:rsid w:val="00E72702"/>
    <w:rsid w:val="00E7271F"/>
    <w:rsid w:val="00E728A6"/>
    <w:rsid w:val="00E73754"/>
    <w:rsid w:val="00E75A32"/>
    <w:rsid w:val="00E76E57"/>
    <w:rsid w:val="00E776F7"/>
    <w:rsid w:val="00E81D19"/>
    <w:rsid w:val="00E823A2"/>
    <w:rsid w:val="00E84FD7"/>
    <w:rsid w:val="00E86980"/>
    <w:rsid w:val="00E87F64"/>
    <w:rsid w:val="00E90F5D"/>
    <w:rsid w:val="00E92712"/>
    <w:rsid w:val="00E95222"/>
    <w:rsid w:val="00E97E65"/>
    <w:rsid w:val="00EA058F"/>
    <w:rsid w:val="00EA06C4"/>
    <w:rsid w:val="00EA0A5F"/>
    <w:rsid w:val="00EA0F1E"/>
    <w:rsid w:val="00EA155B"/>
    <w:rsid w:val="00EA2336"/>
    <w:rsid w:val="00EA25DC"/>
    <w:rsid w:val="00EA2D51"/>
    <w:rsid w:val="00EA4D65"/>
    <w:rsid w:val="00EA5148"/>
    <w:rsid w:val="00EA62AF"/>
    <w:rsid w:val="00EA736A"/>
    <w:rsid w:val="00EA77AC"/>
    <w:rsid w:val="00EB158B"/>
    <w:rsid w:val="00EB387D"/>
    <w:rsid w:val="00EB4114"/>
    <w:rsid w:val="00EB4394"/>
    <w:rsid w:val="00EB4413"/>
    <w:rsid w:val="00EB4909"/>
    <w:rsid w:val="00EB4BA2"/>
    <w:rsid w:val="00EB52FB"/>
    <w:rsid w:val="00EB54E7"/>
    <w:rsid w:val="00EB648A"/>
    <w:rsid w:val="00EB681B"/>
    <w:rsid w:val="00EB7917"/>
    <w:rsid w:val="00EC056F"/>
    <w:rsid w:val="00EC1092"/>
    <w:rsid w:val="00EC377C"/>
    <w:rsid w:val="00EC5AC7"/>
    <w:rsid w:val="00EC6616"/>
    <w:rsid w:val="00EC6AA3"/>
    <w:rsid w:val="00EC7FA8"/>
    <w:rsid w:val="00ED08BA"/>
    <w:rsid w:val="00ED0C3E"/>
    <w:rsid w:val="00ED17F7"/>
    <w:rsid w:val="00ED1C81"/>
    <w:rsid w:val="00ED249B"/>
    <w:rsid w:val="00ED3643"/>
    <w:rsid w:val="00ED3D17"/>
    <w:rsid w:val="00ED5E62"/>
    <w:rsid w:val="00ED7ED1"/>
    <w:rsid w:val="00EE0056"/>
    <w:rsid w:val="00EE00F2"/>
    <w:rsid w:val="00EE0977"/>
    <w:rsid w:val="00EE0C16"/>
    <w:rsid w:val="00EE1B03"/>
    <w:rsid w:val="00EE2293"/>
    <w:rsid w:val="00EE27C1"/>
    <w:rsid w:val="00EE4F95"/>
    <w:rsid w:val="00EE5FD8"/>
    <w:rsid w:val="00EE666E"/>
    <w:rsid w:val="00EF0474"/>
    <w:rsid w:val="00EF1D90"/>
    <w:rsid w:val="00EF392E"/>
    <w:rsid w:val="00EF3B1D"/>
    <w:rsid w:val="00EF3CA4"/>
    <w:rsid w:val="00EF4D39"/>
    <w:rsid w:val="00EF5C6B"/>
    <w:rsid w:val="00EF5F24"/>
    <w:rsid w:val="00F01506"/>
    <w:rsid w:val="00F01F90"/>
    <w:rsid w:val="00F025CA"/>
    <w:rsid w:val="00F0266D"/>
    <w:rsid w:val="00F0329A"/>
    <w:rsid w:val="00F04A6D"/>
    <w:rsid w:val="00F0625B"/>
    <w:rsid w:val="00F064FE"/>
    <w:rsid w:val="00F0677F"/>
    <w:rsid w:val="00F070E0"/>
    <w:rsid w:val="00F10D38"/>
    <w:rsid w:val="00F12616"/>
    <w:rsid w:val="00F2005F"/>
    <w:rsid w:val="00F200E3"/>
    <w:rsid w:val="00F20134"/>
    <w:rsid w:val="00F20763"/>
    <w:rsid w:val="00F21172"/>
    <w:rsid w:val="00F215D5"/>
    <w:rsid w:val="00F21D22"/>
    <w:rsid w:val="00F225ED"/>
    <w:rsid w:val="00F237AF"/>
    <w:rsid w:val="00F23EBA"/>
    <w:rsid w:val="00F25059"/>
    <w:rsid w:val="00F255C6"/>
    <w:rsid w:val="00F25806"/>
    <w:rsid w:val="00F264F7"/>
    <w:rsid w:val="00F275A6"/>
    <w:rsid w:val="00F27F3E"/>
    <w:rsid w:val="00F32364"/>
    <w:rsid w:val="00F32A97"/>
    <w:rsid w:val="00F33629"/>
    <w:rsid w:val="00F33F46"/>
    <w:rsid w:val="00F354B8"/>
    <w:rsid w:val="00F3598F"/>
    <w:rsid w:val="00F36C68"/>
    <w:rsid w:val="00F37471"/>
    <w:rsid w:val="00F37ACB"/>
    <w:rsid w:val="00F40457"/>
    <w:rsid w:val="00F41627"/>
    <w:rsid w:val="00F440C6"/>
    <w:rsid w:val="00F443E0"/>
    <w:rsid w:val="00F52DD9"/>
    <w:rsid w:val="00F53F78"/>
    <w:rsid w:val="00F54791"/>
    <w:rsid w:val="00F54EB0"/>
    <w:rsid w:val="00F55543"/>
    <w:rsid w:val="00F55D9D"/>
    <w:rsid w:val="00F55F6F"/>
    <w:rsid w:val="00F60711"/>
    <w:rsid w:val="00F61034"/>
    <w:rsid w:val="00F6278F"/>
    <w:rsid w:val="00F63918"/>
    <w:rsid w:val="00F64AD6"/>
    <w:rsid w:val="00F664D7"/>
    <w:rsid w:val="00F7087A"/>
    <w:rsid w:val="00F71013"/>
    <w:rsid w:val="00F71CCE"/>
    <w:rsid w:val="00F71E70"/>
    <w:rsid w:val="00F71FAF"/>
    <w:rsid w:val="00F75496"/>
    <w:rsid w:val="00F80031"/>
    <w:rsid w:val="00F80A25"/>
    <w:rsid w:val="00F82BAC"/>
    <w:rsid w:val="00F83BE4"/>
    <w:rsid w:val="00F8512B"/>
    <w:rsid w:val="00F86853"/>
    <w:rsid w:val="00F87138"/>
    <w:rsid w:val="00F87854"/>
    <w:rsid w:val="00F87B0D"/>
    <w:rsid w:val="00F906A6"/>
    <w:rsid w:val="00F908C2"/>
    <w:rsid w:val="00F90C10"/>
    <w:rsid w:val="00F92055"/>
    <w:rsid w:val="00F92081"/>
    <w:rsid w:val="00F92E29"/>
    <w:rsid w:val="00F92F50"/>
    <w:rsid w:val="00F95AE1"/>
    <w:rsid w:val="00F95D3D"/>
    <w:rsid w:val="00F961B7"/>
    <w:rsid w:val="00F97627"/>
    <w:rsid w:val="00FA02BB"/>
    <w:rsid w:val="00FA2056"/>
    <w:rsid w:val="00FA2B0B"/>
    <w:rsid w:val="00FA2F73"/>
    <w:rsid w:val="00FA33DC"/>
    <w:rsid w:val="00FA45F6"/>
    <w:rsid w:val="00FA4799"/>
    <w:rsid w:val="00FA6529"/>
    <w:rsid w:val="00FA6834"/>
    <w:rsid w:val="00FA6DAC"/>
    <w:rsid w:val="00FB0AFB"/>
    <w:rsid w:val="00FB1800"/>
    <w:rsid w:val="00FB2221"/>
    <w:rsid w:val="00FB2FAC"/>
    <w:rsid w:val="00FB3541"/>
    <w:rsid w:val="00FB36F0"/>
    <w:rsid w:val="00FB3704"/>
    <w:rsid w:val="00FB3921"/>
    <w:rsid w:val="00FB5B9C"/>
    <w:rsid w:val="00FB759A"/>
    <w:rsid w:val="00FC2D6E"/>
    <w:rsid w:val="00FC331B"/>
    <w:rsid w:val="00FC3E31"/>
    <w:rsid w:val="00FC66DA"/>
    <w:rsid w:val="00FC7150"/>
    <w:rsid w:val="00FC7426"/>
    <w:rsid w:val="00FD08E1"/>
    <w:rsid w:val="00FD188E"/>
    <w:rsid w:val="00FD1EC6"/>
    <w:rsid w:val="00FD32E6"/>
    <w:rsid w:val="00FE1673"/>
    <w:rsid w:val="00FE20E9"/>
    <w:rsid w:val="00FE3DE6"/>
    <w:rsid w:val="00FE6430"/>
    <w:rsid w:val="00FE7A52"/>
    <w:rsid w:val="00FF074D"/>
    <w:rsid w:val="00FF1007"/>
    <w:rsid w:val="02F9C6CE"/>
    <w:rsid w:val="09710E77"/>
    <w:rsid w:val="0C94E3B1"/>
    <w:rsid w:val="0FB69BA2"/>
    <w:rsid w:val="13F450C0"/>
    <w:rsid w:val="156D030D"/>
    <w:rsid w:val="15E944A8"/>
    <w:rsid w:val="16CB10AA"/>
    <w:rsid w:val="16DA276D"/>
    <w:rsid w:val="16E86087"/>
    <w:rsid w:val="17D23983"/>
    <w:rsid w:val="185665DF"/>
    <w:rsid w:val="19905D0A"/>
    <w:rsid w:val="1E86E353"/>
    <w:rsid w:val="1ED6228F"/>
    <w:rsid w:val="201B605D"/>
    <w:rsid w:val="23A75435"/>
    <w:rsid w:val="23D35F6E"/>
    <w:rsid w:val="24CC7F36"/>
    <w:rsid w:val="26E921FA"/>
    <w:rsid w:val="27184483"/>
    <w:rsid w:val="280DCB4B"/>
    <w:rsid w:val="2C0A191E"/>
    <w:rsid w:val="2D58637E"/>
    <w:rsid w:val="35E290B5"/>
    <w:rsid w:val="36D2FAA5"/>
    <w:rsid w:val="371B0431"/>
    <w:rsid w:val="380BE6F6"/>
    <w:rsid w:val="3A1DBE29"/>
    <w:rsid w:val="3A9D5704"/>
    <w:rsid w:val="3AC3B4C9"/>
    <w:rsid w:val="3D6A1916"/>
    <w:rsid w:val="3DC8BE39"/>
    <w:rsid w:val="42E39A43"/>
    <w:rsid w:val="46038610"/>
    <w:rsid w:val="467A9C62"/>
    <w:rsid w:val="4762B1AF"/>
    <w:rsid w:val="489FFF18"/>
    <w:rsid w:val="49FEC515"/>
    <w:rsid w:val="4B5ACA79"/>
    <w:rsid w:val="4D3665D7"/>
    <w:rsid w:val="4D91DE78"/>
    <w:rsid w:val="4FE7DE03"/>
    <w:rsid w:val="54B55ECF"/>
    <w:rsid w:val="5519D70F"/>
    <w:rsid w:val="55F172B0"/>
    <w:rsid w:val="56512F30"/>
    <w:rsid w:val="56B04A9B"/>
    <w:rsid w:val="58011E4F"/>
    <w:rsid w:val="584C1AFC"/>
    <w:rsid w:val="5C79441E"/>
    <w:rsid w:val="5D6230B8"/>
    <w:rsid w:val="5E860CD1"/>
    <w:rsid w:val="5E8F8FEA"/>
    <w:rsid w:val="63A0D2C3"/>
    <w:rsid w:val="64737FD3"/>
    <w:rsid w:val="672829C9"/>
    <w:rsid w:val="67D10440"/>
    <w:rsid w:val="698DB8E5"/>
    <w:rsid w:val="6AE4D345"/>
    <w:rsid w:val="6CE5931D"/>
    <w:rsid w:val="6D2E8CAC"/>
    <w:rsid w:val="7109E5B9"/>
    <w:rsid w:val="72E3BBA2"/>
    <w:rsid w:val="730696F2"/>
    <w:rsid w:val="73FBA74E"/>
    <w:rsid w:val="761B5C64"/>
    <w:rsid w:val="7661B79F"/>
    <w:rsid w:val="7CE473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CBE5C"/>
  <w15:docId w15:val="{4719700F-1B5F-924E-94CE-19E677C4E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88A"/>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C66FE1"/>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6FE1"/>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C66FE1"/>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6FE1"/>
    <w:pPr>
      <w:keepNext/>
      <w:keepLines/>
      <w:spacing w:before="4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C66FE1"/>
    <w:pPr>
      <w:keepNext/>
      <w:keepLines/>
      <w:spacing w:before="240" w:after="80" w:line="259" w:lineRule="auto"/>
      <w:outlineLvl w:val="4"/>
    </w:pPr>
    <w:rPr>
      <w:sz w:val="20"/>
    </w:rPr>
  </w:style>
  <w:style w:type="paragraph" w:styleId="Heading6">
    <w:name w:val="heading 6"/>
    <w:basedOn w:val="Heading5"/>
    <w:next w:val="Normal"/>
    <w:link w:val="Heading6Char"/>
    <w:rsid w:val="00C66FE1"/>
    <w:pPr>
      <w:spacing w:before="120" w:after="240"/>
      <w:outlineLvl w:val="5"/>
    </w:pPr>
  </w:style>
  <w:style w:type="paragraph" w:styleId="Heading7">
    <w:name w:val="heading 7"/>
    <w:basedOn w:val="Normal"/>
    <w:next w:val="Normal"/>
    <w:link w:val="Heading7Char"/>
    <w:uiPriority w:val="9"/>
    <w:unhideWhenUsed/>
    <w:rsid w:val="00C66FE1"/>
    <w:pPr>
      <w:keepNext/>
      <w:keepLines/>
      <w:spacing w:before="240" w:after="240" w:line="259" w:lineRule="auto"/>
      <w:outlineLvl w:val="6"/>
    </w:pPr>
    <w:rPr>
      <w:rFonts w:eastAsiaTheme="majorEastAsia" w:cstheme="majorBidi"/>
      <w:iCs/>
    </w:rPr>
  </w:style>
  <w:style w:type="paragraph" w:styleId="Heading8">
    <w:name w:val="heading 8"/>
    <w:basedOn w:val="Normal"/>
    <w:next w:val="Normal"/>
    <w:link w:val="Heading8Char"/>
    <w:uiPriority w:val="9"/>
    <w:unhideWhenUsed/>
    <w:rsid w:val="00C66FE1"/>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C66FE1"/>
    <w:pPr>
      <w:keepNext/>
      <w:keepLines/>
      <w:spacing w:before="4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line="259" w:lineRule="auto"/>
    </w:pPr>
    <w:rPr>
      <w:rFonts w:ascii="Calibri" w:eastAsia="Calibri" w:hAnsi="Calibri" w:cs="Calibri"/>
      <w:b/>
      <w:sz w:val="72"/>
      <w:szCs w:val="72"/>
    </w:rPr>
  </w:style>
  <w:style w:type="character" w:customStyle="1" w:styleId="Heading1Char">
    <w:name w:val="Heading 1 Char"/>
    <w:basedOn w:val="DefaultParagraphFont"/>
    <w:link w:val="Heading1"/>
    <w:uiPriority w:val="9"/>
    <w:rsid w:val="00C66FE1"/>
    <w:rPr>
      <w:rFonts w:asciiTheme="majorHAnsi" w:eastAsiaTheme="majorEastAsia" w:hAnsiTheme="majorHAnsi" w:cstheme="majorBidi"/>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C66FE1"/>
    <w:rPr>
      <w:rFonts w:asciiTheme="majorHAnsi" w:eastAsiaTheme="majorEastAsia" w:hAnsiTheme="majorHAnsi" w:cstheme="majorBidi"/>
      <w:color w:val="2F5496" w:themeColor="accent1" w:themeShade="BF"/>
      <w:sz w:val="26"/>
      <w:szCs w:val="26"/>
      <w:lang w:val="en-US" w:eastAsia="en-US"/>
    </w:rPr>
  </w:style>
  <w:style w:type="character" w:customStyle="1" w:styleId="Heading3Char">
    <w:name w:val="Heading 3 Char"/>
    <w:basedOn w:val="DefaultParagraphFont"/>
    <w:link w:val="Heading3"/>
    <w:uiPriority w:val="9"/>
    <w:rsid w:val="00C66FE1"/>
    <w:rPr>
      <w:rFonts w:asciiTheme="majorHAnsi" w:eastAsiaTheme="majorEastAsia" w:hAnsiTheme="majorHAnsi" w:cstheme="majorBidi"/>
      <w:color w:val="1F3763" w:themeColor="accent1" w:themeShade="7F"/>
      <w:sz w:val="24"/>
      <w:szCs w:val="24"/>
      <w:lang w:val="en-US" w:eastAsia="en-US"/>
    </w:rPr>
  </w:style>
  <w:style w:type="character" w:customStyle="1" w:styleId="Heading4Char">
    <w:name w:val="Heading 4 Char"/>
    <w:basedOn w:val="DefaultParagraphFont"/>
    <w:link w:val="Heading4"/>
    <w:uiPriority w:val="9"/>
    <w:rsid w:val="00C66FE1"/>
    <w:rPr>
      <w:rFonts w:asciiTheme="majorHAnsi" w:eastAsiaTheme="majorEastAsia" w:hAnsiTheme="majorHAnsi" w:cstheme="majorBidi"/>
      <w:i/>
      <w:iCs/>
      <w:color w:val="2F5496" w:themeColor="accent1" w:themeShade="BF"/>
      <w:lang w:val="en-US" w:eastAsia="en-US"/>
    </w:rPr>
  </w:style>
  <w:style w:type="character" w:customStyle="1" w:styleId="Heading5Char">
    <w:name w:val="Heading 5 Char"/>
    <w:basedOn w:val="DefaultParagraphFont"/>
    <w:link w:val="Heading5"/>
    <w:rsid w:val="00C66FE1"/>
    <w:rPr>
      <w:rFonts w:asciiTheme="minorHAnsi" w:eastAsiaTheme="minorHAnsi" w:hAnsiTheme="minorHAnsi" w:cstheme="minorBidi"/>
      <w:sz w:val="20"/>
      <w:lang w:val="en-US" w:eastAsia="en-US"/>
    </w:rPr>
  </w:style>
  <w:style w:type="character" w:customStyle="1" w:styleId="Heading6Char">
    <w:name w:val="Heading 6 Char"/>
    <w:basedOn w:val="DefaultParagraphFont"/>
    <w:link w:val="Heading6"/>
    <w:rsid w:val="00C66FE1"/>
    <w:rPr>
      <w:rFonts w:asciiTheme="minorHAnsi" w:eastAsiaTheme="minorHAnsi" w:hAnsiTheme="minorHAnsi" w:cstheme="minorBidi"/>
      <w:sz w:val="20"/>
      <w:lang w:val="en-US" w:eastAsia="en-US"/>
    </w:rPr>
  </w:style>
  <w:style w:type="character" w:customStyle="1" w:styleId="Heading7Char">
    <w:name w:val="Heading 7 Char"/>
    <w:basedOn w:val="DefaultParagraphFont"/>
    <w:link w:val="Heading7"/>
    <w:uiPriority w:val="9"/>
    <w:rsid w:val="00C66FE1"/>
    <w:rPr>
      <w:rFonts w:asciiTheme="minorHAnsi" w:eastAsiaTheme="majorEastAsia" w:hAnsiTheme="minorHAnsi" w:cstheme="majorBidi"/>
      <w:iCs/>
      <w:sz w:val="24"/>
      <w:lang w:val="en-US" w:eastAsia="en-US"/>
    </w:rPr>
  </w:style>
  <w:style w:type="character" w:customStyle="1" w:styleId="Heading8Char">
    <w:name w:val="Heading 8 Char"/>
    <w:basedOn w:val="DefaultParagraphFont"/>
    <w:link w:val="Heading8"/>
    <w:uiPriority w:val="9"/>
    <w:rsid w:val="00C66FE1"/>
    <w:rPr>
      <w:rFonts w:asciiTheme="minorHAnsi" w:eastAsiaTheme="majorEastAsia" w:hAnsiTheme="minorHAnsi" w:cstheme="majorBidi"/>
      <w:szCs w:val="21"/>
      <w:lang w:val="en-US" w:eastAsia="en-US"/>
    </w:rPr>
  </w:style>
  <w:style w:type="character" w:customStyle="1" w:styleId="Heading9Char">
    <w:name w:val="Heading 9 Char"/>
    <w:basedOn w:val="DefaultParagraphFont"/>
    <w:link w:val="Heading9"/>
    <w:uiPriority w:val="9"/>
    <w:semiHidden/>
    <w:rsid w:val="00C66FE1"/>
    <w:rPr>
      <w:rFonts w:asciiTheme="majorHAnsi" w:eastAsiaTheme="majorEastAsia" w:hAnsiTheme="majorHAnsi" w:cstheme="majorBidi"/>
      <w:i/>
      <w:iCs/>
      <w:sz w:val="21"/>
      <w:szCs w:val="21"/>
      <w:lang w:val="en-US" w:eastAsia="en-US"/>
    </w:rPr>
  </w:style>
  <w:style w:type="character" w:customStyle="1" w:styleId="P-Bold">
    <w:name w:val="P - Bold"/>
    <w:uiPriority w:val="1"/>
    <w:qFormat/>
    <w:rsid w:val="00C66FE1"/>
    <w:rPr>
      <w:rFonts w:ascii="Arial" w:hAnsi="Arial"/>
      <w:b/>
      <w:sz w:val="22"/>
      <w:bdr w:val="none" w:sz="0" w:space="0" w:color="auto"/>
      <w:shd w:val="clear" w:color="auto" w:fill="73FDD6"/>
    </w:rPr>
  </w:style>
  <w:style w:type="paragraph" w:customStyle="1" w:styleId="P-Callout">
    <w:name w:val="P - Callout"/>
    <w:basedOn w:val="Normal"/>
    <w:next w:val="Normal"/>
    <w:qFormat/>
    <w:rsid w:val="00C66FE1"/>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C66FE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C66FE1"/>
    <w:pPr>
      <w:numPr>
        <w:numId w:val="2"/>
      </w:numPr>
      <w:spacing w:before="160" w:line="300" w:lineRule="auto"/>
    </w:pPr>
    <w:rPr>
      <w:rFonts w:eastAsia="Arial"/>
      <w:lang w:val="en"/>
    </w:rPr>
  </w:style>
  <w:style w:type="paragraph" w:customStyle="1" w:styleId="L-Bullets">
    <w:name w:val="L - Bullets"/>
    <w:basedOn w:val="Normal"/>
    <w:qFormat/>
    <w:rsid w:val="00C66FE1"/>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C66FE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C66FE1"/>
    <w:rPr>
      <w:rFonts w:ascii="Arial" w:hAnsi="Arial"/>
      <w:i/>
      <w:color w:val="auto"/>
      <w:sz w:val="22"/>
      <w:bdr w:val="none" w:sz="0" w:space="0" w:color="auto"/>
      <w:shd w:val="clear" w:color="auto" w:fill="FFFC00"/>
    </w:rPr>
  </w:style>
  <w:style w:type="character" w:customStyle="1" w:styleId="P-Code">
    <w:name w:val="P - Code"/>
    <w:uiPriority w:val="1"/>
    <w:qFormat/>
    <w:rsid w:val="00C66FE1"/>
    <w:rPr>
      <w:rFonts w:ascii="Courier" w:hAnsi="Courier"/>
      <w:sz w:val="22"/>
      <w:bdr w:val="none" w:sz="0" w:space="0" w:color="auto"/>
      <w:shd w:val="clear" w:color="auto" w:fill="D5FC79"/>
    </w:rPr>
  </w:style>
  <w:style w:type="paragraph" w:customStyle="1" w:styleId="H1-Section">
    <w:name w:val="H1 - Section"/>
    <w:basedOn w:val="Heading1"/>
    <w:next w:val="Normal"/>
    <w:qFormat/>
    <w:rsid w:val="00C66FE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C66FE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C66FE1"/>
    <w:pPr>
      <w:shd w:val="clear" w:color="auto" w:fill="C5E0B3" w:themeFill="accent6" w:themeFillTint="66"/>
      <w:spacing w:before="360"/>
      <w:mirrorIndents/>
    </w:pPr>
    <w:rPr>
      <w:rFonts w:asciiTheme="minorHAnsi" w:eastAsia="Arial" w:hAnsiTheme="minorHAnsi" w:cstheme="minorBidi"/>
      <w:b/>
      <w:color w:val="434343"/>
      <w:sz w:val="24"/>
      <w:szCs w:val="28"/>
      <w:lang w:eastAsia="en-US"/>
    </w:rPr>
  </w:style>
  <w:style w:type="paragraph" w:customStyle="1" w:styleId="P-Regular">
    <w:name w:val="P - Regular"/>
    <w:basedOn w:val="Normal"/>
    <w:qFormat/>
    <w:rsid w:val="00C66FE1"/>
    <w:pPr>
      <w:spacing w:before="120" w:after="120" w:line="259" w:lineRule="auto"/>
    </w:pPr>
    <w:rPr>
      <w:rFonts w:eastAsia="Arial"/>
      <w:lang w:val="en"/>
    </w:rPr>
  </w:style>
  <w:style w:type="paragraph" w:customStyle="1" w:styleId="H3-Subheading">
    <w:name w:val="H3 - Subheading"/>
    <w:basedOn w:val="Heading3"/>
    <w:next w:val="Normal"/>
    <w:qFormat/>
    <w:rsid w:val="00C66FE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C66FE1"/>
    <w:pPr>
      <w:spacing w:before="120" w:after="240"/>
      <w:jc w:val="center"/>
    </w:pPr>
    <w:rPr>
      <w:rFonts w:asciiTheme="minorHAnsi" w:eastAsia="Arial" w:hAnsiTheme="minorHAnsi" w:cstheme="minorBidi"/>
      <w:b/>
      <w:color w:val="FF0000"/>
      <w:sz w:val="20"/>
      <w:lang w:eastAsia="en-US"/>
    </w:rPr>
  </w:style>
  <w:style w:type="paragraph" w:customStyle="1" w:styleId="SC-Heading">
    <w:name w:val="SC - Heading"/>
    <w:next w:val="H1-Section"/>
    <w:qFormat/>
    <w:rsid w:val="00C66FE1"/>
    <w:pPr>
      <w:spacing w:before="240" w:after="240"/>
    </w:pPr>
    <w:rPr>
      <w:rFonts w:asciiTheme="minorHAnsi" w:eastAsiaTheme="majorEastAsia" w:hAnsiTheme="minorHAnsi" w:cstheme="majorBidi"/>
      <w:b/>
      <w:iCs/>
      <w:color w:val="FF0000"/>
      <w:sz w:val="24"/>
      <w:lang w:eastAsia="en-US"/>
    </w:rPr>
  </w:style>
  <w:style w:type="paragraph" w:customStyle="1" w:styleId="SC-Link">
    <w:name w:val="SC - Link"/>
    <w:qFormat/>
    <w:rsid w:val="00C66FE1"/>
    <w:pPr>
      <w:spacing w:before="200" w:after="240"/>
    </w:pPr>
    <w:rPr>
      <w:rFonts w:asciiTheme="minorHAnsi" w:eastAsiaTheme="majorEastAsia" w:hAnsiTheme="minorHAnsi" w:cstheme="majorBidi"/>
      <w:b/>
      <w:color w:val="00B050"/>
      <w:szCs w:val="21"/>
      <w:lang w:eastAsia="en-US"/>
    </w:rPr>
  </w:style>
  <w:style w:type="paragraph" w:customStyle="1" w:styleId="P-Source">
    <w:name w:val="P - Source"/>
    <w:qFormat/>
    <w:rsid w:val="00C66FE1"/>
    <w:pPr>
      <w:shd w:val="solid" w:color="auto" w:fill="auto"/>
    </w:pPr>
    <w:rPr>
      <w:rFonts w:ascii="Courier" w:eastAsia="Arial" w:hAnsi="Courier" w:cs="Consolas"/>
      <w:szCs w:val="21"/>
      <w:lang w:eastAsia="en-US"/>
    </w:rPr>
  </w:style>
  <w:style w:type="paragraph" w:customStyle="1" w:styleId="L-Regular">
    <w:name w:val="L - Regular"/>
    <w:basedOn w:val="L-Numbers"/>
    <w:qFormat/>
    <w:rsid w:val="00C66FE1"/>
    <w:pPr>
      <w:numPr>
        <w:numId w:val="0"/>
      </w:numPr>
      <w:ind w:left="720"/>
    </w:pPr>
  </w:style>
  <w:style w:type="paragraph" w:customStyle="1" w:styleId="L-Source">
    <w:name w:val="L - Source"/>
    <w:basedOn w:val="P-Source"/>
    <w:rsid w:val="00C66FE1"/>
    <w:pPr>
      <w:shd w:val="pct50" w:color="D9E2F3" w:themeColor="accent1" w:themeTint="33" w:fill="auto"/>
      <w:ind w:left="720"/>
    </w:pPr>
  </w:style>
  <w:style w:type="table" w:styleId="TableGrid">
    <w:name w:val="Table Grid"/>
    <w:basedOn w:val="TableNormal"/>
    <w:uiPriority w:val="39"/>
    <w:rsid w:val="00C66FE1"/>
    <w:pPr>
      <w:spacing w:line="240" w:lineRule="auto"/>
    </w:pPr>
    <w:rPr>
      <w:rFonts w:asciiTheme="minorHAnsi" w:eastAsia="Arial"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C66FE1"/>
    <w:rPr>
      <w:rFonts w:ascii="Courier" w:hAnsi="Courier"/>
      <w:b/>
      <w:bdr w:val="none" w:sz="0" w:space="0" w:color="auto"/>
      <w:shd w:val="clear" w:color="auto" w:fill="F4D3D2"/>
    </w:rPr>
  </w:style>
  <w:style w:type="paragraph" w:customStyle="1" w:styleId="SC-Source">
    <w:name w:val="SC - Source"/>
    <w:basedOn w:val="P-Source"/>
    <w:qFormat/>
    <w:rsid w:val="00C66FE1"/>
    <w:pPr>
      <w:shd w:val="pct50" w:color="D9E2F3" w:themeColor="accent1" w:themeTint="33" w:fill="auto"/>
    </w:pPr>
  </w:style>
  <w:style w:type="paragraph" w:customStyle="1" w:styleId="SP-Editorial">
    <w:name w:val="SP - Editorial"/>
    <w:next w:val="P-Regular"/>
    <w:qFormat/>
    <w:rsid w:val="00C66FE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asciiTheme="minorHAnsi" w:eastAsia="Arial" w:hAnsiTheme="minorHAnsi" w:cstheme="minorBidi"/>
      <w:b/>
      <w:lang w:eastAsia="en-US"/>
    </w:rPr>
  </w:style>
  <w:style w:type="paragraph" w:customStyle="1" w:styleId="H4-Subheading">
    <w:name w:val="H4 - Subheading"/>
    <w:basedOn w:val="Heading4"/>
    <w:next w:val="Normal"/>
    <w:qFormat/>
    <w:rsid w:val="00C66FE1"/>
    <w:pPr>
      <w:spacing w:before="280" w:after="280"/>
    </w:pPr>
    <w:rPr>
      <w:rFonts w:asciiTheme="minorHAnsi" w:eastAsiaTheme="minorHAnsi" w:hAnsiTheme="minorHAnsi" w:cstheme="minorBidi"/>
      <w:b/>
      <w:i w:val="0"/>
      <w:iCs w:val="0"/>
      <w:color w:val="auto"/>
    </w:rPr>
  </w:style>
  <w:style w:type="paragraph" w:customStyle="1" w:styleId="P-Quote">
    <w:name w:val="P - Quote"/>
    <w:rsid w:val="00C66FE1"/>
    <w:pPr>
      <w:spacing w:after="0" w:line="276" w:lineRule="auto"/>
    </w:pPr>
    <w:rPr>
      <w:rFonts w:ascii="Arial" w:eastAsia="Arial" w:hAnsi="Arial" w:cs="Arial"/>
      <w:i/>
      <w:iCs/>
      <w:lang w:eastAsia="en-US"/>
    </w:rPr>
  </w:style>
  <w:style w:type="paragraph" w:customStyle="1" w:styleId="H1-Chapter">
    <w:name w:val="H1 - Chapter"/>
    <w:basedOn w:val="Normal"/>
    <w:next w:val="P-Regular"/>
    <w:qFormat/>
    <w:rsid w:val="00C66FE1"/>
    <w:pPr>
      <w:contextualSpacing/>
      <w:jc w:val="right"/>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NormalWeb">
    <w:name w:val="Normal (Web)"/>
    <w:basedOn w:val="Normal"/>
    <w:uiPriority w:val="99"/>
    <w:unhideWhenUsed/>
    <w:rsid w:val="00C64E06"/>
    <w:pPr>
      <w:spacing w:before="100" w:beforeAutospacing="1" w:after="100" w:afterAutospacing="1"/>
    </w:pPr>
  </w:style>
  <w:style w:type="character" w:styleId="Hyperlink">
    <w:name w:val="Hyperlink"/>
    <w:basedOn w:val="DefaultParagraphFont"/>
    <w:uiPriority w:val="99"/>
    <w:unhideWhenUsed/>
    <w:rsid w:val="00C66FE1"/>
    <w:rPr>
      <w:color w:val="0000FF"/>
      <w:u w:val="single"/>
    </w:rPr>
  </w:style>
  <w:style w:type="character" w:styleId="UnresolvedMention">
    <w:name w:val="Unresolved Mention"/>
    <w:basedOn w:val="DefaultParagraphFont"/>
    <w:uiPriority w:val="99"/>
    <w:semiHidden/>
    <w:unhideWhenUsed/>
    <w:rsid w:val="00DD14F8"/>
    <w:rPr>
      <w:color w:val="605E5C"/>
      <w:shd w:val="clear" w:color="auto" w:fill="E1DFDD"/>
    </w:rPr>
  </w:style>
  <w:style w:type="paragraph" w:styleId="ListParagraph">
    <w:name w:val="List Paragraph"/>
    <w:basedOn w:val="Normal"/>
    <w:uiPriority w:val="34"/>
    <w:qFormat/>
    <w:rsid w:val="0001250E"/>
    <w:pPr>
      <w:spacing w:line="259" w:lineRule="auto"/>
      <w:ind w:left="720"/>
      <w:contextualSpacing/>
    </w:pPr>
    <w:rPr>
      <w:rFonts w:ascii="Calibri" w:eastAsia="Calibri" w:hAnsi="Calibri" w:cs="Calibri"/>
    </w:rPr>
  </w:style>
  <w:style w:type="character" w:styleId="Strong">
    <w:name w:val="Strong"/>
    <w:basedOn w:val="DefaultParagraphFont"/>
    <w:uiPriority w:val="22"/>
    <w:qFormat/>
    <w:rsid w:val="002D4715"/>
    <w:rPr>
      <w:b/>
      <w:bCs/>
    </w:rPr>
  </w:style>
  <w:style w:type="character" w:styleId="Emphasis">
    <w:name w:val="Emphasis"/>
    <w:basedOn w:val="DefaultParagraphFont"/>
    <w:uiPriority w:val="20"/>
    <w:qFormat/>
    <w:rsid w:val="002D4715"/>
    <w:rPr>
      <w:i/>
      <w:iCs/>
    </w:rPr>
  </w:style>
  <w:style w:type="paragraph" w:customStyle="1" w:styleId="Default">
    <w:name w:val="Default"/>
    <w:rsid w:val="00F60711"/>
    <w:pPr>
      <w:autoSpaceDE w:val="0"/>
      <w:autoSpaceDN w:val="0"/>
      <w:adjustRightInd w:val="0"/>
      <w:spacing w:after="0" w:line="240" w:lineRule="auto"/>
    </w:pPr>
    <w:rPr>
      <w:rFonts w:ascii="RBKBIJ+HelveticaNeue" w:hAnsi="RBKBIJ+HelveticaNeue" w:cs="RBKBIJ+HelveticaNeue"/>
      <w:color w:val="000000"/>
      <w:sz w:val="24"/>
      <w:szCs w:val="24"/>
      <w:lang w:val="en-GB"/>
    </w:rPr>
  </w:style>
  <w:style w:type="character" w:customStyle="1" w:styleId="A2">
    <w:name w:val="A2"/>
    <w:uiPriority w:val="99"/>
    <w:rsid w:val="00F60711"/>
    <w:rPr>
      <w:rFonts w:cs="RBKBIJ+HelveticaNeue"/>
      <w:color w:val="000000"/>
      <w:sz w:val="19"/>
      <w:szCs w:val="19"/>
    </w:rPr>
  </w:style>
  <w:style w:type="character" w:styleId="FollowedHyperlink">
    <w:name w:val="FollowedHyperlink"/>
    <w:basedOn w:val="DefaultParagraphFont"/>
    <w:uiPriority w:val="99"/>
    <w:semiHidden/>
    <w:unhideWhenUsed/>
    <w:rsid w:val="001B516C"/>
    <w:rPr>
      <w:color w:val="954F72" w:themeColor="followedHyperlink"/>
      <w:u w:val="single"/>
    </w:rPr>
  </w:style>
  <w:style w:type="character" w:customStyle="1" w:styleId="label">
    <w:name w:val="label"/>
    <w:basedOn w:val="DefaultParagraphFont"/>
    <w:rsid w:val="00A40565"/>
  </w:style>
  <w:style w:type="paragraph" w:customStyle="1" w:styleId="font7">
    <w:name w:val="font_7"/>
    <w:basedOn w:val="Normal"/>
    <w:rsid w:val="00884FBA"/>
    <w:pPr>
      <w:spacing w:before="100" w:beforeAutospacing="1" w:after="100" w:afterAutospacing="1"/>
    </w:pPr>
  </w:style>
  <w:style w:type="character" w:customStyle="1" w:styleId="wixguard">
    <w:name w:val="wixguard"/>
    <w:basedOn w:val="DefaultParagraphFont"/>
    <w:rsid w:val="00884FBA"/>
  </w:style>
  <w:style w:type="paragraph" w:customStyle="1" w:styleId="L2-Bullets">
    <w:name w:val="L2 - Bullets"/>
    <w:basedOn w:val="L-Bullets"/>
    <w:qFormat/>
    <w:rsid w:val="00C66FE1"/>
    <w:pPr>
      <w:numPr>
        <w:numId w:val="6"/>
      </w:numPr>
      <w:ind w:left="1080"/>
    </w:pPr>
  </w:style>
  <w:style w:type="paragraph" w:customStyle="1" w:styleId="L3-Bullets">
    <w:name w:val="L3 - Bullets"/>
    <w:basedOn w:val="L2-Bullets"/>
    <w:qFormat/>
    <w:rsid w:val="00C66FE1"/>
    <w:pPr>
      <w:numPr>
        <w:numId w:val="7"/>
      </w:numPr>
      <w:ind w:left="1434" w:hanging="357"/>
    </w:pPr>
  </w:style>
  <w:style w:type="paragraph" w:customStyle="1" w:styleId="L2-Numbers">
    <w:name w:val="L2 - Numbers"/>
    <w:basedOn w:val="L-Numbers"/>
    <w:qFormat/>
    <w:rsid w:val="00C66FE1"/>
    <w:pPr>
      <w:numPr>
        <w:numId w:val="5"/>
      </w:numPr>
    </w:pPr>
  </w:style>
  <w:style w:type="paragraph" w:customStyle="1" w:styleId="L2-Alphabets">
    <w:name w:val="L2 - Alphabets"/>
    <w:basedOn w:val="L-Numbers"/>
    <w:qFormat/>
    <w:rsid w:val="00C66FE1"/>
    <w:pPr>
      <w:numPr>
        <w:numId w:val="4"/>
      </w:numPr>
    </w:pPr>
  </w:style>
  <w:style w:type="paragraph" w:customStyle="1" w:styleId="L3-Numbers">
    <w:name w:val="L3 - Numbers"/>
    <w:basedOn w:val="L2-Numbers"/>
    <w:qFormat/>
    <w:rsid w:val="00C66FE1"/>
    <w:pPr>
      <w:numPr>
        <w:numId w:val="3"/>
      </w:numPr>
      <w:tabs>
        <w:tab w:val="num" w:pos="360"/>
      </w:tabs>
      <w:ind w:left="1435" w:hanging="244"/>
    </w:pPr>
  </w:style>
  <w:style w:type="paragraph" w:styleId="Revision">
    <w:name w:val="Revision"/>
    <w:hidden/>
    <w:uiPriority w:val="99"/>
    <w:semiHidden/>
    <w:rsid w:val="00AA3E07"/>
    <w:pPr>
      <w:spacing w:after="0" w:line="240" w:lineRule="auto"/>
    </w:pPr>
    <w:rPr>
      <w:rFonts w:asciiTheme="minorHAnsi" w:eastAsiaTheme="minorHAnsi" w:hAnsiTheme="minorHAnsi" w:cstheme="minorBidi"/>
      <w:lang w:val="en-US" w:eastAsia="en-US"/>
    </w:rPr>
  </w:style>
  <w:style w:type="character" w:styleId="CommentReference">
    <w:name w:val="annotation reference"/>
    <w:basedOn w:val="DefaultParagraphFont"/>
    <w:uiPriority w:val="99"/>
    <w:semiHidden/>
    <w:unhideWhenUsed/>
    <w:rsid w:val="00A5794D"/>
    <w:rPr>
      <w:sz w:val="16"/>
      <w:szCs w:val="16"/>
    </w:rPr>
  </w:style>
  <w:style w:type="paragraph" w:styleId="CommentText">
    <w:name w:val="annotation text"/>
    <w:basedOn w:val="Normal"/>
    <w:link w:val="CommentTextChar"/>
    <w:uiPriority w:val="99"/>
    <w:unhideWhenUsed/>
    <w:rsid w:val="00A5794D"/>
    <w:rPr>
      <w:sz w:val="20"/>
      <w:szCs w:val="20"/>
    </w:rPr>
  </w:style>
  <w:style w:type="character" w:customStyle="1" w:styleId="CommentTextChar">
    <w:name w:val="Comment Text Char"/>
    <w:basedOn w:val="DefaultParagraphFont"/>
    <w:link w:val="CommentText"/>
    <w:uiPriority w:val="99"/>
    <w:rsid w:val="00A5794D"/>
    <w:rPr>
      <w:rFonts w:asciiTheme="minorHAnsi" w:eastAsiaTheme="minorHAnsi" w:hAnsiTheme="minorHAnsi" w:cstheme="minorBidi"/>
      <w:sz w:val="20"/>
      <w:szCs w:val="20"/>
      <w:lang w:val="en-US" w:eastAsia="en-US"/>
    </w:rPr>
  </w:style>
  <w:style w:type="paragraph" w:styleId="CommentSubject">
    <w:name w:val="annotation subject"/>
    <w:basedOn w:val="CommentText"/>
    <w:next w:val="CommentText"/>
    <w:link w:val="CommentSubjectChar"/>
    <w:uiPriority w:val="99"/>
    <w:semiHidden/>
    <w:unhideWhenUsed/>
    <w:rsid w:val="00A5794D"/>
    <w:rPr>
      <w:b/>
      <w:bCs/>
    </w:rPr>
  </w:style>
  <w:style w:type="character" w:customStyle="1" w:styleId="CommentSubjectChar">
    <w:name w:val="Comment Subject Char"/>
    <w:basedOn w:val="CommentTextChar"/>
    <w:link w:val="CommentSubject"/>
    <w:uiPriority w:val="99"/>
    <w:semiHidden/>
    <w:rsid w:val="00A5794D"/>
    <w:rPr>
      <w:rFonts w:asciiTheme="minorHAnsi" w:eastAsiaTheme="minorHAnsi" w:hAnsiTheme="minorHAnsi" w:cstheme="minorBidi"/>
      <w:b/>
      <w:bCs/>
      <w:sz w:val="20"/>
      <w:szCs w:val="20"/>
      <w:lang w:val="en-US" w:eastAsia="en-US"/>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rsid w:val="00EB1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B158B"/>
    <w:rPr>
      <w:rFonts w:ascii="Courier New" w:eastAsia="Times New Roman" w:hAnsi="Courier New" w:cs="Courier New"/>
      <w:sz w:val="20"/>
      <w:szCs w:val="20"/>
      <w:lang w:val="en-IN"/>
    </w:rPr>
  </w:style>
  <w:style w:type="character" w:customStyle="1" w:styleId="pre">
    <w:name w:val="pre"/>
    <w:basedOn w:val="DefaultParagraphFont"/>
    <w:rsid w:val="002819C5"/>
  </w:style>
  <w:style w:type="character" w:styleId="HTMLCode">
    <w:name w:val="HTML Code"/>
    <w:basedOn w:val="DefaultParagraphFont"/>
    <w:uiPriority w:val="99"/>
    <w:semiHidden/>
    <w:unhideWhenUsed/>
    <w:rsid w:val="00FB759A"/>
    <w:rPr>
      <w:rFonts w:ascii="Courier New" w:eastAsia="Times New Roman" w:hAnsi="Courier New" w:cs="Courier New"/>
      <w:sz w:val="20"/>
      <w:szCs w:val="20"/>
    </w:rPr>
  </w:style>
  <w:style w:type="character" w:customStyle="1" w:styleId="mi">
    <w:name w:val="mi"/>
    <w:basedOn w:val="DefaultParagraphFont"/>
    <w:rsid w:val="00215AF9"/>
  </w:style>
  <w:style w:type="character" w:customStyle="1" w:styleId="mjxassistivemathml">
    <w:name w:val="mjx_assistive_mathml"/>
    <w:basedOn w:val="DefaultParagraphFont"/>
    <w:rsid w:val="00215AF9"/>
  </w:style>
  <w:style w:type="character" w:customStyle="1" w:styleId="mo">
    <w:name w:val="mo"/>
    <w:basedOn w:val="DefaultParagraphFont"/>
    <w:rsid w:val="00215AF9"/>
  </w:style>
  <w:style w:type="character" w:customStyle="1" w:styleId="mn">
    <w:name w:val="mn"/>
    <w:basedOn w:val="DefaultParagraphFont"/>
    <w:rsid w:val="00215AF9"/>
  </w:style>
  <w:style w:type="character" w:customStyle="1" w:styleId="mwe-math-mathml-inline">
    <w:name w:val="mwe-math-mathml-inline"/>
    <w:basedOn w:val="DefaultParagraphFont"/>
    <w:rsid w:val="005A2CF4"/>
  </w:style>
  <w:style w:type="character" w:styleId="PlaceholderText">
    <w:name w:val="Placeholder Text"/>
    <w:basedOn w:val="DefaultParagraphFont"/>
    <w:uiPriority w:val="99"/>
    <w:semiHidden/>
    <w:rsid w:val="00025DD0"/>
    <w:rPr>
      <w:color w:val="808080"/>
    </w:rPr>
  </w:style>
  <w:style w:type="character" w:customStyle="1" w:styleId="mw-headline">
    <w:name w:val="mw-headline"/>
    <w:basedOn w:val="DefaultParagraphFont"/>
    <w:rsid w:val="00C63C74"/>
  </w:style>
  <w:style w:type="character" w:customStyle="1" w:styleId="sig-paren">
    <w:name w:val="sig-paren"/>
    <w:basedOn w:val="DefaultParagraphFont"/>
    <w:rsid w:val="002A08AB"/>
  </w:style>
  <w:style w:type="character" w:customStyle="1" w:styleId="k">
    <w:name w:val="k"/>
    <w:basedOn w:val="DefaultParagraphFont"/>
    <w:rsid w:val="00751F2C"/>
  </w:style>
  <w:style w:type="character" w:customStyle="1" w:styleId="nf">
    <w:name w:val="nf"/>
    <w:basedOn w:val="DefaultParagraphFont"/>
    <w:rsid w:val="00751F2C"/>
  </w:style>
  <w:style w:type="character" w:customStyle="1" w:styleId="p">
    <w:name w:val="p"/>
    <w:basedOn w:val="DefaultParagraphFont"/>
    <w:rsid w:val="00751F2C"/>
  </w:style>
  <w:style w:type="character" w:customStyle="1" w:styleId="n">
    <w:name w:val="n"/>
    <w:basedOn w:val="DefaultParagraphFont"/>
    <w:rsid w:val="00751F2C"/>
  </w:style>
  <w:style w:type="character" w:customStyle="1" w:styleId="o">
    <w:name w:val="o"/>
    <w:basedOn w:val="DefaultParagraphFont"/>
    <w:rsid w:val="00751F2C"/>
  </w:style>
  <w:style w:type="character" w:customStyle="1" w:styleId="s2">
    <w:name w:val="s2"/>
    <w:basedOn w:val="DefaultParagraphFont"/>
    <w:rsid w:val="00751F2C"/>
  </w:style>
  <w:style w:type="character" w:customStyle="1" w:styleId="si">
    <w:name w:val="si"/>
    <w:basedOn w:val="DefaultParagraphFont"/>
    <w:rsid w:val="00751F2C"/>
  </w:style>
  <w:style w:type="character" w:customStyle="1" w:styleId="mf">
    <w:name w:val="mf"/>
    <w:basedOn w:val="DefaultParagraphFont"/>
    <w:rsid w:val="00751F2C"/>
  </w:style>
  <w:style w:type="character" w:customStyle="1" w:styleId="nb">
    <w:name w:val="nb"/>
    <w:basedOn w:val="DefaultParagraphFont"/>
    <w:rsid w:val="00AC592D"/>
  </w:style>
  <w:style w:type="character" w:customStyle="1" w:styleId="apple-converted-space">
    <w:name w:val="apple-converted-space"/>
    <w:basedOn w:val="DefaultParagraphFont"/>
    <w:rsid w:val="008361C6"/>
  </w:style>
  <w:style w:type="character" w:customStyle="1" w:styleId="TitleChar">
    <w:name w:val="Title Char"/>
    <w:basedOn w:val="DefaultParagraphFont"/>
    <w:link w:val="Title"/>
    <w:uiPriority w:val="10"/>
    <w:rsid w:val="00B06E8F"/>
    <w:rPr>
      <w:b/>
      <w:sz w:val="72"/>
      <w:szCs w:val="72"/>
      <w:lang w:val="en-IN"/>
    </w:rPr>
  </w:style>
  <w:style w:type="character" w:styleId="FootnoteReference">
    <w:name w:val="footnote reference"/>
    <w:basedOn w:val="DefaultParagraphFont"/>
    <w:uiPriority w:val="99"/>
    <w:semiHidden/>
    <w:unhideWhenUsed/>
    <w:rsid w:val="00B06E8F"/>
  </w:style>
  <w:style w:type="character" w:customStyle="1" w:styleId="mord">
    <w:name w:val="mord"/>
    <w:basedOn w:val="DefaultParagraphFont"/>
    <w:rsid w:val="00CA0F66"/>
  </w:style>
  <w:style w:type="character" w:customStyle="1" w:styleId="mopen">
    <w:name w:val="mopen"/>
    <w:basedOn w:val="DefaultParagraphFont"/>
    <w:rsid w:val="00CA0F66"/>
  </w:style>
  <w:style w:type="character" w:customStyle="1" w:styleId="vlist-s">
    <w:name w:val="vlist-s"/>
    <w:basedOn w:val="DefaultParagraphFont"/>
    <w:rsid w:val="00CA0F66"/>
  </w:style>
  <w:style w:type="character" w:customStyle="1" w:styleId="mclose">
    <w:name w:val="mclose"/>
    <w:basedOn w:val="DefaultParagraphFont"/>
    <w:rsid w:val="00CA0F66"/>
  </w:style>
  <w:style w:type="character" w:customStyle="1" w:styleId="mbin">
    <w:name w:val="mbin"/>
    <w:basedOn w:val="DefaultParagraphFont"/>
    <w:rsid w:val="00CA0F66"/>
  </w:style>
  <w:style w:type="character" w:customStyle="1" w:styleId="mrel">
    <w:name w:val="mrel"/>
    <w:basedOn w:val="DefaultParagraphFont"/>
    <w:rsid w:val="00CA0F66"/>
  </w:style>
  <w:style w:type="character" w:customStyle="1" w:styleId="ansi-green-fg">
    <w:name w:val="ansi-green-fg"/>
    <w:basedOn w:val="DefaultParagraphFont"/>
    <w:rsid w:val="006F5114"/>
  </w:style>
  <w:style w:type="character" w:customStyle="1" w:styleId="ansi-cyan-fg">
    <w:name w:val="ansi-cyan-fg"/>
    <w:basedOn w:val="DefaultParagraphFont"/>
    <w:rsid w:val="006F5114"/>
  </w:style>
  <w:style w:type="character" w:customStyle="1" w:styleId="ansi-blue-fg">
    <w:name w:val="ansi-blue-fg"/>
    <w:basedOn w:val="DefaultParagraphFont"/>
    <w:rsid w:val="006F5114"/>
  </w:style>
  <w:style w:type="character" w:customStyle="1" w:styleId="ansi-green-intense-fg">
    <w:name w:val="ansi-green-intense-fg"/>
    <w:basedOn w:val="DefaultParagraphFont"/>
    <w:rsid w:val="006F5114"/>
  </w:style>
  <w:style w:type="character" w:customStyle="1" w:styleId="ansi-bold">
    <w:name w:val="ansi-bold"/>
    <w:basedOn w:val="DefaultParagraphFont"/>
    <w:rsid w:val="006F5114"/>
  </w:style>
  <w:style w:type="character" w:customStyle="1" w:styleId="ansi-red-fg">
    <w:name w:val="ansi-red-fg"/>
    <w:basedOn w:val="DefaultParagraphFont"/>
    <w:rsid w:val="006F5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983">
      <w:bodyDiv w:val="1"/>
      <w:marLeft w:val="0"/>
      <w:marRight w:val="0"/>
      <w:marTop w:val="0"/>
      <w:marBottom w:val="0"/>
      <w:divBdr>
        <w:top w:val="none" w:sz="0" w:space="0" w:color="auto"/>
        <w:left w:val="none" w:sz="0" w:space="0" w:color="auto"/>
        <w:bottom w:val="none" w:sz="0" w:space="0" w:color="auto"/>
        <w:right w:val="none" w:sz="0" w:space="0" w:color="auto"/>
      </w:divBdr>
    </w:div>
    <w:div w:id="21437846">
      <w:bodyDiv w:val="1"/>
      <w:marLeft w:val="0"/>
      <w:marRight w:val="0"/>
      <w:marTop w:val="0"/>
      <w:marBottom w:val="0"/>
      <w:divBdr>
        <w:top w:val="none" w:sz="0" w:space="0" w:color="auto"/>
        <w:left w:val="none" w:sz="0" w:space="0" w:color="auto"/>
        <w:bottom w:val="none" w:sz="0" w:space="0" w:color="auto"/>
        <w:right w:val="none" w:sz="0" w:space="0" w:color="auto"/>
      </w:divBdr>
    </w:div>
    <w:div w:id="22824906">
      <w:bodyDiv w:val="1"/>
      <w:marLeft w:val="0"/>
      <w:marRight w:val="0"/>
      <w:marTop w:val="0"/>
      <w:marBottom w:val="0"/>
      <w:divBdr>
        <w:top w:val="none" w:sz="0" w:space="0" w:color="auto"/>
        <w:left w:val="none" w:sz="0" w:space="0" w:color="auto"/>
        <w:bottom w:val="none" w:sz="0" w:space="0" w:color="auto"/>
        <w:right w:val="none" w:sz="0" w:space="0" w:color="auto"/>
      </w:divBdr>
    </w:div>
    <w:div w:id="30033260">
      <w:bodyDiv w:val="1"/>
      <w:marLeft w:val="0"/>
      <w:marRight w:val="0"/>
      <w:marTop w:val="0"/>
      <w:marBottom w:val="0"/>
      <w:divBdr>
        <w:top w:val="none" w:sz="0" w:space="0" w:color="auto"/>
        <w:left w:val="none" w:sz="0" w:space="0" w:color="auto"/>
        <w:bottom w:val="none" w:sz="0" w:space="0" w:color="auto"/>
        <w:right w:val="none" w:sz="0" w:space="0" w:color="auto"/>
      </w:divBdr>
    </w:div>
    <w:div w:id="30960029">
      <w:bodyDiv w:val="1"/>
      <w:marLeft w:val="0"/>
      <w:marRight w:val="0"/>
      <w:marTop w:val="0"/>
      <w:marBottom w:val="0"/>
      <w:divBdr>
        <w:top w:val="none" w:sz="0" w:space="0" w:color="auto"/>
        <w:left w:val="none" w:sz="0" w:space="0" w:color="auto"/>
        <w:bottom w:val="none" w:sz="0" w:space="0" w:color="auto"/>
        <w:right w:val="none" w:sz="0" w:space="0" w:color="auto"/>
      </w:divBdr>
    </w:div>
    <w:div w:id="43988868">
      <w:bodyDiv w:val="1"/>
      <w:marLeft w:val="0"/>
      <w:marRight w:val="0"/>
      <w:marTop w:val="0"/>
      <w:marBottom w:val="0"/>
      <w:divBdr>
        <w:top w:val="none" w:sz="0" w:space="0" w:color="auto"/>
        <w:left w:val="none" w:sz="0" w:space="0" w:color="auto"/>
        <w:bottom w:val="none" w:sz="0" w:space="0" w:color="auto"/>
        <w:right w:val="none" w:sz="0" w:space="0" w:color="auto"/>
      </w:divBdr>
    </w:div>
    <w:div w:id="47848705">
      <w:bodyDiv w:val="1"/>
      <w:marLeft w:val="0"/>
      <w:marRight w:val="0"/>
      <w:marTop w:val="0"/>
      <w:marBottom w:val="0"/>
      <w:divBdr>
        <w:top w:val="none" w:sz="0" w:space="0" w:color="auto"/>
        <w:left w:val="none" w:sz="0" w:space="0" w:color="auto"/>
        <w:bottom w:val="none" w:sz="0" w:space="0" w:color="auto"/>
        <w:right w:val="none" w:sz="0" w:space="0" w:color="auto"/>
      </w:divBdr>
    </w:div>
    <w:div w:id="48577721">
      <w:bodyDiv w:val="1"/>
      <w:marLeft w:val="0"/>
      <w:marRight w:val="0"/>
      <w:marTop w:val="0"/>
      <w:marBottom w:val="0"/>
      <w:divBdr>
        <w:top w:val="none" w:sz="0" w:space="0" w:color="auto"/>
        <w:left w:val="none" w:sz="0" w:space="0" w:color="auto"/>
        <w:bottom w:val="none" w:sz="0" w:space="0" w:color="auto"/>
        <w:right w:val="none" w:sz="0" w:space="0" w:color="auto"/>
      </w:divBdr>
    </w:div>
    <w:div w:id="75783573">
      <w:bodyDiv w:val="1"/>
      <w:marLeft w:val="0"/>
      <w:marRight w:val="0"/>
      <w:marTop w:val="0"/>
      <w:marBottom w:val="0"/>
      <w:divBdr>
        <w:top w:val="none" w:sz="0" w:space="0" w:color="auto"/>
        <w:left w:val="none" w:sz="0" w:space="0" w:color="auto"/>
        <w:bottom w:val="none" w:sz="0" w:space="0" w:color="auto"/>
        <w:right w:val="none" w:sz="0" w:space="0" w:color="auto"/>
      </w:divBdr>
    </w:div>
    <w:div w:id="80100525">
      <w:bodyDiv w:val="1"/>
      <w:marLeft w:val="0"/>
      <w:marRight w:val="0"/>
      <w:marTop w:val="0"/>
      <w:marBottom w:val="0"/>
      <w:divBdr>
        <w:top w:val="none" w:sz="0" w:space="0" w:color="auto"/>
        <w:left w:val="none" w:sz="0" w:space="0" w:color="auto"/>
        <w:bottom w:val="none" w:sz="0" w:space="0" w:color="auto"/>
        <w:right w:val="none" w:sz="0" w:space="0" w:color="auto"/>
      </w:divBdr>
    </w:div>
    <w:div w:id="85927148">
      <w:bodyDiv w:val="1"/>
      <w:marLeft w:val="0"/>
      <w:marRight w:val="0"/>
      <w:marTop w:val="0"/>
      <w:marBottom w:val="0"/>
      <w:divBdr>
        <w:top w:val="none" w:sz="0" w:space="0" w:color="auto"/>
        <w:left w:val="none" w:sz="0" w:space="0" w:color="auto"/>
        <w:bottom w:val="none" w:sz="0" w:space="0" w:color="auto"/>
        <w:right w:val="none" w:sz="0" w:space="0" w:color="auto"/>
      </w:divBdr>
    </w:div>
    <w:div w:id="89664534">
      <w:bodyDiv w:val="1"/>
      <w:marLeft w:val="0"/>
      <w:marRight w:val="0"/>
      <w:marTop w:val="0"/>
      <w:marBottom w:val="0"/>
      <w:divBdr>
        <w:top w:val="none" w:sz="0" w:space="0" w:color="auto"/>
        <w:left w:val="none" w:sz="0" w:space="0" w:color="auto"/>
        <w:bottom w:val="none" w:sz="0" w:space="0" w:color="auto"/>
        <w:right w:val="none" w:sz="0" w:space="0" w:color="auto"/>
      </w:divBdr>
    </w:div>
    <w:div w:id="100875856">
      <w:bodyDiv w:val="1"/>
      <w:marLeft w:val="0"/>
      <w:marRight w:val="0"/>
      <w:marTop w:val="0"/>
      <w:marBottom w:val="0"/>
      <w:divBdr>
        <w:top w:val="none" w:sz="0" w:space="0" w:color="auto"/>
        <w:left w:val="none" w:sz="0" w:space="0" w:color="auto"/>
        <w:bottom w:val="none" w:sz="0" w:space="0" w:color="auto"/>
        <w:right w:val="none" w:sz="0" w:space="0" w:color="auto"/>
      </w:divBdr>
    </w:div>
    <w:div w:id="103351315">
      <w:bodyDiv w:val="1"/>
      <w:marLeft w:val="0"/>
      <w:marRight w:val="0"/>
      <w:marTop w:val="0"/>
      <w:marBottom w:val="0"/>
      <w:divBdr>
        <w:top w:val="none" w:sz="0" w:space="0" w:color="auto"/>
        <w:left w:val="none" w:sz="0" w:space="0" w:color="auto"/>
        <w:bottom w:val="none" w:sz="0" w:space="0" w:color="auto"/>
        <w:right w:val="none" w:sz="0" w:space="0" w:color="auto"/>
      </w:divBdr>
    </w:div>
    <w:div w:id="116607442">
      <w:bodyDiv w:val="1"/>
      <w:marLeft w:val="0"/>
      <w:marRight w:val="0"/>
      <w:marTop w:val="0"/>
      <w:marBottom w:val="0"/>
      <w:divBdr>
        <w:top w:val="none" w:sz="0" w:space="0" w:color="auto"/>
        <w:left w:val="none" w:sz="0" w:space="0" w:color="auto"/>
        <w:bottom w:val="none" w:sz="0" w:space="0" w:color="auto"/>
        <w:right w:val="none" w:sz="0" w:space="0" w:color="auto"/>
      </w:divBdr>
    </w:div>
    <w:div w:id="118110953">
      <w:bodyDiv w:val="1"/>
      <w:marLeft w:val="0"/>
      <w:marRight w:val="0"/>
      <w:marTop w:val="0"/>
      <w:marBottom w:val="0"/>
      <w:divBdr>
        <w:top w:val="none" w:sz="0" w:space="0" w:color="auto"/>
        <w:left w:val="none" w:sz="0" w:space="0" w:color="auto"/>
        <w:bottom w:val="none" w:sz="0" w:space="0" w:color="auto"/>
        <w:right w:val="none" w:sz="0" w:space="0" w:color="auto"/>
      </w:divBdr>
    </w:div>
    <w:div w:id="125320208">
      <w:bodyDiv w:val="1"/>
      <w:marLeft w:val="0"/>
      <w:marRight w:val="0"/>
      <w:marTop w:val="0"/>
      <w:marBottom w:val="0"/>
      <w:divBdr>
        <w:top w:val="none" w:sz="0" w:space="0" w:color="auto"/>
        <w:left w:val="none" w:sz="0" w:space="0" w:color="auto"/>
        <w:bottom w:val="none" w:sz="0" w:space="0" w:color="auto"/>
        <w:right w:val="none" w:sz="0" w:space="0" w:color="auto"/>
      </w:divBdr>
    </w:div>
    <w:div w:id="140466624">
      <w:bodyDiv w:val="1"/>
      <w:marLeft w:val="0"/>
      <w:marRight w:val="0"/>
      <w:marTop w:val="0"/>
      <w:marBottom w:val="0"/>
      <w:divBdr>
        <w:top w:val="none" w:sz="0" w:space="0" w:color="auto"/>
        <w:left w:val="none" w:sz="0" w:space="0" w:color="auto"/>
        <w:bottom w:val="none" w:sz="0" w:space="0" w:color="auto"/>
        <w:right w:val="none" w:sz="0" w:space="0" w:color="auto"/>
      </w:divBdr>
    </w:div>
    <w:div w:id="141312367">
      <w:bodyDiv w:val="1"/>
      <w:marLeft w:val="0"/>
      <w:marRight w:val="0"/>
      <w:marTop w:val="0"/>
      <w:marBottom w:val="0"/>
      <w:divBdr>
        <w:top w:val="none" w:sz="0" w:space="0" w:color="auto"/>
        <w:left w:val="none" w:sz="0" w:space="0" w:color="auto"/>
        <w:bottom w:val="none" w:sz="0" w:space="0" w:color="auto"/>
        <w:right w:val="none" w:sz="0" w:space="0" w:color="auto"/>
      </w:divBdr>
    </w:div>
    <w:div w:id="143353541">
      <w:bodyDiv w:val="1"/>
      <w:marLeft w:val="0"/>
      <w:marRight w:val="0"/>
      <w:marTop w:val="0"/>
      <w:marBottom w:val="0"/>
      <w:divBdr>
        <w:top w:val="none" w:sz="0" w:space="0" w:color="auto"/>
        <w:left w:val="none" w:sz="0" w:space="0" w:color="auto"/>
        <w:bottom w:val="none" w:sz="0" w:space="0" w:color="auto"/>
        <w:right w:val="none" w:sz="0" w:space="0" w:color="auto"/>
      </w:divBdr>
    </w:div>
    <w:div w:id="152649728">
      <w:bodyDiv w:val="1"/>
      <w:marLeft w:val="0"/>
      <w:marRight w:val="0"/>
      <w:marTop w:val="0"/>
      <w:marBottom w:val="0"/>
      <w:divBdr>
        <w:top w:val="none" w:sz="0" w:space="0" w:color="auto"/>
        <w:left w:val="none" w:sz="0" w:space="0" w:color="auto"/>
        <w:bottom w:val="none" w:sz="0" w:space="0" w:color="auto"/>
        <w:right w:val="none" w:sz="0" w:space="0" w:color="auto"/>
      </w:divBdr>
    </w:div>
    <w:div w:id="167602055">
      <w:bodyDiv w:val="1"/>
      <w:marLeft w:val="0"/>
      <w:marRight w:val="0"/>
      <w:marTop w:val="0"/>
      <w:marBottom w:val="0"/>
      <w:divBdr>
        <w:top w:val="none" w:sz="0" w:space="0" w:color="auto"/>
        <w:left w:val="none" w:sz="0" w:space="0" w:color="auto"/>
        <w:bottom w:val="none" w:sz="0" w:space="0" w:color="auto"/>
        <w:right w:val="none" w:sz="0" w:space="0" w:color="auto"/>
      </w:divBdr>
    </w:div>
    <w:div w:id="170144053">
      <w:bodyDiv w:val="1"/>
      <w:marLeft w:val="0"/>
      <w:marRight w:val="0"/>
      <w:marTop w:val="0"/>
      <w:marBottom w:val="0"/>
      <w:divBdr>
        <w:top w:val="none" w:sz="0" w:space="0" w:color="auto"/>
        <w:left w:val="none" w:sz="0" w:space="0" w:color="auto"/>
        <w:bottom w:val="none" w:sz="0" w:space="0" w:color="auto"/>
        <w:right w:val="none" w:sz="0" w:space="0" w:color="auto"/>
      </w:divBdr>
    </w:div>
    <w:div w:id="190923348">
      <w:bodyDiv w:val="1"/>
      <w:marLeft w:val="0"/>
      <w:marRight w:val="0"/>
      <w:marTop w:val="0"/>
      <w:marBottom w:val="0"/>
      <w:divBdr>
        <w:top w:val="none" w:sz="0" w:space="0" w:color="auto"/>
        <w:left w:val="none" w:sz="0" w:space="0" w:color="auto"/>
        <w:bottom w:val="none" w:sz="0" w:space="0" w:color="auto"/>
        <w:right w:val="none" w:sz="0" w:space="0" w:color="auto"/>
      </w:divBdr>
    </w:div>
    <w:div w:id="216599192">
      <w:bodyDiv w:val="1"/>
      <w:marLeft w:val="0"/>
      <w:marRight w:val="0"/>
      <w:marTop w:val="0"/>
      <w:marBottom w:val="0"/>
      <w:divBdr>
        <w:top w:val="none" w:sz="0" w:space="0" w:color="auto"/>
        <w:left w:val="none" w:sz="0" w:space="0" w:color="auto"/>
        <w:bottom w:val="none" w:sz="0" w:space="0" w:color="auto"/>
        <w:right w:val="none" w:sz="0" w:space="0" w:color="auto"/>
      </w:divBdr>
    </w:div>
    <w:div w:id="227301436">
      <w:bodyDiv w:val="1"/>
      <w:marLeft w:val="0"/>
      <w:marRight w:val="0"/>
      <w:marTop w:val="0"/>
      <w:marBottom w:val="0"/>
      <w:divBdr>
        <w:top w:val="none" w:sz="0" w:space="0" w:color="auto"/>
        <w:left w:val="none" w:sz="0" w:space="0" w:color="auto"/>
        <w:bottom w:val="none" w:sz="0" w:space="0" w:color="auto"/>
        <w:right w:val="none" w:sz="0" w:space="0" w:color="auto"/>
      </w:divBdr>
    </w:div>
    <w:div w:id="236793757">
      <w:bodyDiv w:val="1"/>
      <w:marLeft w:val="0"/>
      <w:marRight w:val="0"/>
      <w:marTop w:val="0"/>
      <w:marBottom w:val="0"/>
      <w:divBdr>
        <w:top w:val="none" w:sz="0" w:space="0" w:color="auto"/>
        <w:left w:val="none" w:sz="0" w:space="0" w:color="auto"/>
        <w:bottom w:val="none" w:sz="0" w:space="0" w:color="auto"/>
        <w:right w:val="none" w:sz="0" w:space="0" w:color="auto"/>
      </w:divBdr>
    </w:div>
    <w:div w:id="254674975">
      <w:bodyDiv w:val="1"/>
      <w:marLeft w:val="0"/>
      <w:marRight w:val="0"/>
      <w:marTop w:val="0"/>
      <w:marBottom w:val="0"/>
      <w:divBdr>
        <w:top w:val="none" w:sz="0" w:space="0" w:color="auto"/>
        <w:left w:val="none" w:sz="0" w:space="0" w:color="auto"/>
        <w:bottom w:val="none" w:sz="0" w:space="0" w:color="auto"/>
        <w:right w:val="none" w:sz="0" w:space="0" w:color="auto"/>
      </w:divBdr>
    </w:div>
    <w:div w:id="260454347">
      <w:bodyDiv w:val="1"/>
      <w:marLeft w:val="0"/>
      <w:marRight w:val="0"/>
      <w:marTop w:val="0"/>
      <w:marBottom w:val="0"/>
      <w:divBdr>
        <w:top w:val="none" w:sz="0" w:space="0" w:color="auto"/>
        <w:left w:val="none" w:sz="0" w:space="0" w:color="auto"/>
        <w:bottom w:val="none" w:sz="0" w:space="0" w:color="auto"/>
        <w:right w:val="none" w:sz="0" w:space="0" w:color="auto"/>
      </w:divBdr>
    </w:div>
    <w:div w:id="260457741">
      <w:bodyDiv w:val="1"/>
      <w:marLeft w:val="0"/>
      <w:marRight w:val="0"/>
      <w:marTop w:val="0"/>
      <w:marBottom w:val="0"/>
      <w:divBdr>
        <w:top w:val="none" w:sz="0" w:space="0" w:color="auto"/>
        <w:left w:val="none" w:sz="0" w:space="0" w:color="auto"/>
        <w:bottom w:val="none" w:sz="0" w:space="0" w:color="auto"/>
        <w:right w:val="none" w:sz="0" w:space="0" w:color="auto"/>
      </w:divBdr>
    </w:div>
    <w:div w:id="262105337">
      <w:bodyDiv w:val="1"/>
      <w:marLeft w:val="0"/>
      <w:marRight w:val="0"/>
      <w:marTop w:val="0"/>
      <w:marBottom w:val="0"/>
      <w:divBdr>
        <w:top w:val="none" w:sz="0" w:space="0" w:color="auto"/>
        <w:left w:val="none" w:sz="0" w:space="0" w:color="auto"/>
        <w:bottom w:val="none" w:sz="0" w:space="0" w:color="auto"/>
        <w:right w:val="none" w:sz="0" w:space="0" w:color="auto"/>
      </w:divBdr>
    </w:div>
    <w:div w:id="267589486">
      <w:bodyDiv w:val="1"/>
      <w:marLeft w:val="0"/>
      <w:marRight w:val="0"/>
      <w:marTop w:val="0"/>
      <w:marBottom w:val="0"/>
      <w:divBdr>
        <w:top w:val="none" w:sz="0" w:space="0" w:color="auto"/>
        <w:left w:val="none" w:sz="0" w:space="0" w:color="auto"/>
        <w:bottom w:val="none" w:sz="0" w:space="0" w:color="auto"/>
        <w:right w:val="none" w:sz="0" w:space="0" w:color="auto"/>
      </w:divBdr>
    </w:div>
    <w:div w:id="270209304">
      <w:bodyDiv w:val="1"/>
      <w:marLeft w:val="0"/>
      <w:marRight w:val="0"/>
      <w:marTop w:val="0"/>
      <w:marBottom w:val="0"/>
      <w:divBdr>
        <w:top w:val="none" w:sz="0" w:space="0" w:color="auto"/>
        <w:left w:val="none" w:sz="0" w:space="0" w:color="auto"/>
        <w:bottom w:val="none" w:sz="0" w:space="0" w:color="auto"/>
        <w:right w:val="none" w:sz="0" w:space="0" w:color="auto"/>
      </w:divBdr>
      <w:divsChild>
        <w:div w:id="1512336096">
          <w:marLeft w:val="0"/>
          <w:marRight w:val="0"/>
          <w:marTop w:val="0"/>
          <w:marBottom w:val="0"/>
          <w:divBdr>
            <w:top w:val="none" w:sz="0" w:space="0" w:color="auto"/>
            <w:left w:val="none" w:sz="0" w:space="0" w:color="auto"/>
            <w:bottom w:val="none" w:sz="0" w:space="0" w:color="auto"/>
            <w:right w:val="none" w:sz="0" w:space="0" w:color="auto"/>
          </w:divBdr>
        </w:div>
        <w:div w:id="1086730820">
          <w:marLeft w:val="0"/>
          <w:marRight w:val="0"/>
          <w:marTop w:val="0"/>
          <w:marBottom w:val="0"/>
          <w:divBdr>
            <w:top w:val="none" w:sz="0" w:space="0" w:color="auto"/>
            <w:left w:val="none" w:sz="0" w:space="0" w:color="auto"/>
            <w:bottom w:val="none" w:sz="0" w:space="0" w:color="auto"/>
            <w:right w:val="none" w:sz="0" w:space="0" w:color="auto"/>
          </w:divBdr>
        </w:div>
        <w:div w:id="1760440680">
          <w:marLeft w:val="0"/>
          <w:marRight w:val="0"/>
          <w:marTop w:val="0"/>
          <w:marBottom w:val="0"/>
          <w:divBdr>
            <w:top w:val="none" w:sz="0" w:space="0" w:color="auto"/>
            <w:left w:val="none" w:sz="0" w:space="0" w:color="auto"/>
            <w:bottom w:val="none" w:sz="0" w:space="0" w:color="auto"/>
            <w:right w:val="none" w:sz="0" w:space="0" w:color="auto"/>
          </w:divBdr>
        </w:div>
        <w:div w:id="1831483037">
          <w:marLeft w:val="0"/>
          <w:marRight w:val="0"/>
          <w:marTop w:val="0"/>
          <w:marBottom w:val="0"/>
          <w:divBdr>
            <w:top w:val="none" w:sz="0" w:space="0" w:color="auto"/>
            <w:left w:val="none" w:sz="0" w:space="0" w:color="auto"/>
            <w:bottom w:val="none" w:sz="0" w:space="0" w:color="auto"/>
            <w:right w:val="none" w:sz="0" w:space="0" w:color="auto"/>
          </w:divBdr>
        </w:div>
        <w:div w:id="960383910">
          <w:marLeft w:val="0"/>
          <w:marRight w:val="0"/>
          <w:marTop w:val="0"/>
          <w:marBottom w:val="0"/>
          <w:divBdr>
            <w:top w:val="none" w:sz="0" w:space="0" w:color="auto"/>
            <w:left w:val="none" w:sz="0" w:space="0" w:color="auto"/>
            <w:bottom w:val="none" w:sz="0" w:space="0" w:color="auto"/>
            <w:right w:val="none" w:sz="0" w:space="0" w:color="auto"/>
          </w:divBdr>
        </w:div>
        <w:div w:id="881677030">
          <w:marLeft w:val="0"/>
          <w:marRight w:val="0"/>
          <w:marTop w:val="0"/>
          <w:marBottom w:val="0"/>
          <w:divBdr>
            <w:top w:val="none" w:sz="0" w:space="0" w:color="auto"/>
            <w:left w:val="none" w:sz="0" w:space="0" w:color="auto"/>
            <w:bottom w:val="none" w:sz="0" w:space="0" w:color="auto"/>
            <w:right w:val="none" w:sz="0" w:space="0" w:color="auto"/>
          </w:divBdr>
        </w:div>
        <w:div w:id="1820219991">
          <w:marLeft w:val="0"/>
          <w:marRight w:val="0"/>
          <w:marTop w:val="0"/>
          <w:marBottom w:val="0"/>
          <w:divBdr>
            <w:top w:val="none" w:sz="0" w:space="0" w:color="auto"/>
            <w:left w:val="none" w:sz="0" w:space="0" w:color="auto"/>
            <w:bottom w:val="none" w:sz="0" w:space="0" w:color="auto"/>
            <w:right w:val="none" w:sz="0" w:space="0" w:color="auto"/>
          </w:divBdr>
        </w:div>
        <w:div w:id="1763989904">
          <w:marLeft w:val="0"/>
          <w:marRight w:val="0"/>
          <w:marTop w:val="0"/>
          <w:marBottom w:val="0"/>
          <w:divBdr>
            <w:top w:val="none" w:sz="0" w:space="0" w:color="auto"/>
            <w:left w:val="none" w:sz="0" w:space="0" w:color="auto"/>
            <w:bottom w:val="none" w:sz="0" w:space="0" w:color="auto"/>
            <w:right w:val="none" w:sz="0" w:space="0" w:color="auto"/>
          </w:divBdr>
        </w:div>
        <w:div w:id="294533679">
          <w:marLeft w:val="0"/>
          <w:marRight w:val="0"/>
          <w:marTop w:val="0"/>
          <w:marBottom w:val="0"/>
          <w:divBdr>
            <w:top w:val="none" w:sz="0" w:space="0" w:color="auto"/>
            <w:left w:val="none" w:sz="0" w:space="0" w:color="auto"/>
            <w:bottom w:val="none" w:sz="0" w:space="0" w:color="auto"/>
            <w:right w:val="none" w:sz="0" w:space="0" w:color="auto"/>
          </w:divBdr>
        </w:div>
        <w:div w:id="1110474700">
          <w:marLeft w:val="0"/>
          <w:marRight w:val="0"/>
          <w:marTop w:val="0"/>
          <w:marBottom w:val="0"/>
          <w:divBdr>
            <w:top w:val="none" w:sz="0" w:space="0" w:color="auto"/>
            <w:left w:val="none" w:sz="0" w:space="0" w:color="auto"/>
            <w:bottom w:val="none" w:sz="0" w:space="0" w:color="auto"/>
            <w:right w:val="none" w:sz="0" w:space="0" w:color="auto"/>
          </w:divBdr>
        </w:div>
        <w:div w:id="1905025670">
          <w:marLeft w:val="0"/>
          <w:marRight w:val="0"/>
          <w:marTop w:val="0"/>
          <w:marBottom w:val="0"/>
          <w:divBdr>
            <w:top w:val="none" w:sz="0" w:space="0" w:color="auto"/>
            <w:left w:val="none" w:sz="0" w:space="0" w:color="auto"/>
            <w:bottom w:val="none" w:sz="0" w:space="0" w:color="auto"/>
            <w:right w:val="none" w:sz="0" w:space="0" w:color="auto"/>
          </w:divBdr>
        </w:div>
        <w:div w:id="1506672894">
          <w:marLeft w:val="0"/>
          <w:marRight w:val="0"/>
          <w:marTop w:val="0"/>
          <w:marBottom w:val="0"/>
          <w:divBdr>
            <w:top w:val="none" w:sz="0" w:space="0" w:color="auto"/>
            <w:left w:val="none" w:sz="0" w:space="0" w:color="auto"/>
            <w:bottom w:val="none" w:sz="0" w:space="0" w:color="auto"/>
            <w:right w:val="none" w:sz="0" w:space="0" w:color="auto"/>
          </w:divBdr>
        </w:div>
        <w:div w:id="493834436">
          <w:marLeft w:val="0"/>
          <w:marRight w:val="0"/>
          <w:marTop w:val="0"/>
          <w:marBottom w:val="0"/>
          <w:divBdr>
            <w:top w:val="none" w:sz="0" w:space="0" w:color="auto"/>
            <w:left w:val="none" w:sz="0" w:space="0" w:color="auto"/>
            <w:bottom w:val="none" w:sz="0" w:space="0" w:color="auto"/>
            <w:right w:val="none" w:sz="0" w:space="0" w:color="auto"/>
          </w:divBdr>
        </w:div>
        <w:div w:id="355237867">
          <w:marLeft w:val="0"/>
          <w:marRight w:val="0"/>
          <w:marTop w:val="0"/>
          <w:marBottom w:val="0"/>
          <w:divBdr>
            <w:top w:val="none" w:sz="0" w:space="0" w:color="auto"/>
            <w:left w:val="none" w:sz="0" w:space="0" w:color="auto"/>
            <w:bottom w:val="none" w:sz="0" w:space="0" w:color="auto"/>
            <w:right w:val="none" w:sz="0" w:space="0" w:color="auto"/>
          </w:divBdr>
        </w:div>
        <w:div w:id="1998487138">
          <w:marLeft w:val="0"/>
          <w:marRight w:val="0"/>
          <w:marTop w:val="0"/>
          <w:marBottom w:val="0"/>
          <w:divBdr>
            <w:top w:val="none" w:sz="0" w:space="0" w:color="auto"/>
            <w:left w:val="none" w:sz="0" w:space="0" w:color="auto"/>
            <w:bottom w:val="none" w:sz="0" w:space="0" w:color="auto"/>
            <w:right w:val="none" w:sz="0" w:space="0" w:color="auto"/>
          </w:divBdr>
        </w:div>
        <w:div w:id="386879505">
          <w:marLeft w:val="0"/>
          <w:marRight w:val="0"/>
          <w:marTop w:val="0"/>
          <w:marBottom w:val="0"/>
          <w:divBdr>
            <w:top w:val="none" w:sz="0" w:space="0" w:color="auto"/>
            <w:left w:val="none" w:sz="0" w:space="0" w:color="auto"/>
            <w:bottom w:val="none" w:sz="0" w:space="0" w:color="auto"/>
            <w:right w:val="none" w:sz="0" w:space="0" w:color="auto"/>
          </w:divBdr>
        </w:div>
        <w:div w:id="1110315462">
          <w:marLeft w:val="0"/>
          <w:marRight w:val="0"/>
          <w:marTop w:val="0"/>
          <w:marBottom w:val="0"/>
          <w:divBdr>
            <w:top w:val="none" w:sz="0" w:space="0" w:color="auto"/>
            <w:left w:val="none" w:sz="0" w:space="0" w:color="auto"/>
            <w:bottom w:val="none" w:sz="0" w:space="0" w:color="auto"/>
            <w:right w:val="none" w:sz="0" w:space="0" w:color="auto"/>
          </w:divBdr>
        </w:div>
        <w:div w:id="1602570589">
          <w:marLeft w:val="0"/>
          <w:marRight w:val="0"/>
          <w:marTop w:val="0"/>
          <w:marBottom w:val="0"/>
          <w:divBdr>
            <w:top w:val="none" w:sz="0" w:space="0" w:color="auto"/>
            <w:left w:val="none" w:sz="0" w:space="0" w:color="auto"/>
            <w:bottom w:val="none" w:sz="0" w:space="0" w:color="auto"/>
            <w:right w:val="none" w:sz="0" w:space="0" w:color="auto"/>
          </w:divBdr>
        </w:div>
      </w:divsChild>
    </w:div>
    <w:div w:id="291984167">
      <w:bodyDiv w:val="1"/>
      <w:marLeft w:val="0"/>
      <w:marRight w:val="0"/>
      <w:marTop w:val="0"/>
      <w:marBottom w:val="0"/>
      <w:divBdr>
        <w:top w:val="none" w:sz="0" w:space="0" w:color="auto"/>
        <w:left w:val="none" w:sz="0" w:space="0" w:color="auto"/>
        <w:bottom w:val="none" w:sz="0" w:space="0" w:color="auto"/>
        <w:right w:val="none" w:sz="0" w:space="0" w:color="auto"/>
      </w:divBdr>
    </w:div>
    <w:div w:id="333146048">
      <w:bodyDiv w:val="1"/>
      <w:marLeft w:val="0"/>
      <w:marRight w:val="0"/>
      <w:marTop w:val="0"/>
      <w:marBottom w:val="0"/>
      <w:divBdr>
        <w:top w:val="none" w:sz="0" w:space="0" w:color="auto"/>
        <w:left w:val="none" w:sz="0" w:space="0" w:color="auto"/>
        <w:bottom w:val="none" w:sz="0" w:space="0" w:color="auto"/>
        <w:right w:val="none" w:sz="0" w:space="0" w:color="auto"/>
      </w:divBdr>
    </w:div>
    <w:div w:id="339162492">
      <w:bodyDiv w:val="1"/>
      <w:marLeft w:val="0"/>
      <w:marRight w:val="0"/>
      <w:marTop w:val="0"/>
      <w:marBottom w:val="0"/>
      <w:divBdr>
        <w:top w:val="none" w:sz="0" w:space="0" w:color="auto"/>
        <w:left w:val="none" w:sz="0" w:space="0" w:color="auto"/>
        <w:bottom w:val="none" w:sz="0" w:space="0" w:color="auto"/>
        <w:right w:val="none" w:sz="0" w:space="0" w:color="auto"/>
      </w:divBdr>
    </w:div>
    <w:div w:id="346567189">
      <w:bodyDiv w:val="1"/>
      <w:marLeft w:val="0"/>
      <w:marRight w:val="0"/>
      <w:marTop w:val="0"/>
      <w:marBottom w:val="0"/>
      <w:divBdr>
        <w:top w:val="none" w:sz="0" w:space="0" w:color="auto"/>
        <w:left w:val="none" w:sz="0" w:space="0" w:color="auto"/>
        <w:bottom w:val="none" w:sz="0" w:space="0" w:color="auto"/>
        <w:right w:val="none" w:sz="0" w:space="0" w:color="auto"/>
      </w:divBdr>
    </w:div>
    <w:div w:id="351419723">
      <w:bodyDiv w:val="1"/>
      <w:marLeft w:val="0"/>
      <w:marRight w:val="0"/>
      <w:marTop w:val="0"/>
      <w:marBottom w:val="0"/>
      <w:divBdr>
        <w:top w:val="none" w:sz="0" w:space="0" w:color="auto"/>
        <w:left w:val="none" w:sz="0" w:space="0" w:color="auto"/>
        <w:bottom w:val="none" w:sz="0" w:space="0" w:color="auto"/>
        <w:right w:val="none" w:sz="0" w:space="0" w:color="auto"/>
      </w:divBdr>
      <w:divsChild>
        <w:div w:id="1081558805">
          <w:marLeft w:val="0"/>
          <w:marRight w:val="0"/>
          <w:marTop w:val="0"/>
          <w:marBottom w:val="0"/>
          <w:divBdr>
            <w:top w:val="none" w:sz="0" w:space="0" w:color="auto"/>
            <w:left w:val="none" w:sz="0" w:space="0" w:color="auto"/>
            <w:bottom w:val="none" w:sz="0" w:space="0" w:color="auto"/>
            <w:right w:val="none" w:sz="0" w:space="0" w:color="auto"/>
          </w:divBdr>
          <w:divsChild>
            <w:div w:id="1796757235">
              <w:marLeft w:val="0"/>
              <w:marRight w:val="0"/>
              <w:marTop w:val="0"/>
              <w:marBottom w:val="0"/>
              <w:divBdr>
                <w:top w:val="none" w:sz="0" w:space="0" w:color="auto"/>
                <w:left w:val="none" w:sz="0" w:space="0" w:color="auto"/>
                <w:bottom w:val="none" w:sz="0" w:space="0" w:color="auto"/>
                <w:right w:val="none" w:sz="0" w:space="0" w:color="auto"/>
              </w:divBdr>
            </w:div>
          </w:divsChild>
        </w:div>
        <w:div w:id="1341007607">
          <w:marLeft w:val="0"/>
          <w:marRight w:val="0"/>
          <w:marTop w:val="0"/>
          <w:marBottom w:val="0"/>
          <w:divBdr>
            <w:top w:val="none" w:sz="0" w:space="0" w:color="auto"/>
            <w:left w:val="none" w:sz="0" w:space="0" w:color="auto"/>
            <w:bottom w:val="none" w:sz="0" w:space="0" w:color="auto"/>
            <w:right w:val="none" w:sz="0" w:space="0" w:color="auto"/>
          </w:divBdr>
        </w:div>
      </w:divsChild>
    </w:div>
    <w:div w:id="359674156">
      <w:bodyDiv w:val="1"/>
      <w:marLeft w:val="0"/>
      <w:marRight w:val="0"/>
      <w:marTop w:val="0"/>
      <w:marBottom w:val="0"/>
      <w:divBdr>
        <w:top w:val="none" w:sz="0" w:space="0" w:color="auto"/>
        <w:left w:val="none" w:sz="0" w:space="0" w:color="auto"/>
        <w:bottom w:val="none" w:sz="0" w:space="0" w:color="auto"/>
        <w:right w:val="none" w:sz="0" w:space="0" w:color="auto"/>
      </w:divBdr>
    </w:div>
    <w:div w:id="371157289">
      <w:bodyDiv w:val="1"/>
      <w:marLeft w:val="0"/>
      <w:marRight w:val="0"/>
      <w:marTop w:val="0"/>
      <w:marBottom w:val="0"/>
      <w:divBdr>
        <w:top w:val="none" w:sz="0" w:space="0" w:color="auto"/>
        <w:left w:val="none" w:sz="0" w:space="0" w:color="auto"/>
        <w:bottom w:val="none" w:sz="0" w:space="0" w:color="auto"/>
        <w:right w:val="none" w:sz="0" w:space="0" w:color="auto"/>
      </w:divBdr>
    </w:div>
    <w:div w:id="378087923">
      <w:bodyDiv w:val="1"/>
      <w:marLeft w:val="0"/>
      <w:marRight w:val="0"/>
      <w:marTop w:val="0"/>
      <w:marBottom w:val="0"/>
      <w:divBdr>
        <w:top w:val="none" w:sz="0" w:space="0" w:color="auto"/>
        <w:left w:val="none" w:sz="0" w:space="0" w:color="auto"/>
        <w:bottom w:val="none" w:sz="0" w:space="0" w:color="auto"/>
        <w:right w:val="none" w:sz="0" w:space="0" w:color="auto"/>
      </w:divBdr>
    </w:div>
    <w:div w:id="385639636">
      <w:bodyDiv w:val="1"/>
      <w:marLeft w:val="0"/>
      <w:marRight w:val="0"/>
      <w:marTop w:val="0"/>
      <w:marBottom w:val="0"/>
      <w:divBdr>
        <w:top w:val="none" w:sz="0" w:space="0" w:color="auto"/>
        <w:left w:val="none" w:sz="0" w:space="0" w:color="auto"/>
        <w:bottom w:val="none" w:sz="0" w:space="0" w:color="auto"/>
        <w:right w:val="none" w:sz="0" w:space="0" w:color="auto"/>
      </w:divBdr>
      <w:divsChild>
        <w:div w:id="1968662199">
          <w:marLeft w:val="0"/>
          <w:marRight w:val="0"/>
          <w:marTop w:val="0"/>
          <w:marBottom w:val="0"/>
          <w:divBdr>
            <w:top w:val="none" w:sz="0" w:space="0" w:color="auto"/>
            <w:left w:val="none" w:sz="0" w:space="0" w:color="auto"/>
            <w:bottom w:val="none" w:sz="0" w:space="0" w:color="auto"/>
            <w:right w:val="none" w:sz="0" w:space="0" w:color="auto"/>
          </w:divBdr>
        </w:div>
        <w:div w:id="503593063">
          <w:marLeft w:val="0"/>
          <w:marRight w:val="0"/>
          <w:marTop w:val="0"/>
          <w:marBottom w:val="0"/>
          <w:divBdr>
            <w:top w:val="none" w:sz="0" w:space="0" w:color="auto"/>
            <w:left w:val="none" w:sz="0" w:space="0" w:color="auto"/>
            <w:bottom w:val="none" w:sz="0" w:space="0" w:color="auto"/>
            <w:right w:val="none" w:sz="0" w:space="0" w:color="auto"/>
          </w:divBdr>
        </w:div>
        <w:div w:id="1591426570">
          <w:marLeft w:val="0"/>
          <w:marRight w:val="0"/>
          <w:marTop w:val="0"/>
          <w:marBottom w:val="0"/>
          <w:divBdr>
            <w:top w:val="none" w:sz="0" w:space="0" w:color="auto"/>
            <w:left w:val="none" w:sz="0" w:space="0" w:color="auto"/>
            <w:bottom w:val="none" w:sz="0" w:space="0" w:color="auto"/>
            <w:right w:val="none" w:sz="0" w:space="0" w:color="auto"/>
          </w:divBdr>
        </w:div>
        <w:div w:id="840854954">
          <w:marLeft w:val="0"/>
          <w:marRight w:val="0"/>
          <w:marTop w:val="0"/>
          <w:marBottom w:val="0"/>
          <w:divBdr>
            <w:top w:val="none" w:sz="0" w:space="0" w:color="auto"/>
            <w:left w:val="none" w:sz="0" w:space="0" w:color="auto"/>
            <w:bottom w:val="none" w:sz="0" w:space="0" w:color="auto"/>
            <w:right w:val="none" w:sz="0" w:space="0" w:color="auto"/>
          </w:divBdr>
        </w:div>
        <w:div w:id="1166825335">
          <w:marLeft w:val="0"/>
          <w:marRight w:val="0"/>
          <w:marTop w:val="0"/>
          <w:marBottom w:val="0"/>
          <w:divBdr>
            <w:top w:val="none" w:sz="0" w:space="0" w:color="auto"/>
            <w:left w:val="none" w:sz="0" w:space="0" w:color="auto"/>
            <w:bottom w:val="none" w:sz="0" w:space="0" w:color="auto"/>
            <w:right w:val="none" w:sz="0" w:space="0" w:color="auto"/>
          </w:divBdr>
        </w:div>
      </w:divsChild>
    </w:div>
    <w:div w:id="390079614">
      <w:bodyDiv w:val="1"/>
      <w:marLeft w:val="0"/>
      <w:marRight w:val="0"/>
      <w:marTop w:val="0"/>
      <w:marBottom w:val="0"/>
      <w:divBdr>
        <w:top w:val="none" w:sz="0" w:space="0" w:color="auto"/>
        <w:left w:val="none" w:sz="0" w:space="0" w:color="auto"/>
        <w:bottom w:val="none" w:sz="0" w:space="0" w:color="auto"/>
        <w:right w:val="none" w:sz="0" w:space="0" w:color="auto"/>
      </w:divBdr>
    </w:div>
    <w:div w:id="407458607">
      <w:bodyDiv w:val="1"/>
      <w:marLeft w:val="0"/>
      <w:marRight w:val="0"/>
      <w:marTop w:val="0"/>
      <w:marBottom w:val="0"/>
      <w:divBdr>
        <w:top w:val="none" w:sz="0" w:space="0" w:color="auto"/>
        <w:left w:val="none" w:sz="0" w:space="0" w:color="auto"/>
        <w:bottom w:val="none" w:sz="0" w:space="0" w:color="auto"/>
        <w:right w:val="none" w:sz="0" w:space="0" w:color="auto"/>
      </w:divBdr>
      <w:divsChild>
        <w:div w:id="1124076989">
          <w:marLeft w:val="1080"/>
          <w:marRight w:val="0"/>
          <w:marTop w:val="100"/>
          <w:marBottom w:val="0"/>
          <w:divBdr>
            <w:top w:val="none" w:sz="0" w:space="0" w:color="auto"/>
            <w:left w:val="none" w:sz="0" w:space="0" w:color="auto"/>
            <w:bottom w:val="none" w:sz="0" w:space="0" w:color="auto"/>
            <w:right w:val="none" w:sz="0" w:space="0" w:color="auto"/>
          </w:divBdr>
        </w:div>
      </w:divsChild>
    </w:div>
    <w:div w:id="410540757">
      <w:bodyDiv w:val="1"/>
      <w:marLeft w:val="0"/>
      <w:marRight w:val="0"/>
      <w:marTop w:val="0"/>
      <w:marBottom w:val="0"/>
      <w:divBdr>
        <w:top w:val="none" w:sz="0" w:space="0" w:color="auto"/>
        <w:left w:val="none" w:sz="0" w:space="0" w:color="auto"/>
        <w:bottom w:val="none" w:sz="0" w:space="0" w:color="auto"/>
        <w:right w:val="none" w:sz="0" w:space="0" w:color="auto"/>
      </w:divBdr>
    </w:div>
    <w:div w:id="412822665">
      <w:bodyDiv w:val="1"/>
      <w:marLeft w:val="0"/>
      <w:marRight w:val="0"/>
      <w:marTop w:val="0"/>
      <w:marBottom w:val="0"/>
      <w:divBdr>
        <w:top w:val="none" w:sz="0" w:space="0" w:color="auto"/>
        <w:left w:val="none" w:sz="0" w:space="0" w:color="auto"/>
        <w:bottom w:val="none" w:sz="0" w:space="0" w:color="auto"/>
        <w:right w:val="none" w:sz="0" w:space="0" w:color="auto"/>
      </w:divBdr>
    </w:div>
    <w:div w:id="420100487">
      <w:bodyDiv w:val="1"/>
      <w:marLeft w:val="0"/>
      <w:marRight w:val="0"/>
      <w:marTop w:val="0"/>
      <w:marBottom w:val="0"/>
      <w:divBdr>
        <w:top w:val="none" w:sz="0" w:space="0" w:color="auto"/>
        <w:left w:val="none" w:sz="0" w:space="0" w:color="auto"/>
        <w:bottom w:val="none" w:sz="0" w:space="0" w:color="auto"/>
        <w:right w:val="none" w:sz="0" w:space="0" w:color="auto"/>
      </w:divBdr>
    </w:div>
    <w:div w:id="424881809">
      <w:bodyDiv w:val="1"/>
      <w:marLeft w:val="0"/>
      <w:marRight w:val="0"/>
      <w:marTop w:val="0"/>
      <w:marBottom w:val="0"/>
      <w:divBdr>
        <w:top w:val="none" w:sz="0" w:space="0" w:color="auto"/>
        <w:left w:val="none" w:sz="0" w:space="0" w:color="auto"/>
        <w:bottom w:val="none" w:sz="0" w:space="0" w:color="auto"/>
        <w:right w:val="none" w:sz="0" w:space="0" w:color="auto"/>
      </w:divBdr>
    </w:div>
    <w:div w:id="428164513">
      <w:bodyDiv w:val="1"/>
      <w:marLeft w:val="0"/>
      <w:marRight w:val="0"/>
      <w:marTop w:val="0"/>
      <w:marBottom w:val="0"/>
      <w:divBdr>
        <w:top w:val="none" w:sz="0" w:space="0" w:color="auto"/>
        <w:left w:val="none" w:sz="0" w:space="0" w:color="auto"/>
        <w:bottom w:val="none" w:sz="0" w:space="0" w:color="auto"/>
        <w:right w:val="none" w:sz="0" w:space="0" w:color="auto"/>
      </w:divBdr>
    </w:div>
    <w:div w:id="431320947">
      <w:bodyDiv w:val="1"/>
      <w:marLeft w:val="0"/>
      <w:marRight w:val="0"/>
      <w:marTop w:val="0"/>
      <w:marBottom w:val="0"/>
      <w:divBdr>
        <w:top w:val="none" w:sz="0" w:space="0" w:color="auto"/>
        <w:left w:val="none" w:sz="0" w:space="0" w:color="auto"/>
        <w:bottom w:val="none" w:sz="0" w:space="0" w:color="auto"/>
        <w:right w:val="none" w:sz="0" w:space="0" w:color="auto"/>
      </w:divBdr>
    </w:div>
    <w:div w:id="454831100">
      <w:bodyDiv w:val="1"/>
      <w:marLeft w:val="0"/>
      <w:marRight w:val="0"/>
      <w:marTop w:val="0"/>
      <w:marBottom w:val="0"/>
      <w:divBdr>
        <w:top w:val="none" w:sz="0" w:space="0" w:color="auto"/>
        <w:left w:val="none" w:sz="0" w:space="0" w:color="auto"/>
        <w:bottom w:val="none" w:sz="0" w:space="0" w:color="auto"/>
        <w:right w:val="none" w:sz="0" w:space="0" w:color="auto"/>
      </w:divBdr>
    </w:div>
    <w:div w:id="456026338">
      <w:bodyDiv w:val="1"/>
      <w:marLeft w:val="0"/>
      <w:marRight w:val="0"/>
      <w:marTop w:val="0"/>
      <w:marBottom w:val="0"/>
      <w:divBdr>
        <w:top w:val="none" w:sz="0" w:space="0" w:color="auto"/>
        <w:left w:val="none" w:sz="0" w:space="0" w:color="auto"/>
        <w:bottom w:val="none" w:sz="0" w:space="0" w:color="auto"/>
        <w:right w:val="none" w:sz="0" w:space="0" w:color="auto"/>
      </w:divBdr>
    </w:div>
    <w:div w:id="479809504">
      <w:bodyDiv w:val="1"/>
      <w:marLeft w:val="0"/>
      <w:marRight w:val="0"/>
      <w:marTop w:val="0"/>
      <w:marBottom w:val="0"/>
      <w:divBdr>
        <w:top w:val="none" w:sz="0" w:space="0" w:color="auto"/>
        <w:left w:val="none" w:sz="0" w:space="0" w:color="auto"/>
        <w:bottom w:val="none" w:sz="0" w:space="0" w:color="auto"/>
        <w:right w:val="none" w:sz="0" w:space="0" w:color="auto"/>
      </w:divBdr>
    </w:div>
    <w:div w:id="489710500">
      <w:bodyDiv w:val="1"/>
      <w:marLeft w:val="0"/>
      <w:marRight w:val="0"/>
      <w:marTop w:val="0"/>
      <w:marBottom w:val="0"/>
      <w:divBdr>
        <w:top w:val="none" w:sz="0" w:space="0" w:color="auto"/>
        <w:left w:val="none" w:sz="0" w:space="0" w:color="auto"/>
        <w:bottom w:val="none" w:sz="0" w:space="0" w:color="auto"/>
        <w:right w:val="none" w:sz="0" w:space="0" w:color="auto"/>
      </w:divBdr>
    </w:div>
    <w:div w:id="504057366">
      <w:bodyDiv w:val="1"/>
      <w:marLeft w:val="0"/>
      <w:marRight w:val="0"/>
      <w:marTop w:val="0"/>
      <w:marBottom w:val="0"/>
      <w:divBdr>
        <w:top w:val="none" w:sz="0" w:space="0" w:color="auto"/>
        <w:left w:val="none" w:sz="0" w:space="0" w:color="auto"/>
        <w:bottom w:val="none" w:sz="0" w:space="0" w:color="auto"/>
        <w:right w:val="none" w:sz="0" w:space="0" w:color="auto"/>
      </w:divBdr>
    </w:div>
    <w:div w:id="508907615">
      <w:bodyDiv w:val="1"/>
      <w:marLeft w:val="0"/>
      <w:marRight w:val="0"/>
      <w:marTop w:val="0"/>
      <w:marBottom w:val="0"/>
      <w:divBdr>
        <w:top w:val="none" w:sz="0" w:space="0" w:color="auto"/>
        <w:left w:val="none" w:sz="0" w:space="0" w:color="auto"/>
        <w:bottom w:val="none" w:sz="0" w:space="0" w:color="auto"/>
        <w:right w:val="none" w:sz="0" w:space="0" w:color="auto"/>
      </w:divBdr>
    </w:div>
    <w:div w:id="511064580">
      <w:bodyDiv w:val="1"/>
      <w:marLeft w:val="0"/>
      <w:marRight w:val="0"/>
      <w:marTop w:val="0"/>
      <w:marBottom w:val="0"/>
      <w:divBdr>
        <w:top w:val="none" w:sz="0" w:space="0" w:color="auto"/>
        <w:left w:val="none" w:sz="0" w:space="0" w:color="auto"/>
        <w:bottom w:val="none" w:sz="0" w:space="0" w:color="auto"/>
        <w:right w:val="none" w:sz="0" w:space="0" w:color="auto"/>
      </w:divBdr>
    </w:div>
    <w:div w:id="518082793">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6458009">
      <w:bodyDiv w:val="1"/>
      <w:marLeft w:val="0"/>
      <w:marRight w:val="0"/>
      <w:marTop w:val="0"/>
      <w:marBottom w:val="0"/>
      <w:divBdr>
        <w:top w:val="none" w:sz="0" w:space="0" w:color="auto"/>
        <w:left w:val="none" w:sz="0" w:space="0" w:color="auto"/>
        <w:bottom w:val="none" w:sz="0" w:space="0" w:color="auto"/>
        <w:right w:val="none" w:sz="0" w:space="0" w:color="auto"/>
      </w:divBdr>
      <w:divsChild>
        <w:div w:id="1266426189">
          <w:marLeft w:val="547"/>
          <w:marRight w:val="0"/>
          <w:marTop w:val="0"/>
          <w:marBottom w:val="0"/>
          <w:divBdr>
            <w:top w:val="none" w:sz="0" w:space="0" w:color="auto"/>
            <w:left w:val="none" w:sz="0" w:space="0" w:color="auto"/>
            <w:bottom w:val="none" w:sz="0" w:space="0" w:color="auto"/>
            <w:right w:val="none" w:sz="0" w:space="0" w:color="auto"/>
          </w:divBdr>
        </w:div>
        <w:div w:id="1326055527">
          <w:marLeft w:val="547"/>
          <w:marRight w:val="0"/>
          <w:marTop w:val="0"/>
          <w:marBottom w:val="0"/>
          <w:divBdr>
            <w:top w:val="none" w:sz="0" w:space="0" w:color="auto"/>
            <w:left w:val="none" w:sz="0" w:space="0" w:color="auto"/>
            <w:bottom w:val="none" w:sz="0" w:space="0" w:color="auto"/>
            <w:right w:val="none" w:sz="0" w:space="0" w:color="auto"/>
          </w:divBdr>
        </w:div>
      </w:divsChild>
    </w:div>
    <w:div w:id="552280419">
      <w:bodyDiv w:val="1"/>
      <w:marLeft w:val="0"/>
      <w:marRight w:val="0"/>
      <w:marTop w:val="0"/>
      <w:marBottom w:val="0"/>
      <w:divBdr>
        <w:top w:val="none" w:sz="0" w:space="0" w:color="auto"/>
        <w:left w:val="none" w:sz="0" w:space="0" w:color="auto"/>
        <w:bottom w:val="none" w:sz="0" w:space="0" w:color="auto"/>
        <w:right w:val="none" w:sz="0" w:space="0" w:color="auto"/>
      </w:divBdr>
    </w:div>
    <w:div w:id="553200613">
      <w:bodyDiv w:val="1"/>
      <w:marLeft w:val="0"/>
      <w:marRight w:val="0"/>
      <w:marTop w:val="0"/>
      <w:marBottom w:val="0"/>
      <w:divBdr>
        <w:top w:val="none" w:sz="0" w:space="0" w:color="auto"/>
        <w:left w:val="none" w:sz="0" w:space="0" w:color="auto"/>
        <w:bottom w:val="none" w:sz="0" w:space="0" w:color="auto"/>
        <w:right w:val="none" w:sz="0" w:space="0" w:color="auto"/>
      </w:divBdr>
    </w:div>
    <w:div w:id="557133198">
      <w:bodyDiv w:val="1"/>
      <w:marLeft w:val="0"/>
      <w:marRight w:val="0"/>
      <w:marTop w:val="0"/>
      <w:marBottom w:val="0"/>
      <w:divBdr>
        <w:top w:val="none" w:sz="0" w:space="0" w:color="auto"/>
        <w:left w:val="none" w:sz="0" w:space="0" w:color="auto"/>
        <w:bottom w:val="none" w:sz="0" w:space="0" w:color="auto"/>
        <w:right w:val="none" w:sz="0" w:space="0" w:color="auto"/>
      </w:divBdr>
    </w:div>
    <w:div w:id="583489889">
      <w:bodyDiv w:val="1"/>
      <w:marLeft w:val="0"/>
      <w:marRight w:val="0"/>
      <w:marTop w:val="0"/>
      <w:marBottom w:val="0"/>
      <w:divBdr>
        <w:top w:val="none" w:sz="0" w:space="0" w:color="auto"/>
        <w:left w:val="none" w:sz="0" w:space="0" w:color="auto"/>
        <w:bottom w:val="none" w:sz="0" w:space="0" w:color="auto"/>
        <w:right w:val="none" w:sz="0" w:space="0" w:color="auto"/>
      </w:divBdr>
    </w:div>
    <w:div w:id="584998381">
      <w:bodyDiv w:val="1"/>
      <w:marLeft w:val="0"/>
      <w:marRight w:val="0"/>
      <w:marTop w:val="0"/>
      <w:marBottom w:val="0"/>
      <w:divBdr>
        <w:top w:val="none" w:sz="0" w:space="0" w:color="auto"/>
        <w:left w:val="none" w:sz="0" w:space="0" w:color="auto"/>
        <w:bottom w:val="none" w:sz="0" w:space="0" w:color="auto"/>
        <w:right w:val="none" w:sz="0" w:space="0" w:color="auto"/>
      </w:divBdr>
    </w:div>
    <w:div w:id="588931606">
      <w:bodyDiv w:val="1"/>
      <w:marLeft w:val="0"/>
      <w:marRight w:val="0"/>
      <w:marTop w:val="0"/>
      <w:marBottom w:val="0"/>
      <w:divBdr>
        <w:top w:val="none" w:sz="0" w:space="0" w:color="auto"/>
        <w:left w:val="none" w:sz="0" w:space="0" w:color="auto"/>
        <w:bottom w:val="none" w:sz="0" w:space="0" w:color="auto"/>
        <w:right w:val="none" w:sz="0" w:space="0" w:color="auto"/>
      </w:divBdr>
    </w:div>
    <w:div w:id="589311751">
      <w:bodyDiv w:val="1"/>
      <w:marLeft w:val="0"/>
      <w:marRight w:val="0"/>
      <w:marTop w:val="0"/>
      <w:marBottom w:val="0"/>
      <w:divBdr>
        <w:top w:val="none" w:sz="0" w:space="0" w:color="auto"/>
        <w:left w:val="none" w:sz="0" w:space="0" w:color="auto"/>
        <w:bottom w:val="none" w:sz="0" w:space="0" w:color="auto"/>
        <w:right w:val="none" w:sz="0" w:space="0" w:color="auto"/>
      </w:divBdr>
    </w:div>
    <w:div w:id="591360594">
      <w:bodyDiv w:val="1"/>
      <w:marLeft w:val="0"/>
      <w:marRight w:val="0"/>
      <w:marTop w:val="0"/>
      <w:marBottom w:val="0"/>
      <w:divBdr>
        <w:top w:val="none" w:sz="0" w:space="0" w:color="auto"/>
        <w:left w:val="none" w:sz="0" w:space="0" w:color="auto"/>
        <w:bottom w:val="none" w:sz="0" w:space="0" w:color="auto"/>
        <w:right w:val="none" w:sz="0" w:space="0" w:color="auto"/>
      </w:divBdr>
    </w:div>
    <w:div w:id="593127480">
      <w:bodyDiv w:val="1"/>
      <w:marLeft w:val="0"/>
      <w:marRight w:val="0"/>
      <w:marTop w:val="0"/>
      <w:marBottom w:val="0"/>
      <w:divBdr>
        <w:top w:val="none" w:sz="0" w:space="0" w:color="auto"/>
        <w:left w:val="none" w:sz="0" w:space="0" w:color="auto"/>
        <w:bottom w:val="none" w:sz="0" w:space="0" w:color="auto"/>
        <w:right w:val="none" w:sz="0" w:space="0" w:color="auto"/>
      </w:divBdr>
    </w:div>
    <w:div w:id="602543026">
      <w:bodyDiv w:val="1"/>
      <w:marLeft w:val="0"/>
      <w:marRight w:val="0"/>
      <w:marTop w:val="0"/>
      <w:marBottom w:val="0"/>
      <w:divBdr>
        <w:top w:val="none" w:sz="0" w:space="0" w:color="auto"/>
        <w:left w:val="none" w:sz="0" w:space="0" w:color="auto"/>
        <w:bottom w:val="none" w:sz="0" w:space="0" w:color="auto"/>
        <w:right w:val="none" w:sz="0" w:space="0" w:color="auto"/>
      </w:divBdr>
    </w:div>
    <w:div w:id="605775404">
      <w:bodyDiv w:val="1"/>
      <w:marLeft w:val="0"/>
      <w:marRight w:val="0"/>
      <w:marTop w:val="0"/>
      <w:marBottom w:val="0"/>
      <w:divBdr>
        <w:top w:val="none" w:sz="0" w:space="0" w:color="auto"/>
        <w:left w:val="none" w:sz="0" w:space="0" w:color="auto"/>
        <w:bottom w:val="none" w:sz="0" w:space="0" w:color="auto"/>
        <w:right w:val="none" w:sz="0" w:space="0" w:color="auto"/>
      </w:divBdr>
    </w:div>
    <w:div w:id="620965063">
      <w:bodyDiv w:val="1"/>
      <w:marLeft w:val="0"/>
      <w:marRight w:val="0"/>
      <w:marTop w:val="0"/>
      <w:marBottom w:val="0"/>
      <w:divBdr>
        <w:top w:val="none" w:sz="0" w:space="0" w:color="auto"/>
        <w:left w:val="none" w:sz="0" w:space="0" w:color="auto"/>
        <w:bottom w:val="none" w:sz="0" w:space="0" w:color="auto"/>
        <w:right w:val="none" w:sz="0" w:space="0" w:color="auto"/>
      </w:divBdr>
    </w:div>
    <w:div w:id="630865371">
      <w:bodyDiv w:val="1"/>
      <w:marLeft w:val="0"/>
      <w:marRight w:val="0"/>
      <w:marTop w:val="0"/>
      <w:marBottom w:val="0"/>
      <w:divBdr>
        <w:top w:val="none" w:sz="0" w:space="0" w:color="auto"/>
        <w:left w:val="none" w:sz="0" w:space="0" w:color="auto"/>
        <w:bottom w:val="none" w:sz="0" w:space="0" w:color="auto"/>
        <w:right w:val="none" w:sz="0" w:space="0" w:color="auto"/>
      </w:divBdr>
    </w:div>
    <w:div w:id="631600694">
      <w:bodyDiv w:val="1"/>
      <w:marLeft w:val="0"/>
      <w:marRight w:val="0"/>
      <w:marTop w:val="0"/>
      <w:marBottom w:val="0"/>
      <w:divBdr>
        <w:top w:val="none" w:sz="0" w:space="0" w:color="auto"/>
        <w:left w:val="none" w:sz="0" w:space="0" w:color="auto"/>
        <w:bottom w:val="none" w:sz="0" w:space="0" w:color="auto"/>
        <w:right w:val="none" w:sz="0" w:space="0" w:color="auto"/>
      </w:divBdr>
    </w:div>
    <w:div w:id="636499035">
      <w:bodyDiv w:val="1"/>
      <w:marLeft w:val="0"/>
      <w:marRight w:val="0"/>
      <w:marTop w:val="0"/>
      <w:marBottom w:val="0"/>
      <w:divBdr>
        <w:top w:val="none" w:sz="0" w:space="0" w:color="auto"/>
        <w:left w:val="none" w:sz="0" w:space="0" w:color="auto"/>
        <w:bottom w:val="none" w:sz="0" w:space="0" w:color="auto"/>
        <w:right w:val="none" w:sz="0" w:space="0" w:color="auto"/>
      </w:divBdr>
    </w:div>
    <w:div w:id="642658573">
      <w:bodyDiv w:val="1"/>
      <w:marLeft w:val="0"/>
      <w:marRight w:val="0"/>
      <w:marTop w:val="0"/>
      <w:marBottom w:val="0"/>
      <w:divBdr>
        <w:top w:val="none" w:sz="0" w:space="0" w:color="auto"/>
        <w:left w:val="none" w:sz="0" w:space="0" w:color="auto"/>
        <w:bottom w:val="none" w:sz="0" w:space="0" w:color="auto"/>
        <w:right w:val="none" w:sz="0" w:space="0" w:color="auto"/>
      </w:divBdr>
    </w:div>
    <w:div w:id="642739351">
      <w:bodyDiv w:val="1"/>
      <w:marLeft w:val="0"/>
      <w:marRight w:val="0"/>
      <w:marTop w:val="0"/>
      <w:marBottom w:val="0"/>
      <w:divBdr>
        <w:top w:val="none" w:sz="0" w:space="0" w:color="auto"/>
        <w:left w:val="none" w:sz="0" w:space="0" w:color="auto"/>
        <w:bottom w:val="none" w:sz="0" w:space="0" w:color="auto"/>
        <w:right w:val="none" w:sz="0" w:space="0" w:color="auto"/>
      </w:divBdr>
    </w:div>
    <w:div w:id="657535093">
      <w:bodyDiv w:val="1"/>
      <w:marLeft w:val="0"/>
      <w:marRight w:val="0"/>
      <w:marTop w:val="0"/>
      <w:marBottom w:val="0"/>
      <w:divBdr>
        <w:top w:val="none" w:sz="0" w:space="0" w:color="auto"/>
        <w:left w:val="none" w:sz="0" w:space="0" w:color="auto"/>
        <w:bottom w:val="none" w:sz="0" w:space="0" w:color="auto"/>
        <w:right w:val="none" w:sz="0" w:space="0" w:color="auto"/>
      </w:divBdr>
    </w:div>
    <w:div w:id="659701877">
      <w:bodyDiv w:val="1"/>
      <w:marLeft w:val="0"/>
      <w:marRight w:val="0"/>
      <w:marTop w:val="0"/>
      <w:marBottom w:val="0"/>
      <w:divBdr>
        <w:top w:val="none" w:sz="0" w:space="0" w:color="auto"/>
        <w:left w:val="none" w:sz="0" w:space="0" w:color="auto"/>
        <w:bottom w:val="none" w:sz="0" w:space="0" w:color="auto"/>
        <w:right w:val="none" w:sz="0" w:space="0" w:color="auto"/>
      </w:divBdr>
    </w:div>
    <w:div w:id="660352628">
      <w:bodyDiv w:val="1"/>
      <w:marLeft w:val="0"/>
      <w:marRight w:val="0"/>
      <w:marTop w:val="0"/>
      <w:marBottom w:val="0"/>
      <w:divBdr>
        <w:top w:val="none" w:sz="0" w:space="0" w:color="auto"/>
        <w:left w:val="none" w:sz="0" w:space="0" w:color="auto"/>
        <w:bottom w:val="none" w:sz="0" w:space="0" w:color="auto"/>
        <w:right w:val="none" w:sz="0" w:space="0" w:color="auto"/>
      </w:divBdr>
    </w:div>
    <w:div w:id="668563603">
      <w:bodyDiv w:val="1"/>
      <w:marLeft w:val="0"/>
      <w:marRight w:val="0"/>
      <w:marTop w:val="0"/>
      <w:marBottom w:val="0"/>
      <w:divBdr>
        <w:top w:val="none" w:sz="0" w:space="0" w:color="auto"/>
        <w:left w:val="none" w:sz="0" w:space="0" w:color="auto"/>
        <w:bottom w:val="none" w:sz="0" w:space="0" w:color="auto"/>
        <w:right w:val="none" w:sz="0" w:space="0" w:color="auto"/>
      </w:divBdr>
    </w:div>
    <w:div w:id="676465611">
      <w:bodyDiv w:val="1"/>
      <w:marLeft w:val="0"/>
      <w:marRight w:val="0"/>
      <w:marTop w:val="0"/>
      <w:marBottom w:val="0"/>
      <w:divBdr>
        <w:top w:val="none" w:sz="0" w:space="0" w:color="auto"/>
        <w:left w:val="none" w:sz="0" w:space="0" w:color="auto"/>
        <w:bottom w:val="none" w:sz="0" w:space="0" w:color="auto"/>
        <w:right w:val="none" w:sz="0" w:space="0" w:color="auto"/>
      </w:divBdr>
    </w:div>
    <w:div w:id="684136933">
      <w:bodyDiv w:val="1"/>
      <w:marLeft w:val="0"/>
      <w:marRight w:val="0"/>
      <w:marTop w:val="0"/>
      <w:marBottom w:val="0"/>
      <w:divBdr>
        <w:top w:val="none" w:sz="0" w:space="0" w:color="auto"/>
        <w:left w:val="none" w:sz="0" w:space="0" w:color="auto"/>
        <w:bottom w:val="none" w:sz="0" w:space="0" w:color="auto"/>
        <w:right w:val="none" w:sz="0" w:space="0" w:color="auto"/>
      </w:divBdr>
      <w:divsChild>
        <w:div w:id="1440179748">
          <w:marLeft w:val="547"/>
          <w:marRight w:val="0"/>
          <w:marTop w:val="0"/>
          <w:marBottom w:val="0"/>
          <w:divBdr>
            <w:top w:val="none" w:sz="0" w:space="0" w:color="auto"/>
            <w:left w:val="none" w:sz="0" w:space="0" w:color="auto"/>
            <w:bottom w:val="none" w:sz="0" w:space="0" w:color="auto"/>
            <w:right w:val="none" w:sz="0" w:space="0" w:color="auto"/>
          </w:divBdr>
        </w:div>
        <w:div w:id="1779520725">
          <w:marLeft w:val="547"/>
          <w:marRight w:val="0"/>
          <w:marTop w:val="0"/>
          <w:marBottom w:val="0"/>
          <w:divBdr>
            <w:top w:val="none" w:sz="0" w:space="0" w:color="auto"/>
            <w:left w:val="none" w:sz="0" w:space="0" w:color="auto"/>
            <w:bottom w:val="none" w:sz="0" w:space="0" w:color="auto"/>
            <w:right w:val="none" w:sz="0" w:space="0" w:color="auto"/>
          </w:divBdr>
        </w:div>
      </w:divsChild>
    </w:div>
    <w:div w:id="687098988">
      <w:bodyDiv w:val="1"/>
      <w:marLeft w:val="0"/>
      <w:marRight w:val="0"/>
      <w:marTop w:val="0"/>
      <w:marBottom w:val="0"/>
      <w:divBdr>
        <w:top w:val="none" w:sz="0" w:space="0" w:color="auto"/>
        <w:left w:val="none" w:sz="0" w:space="0" w:color="auto"/>
        <w:bottom w:val="none" w:sz="0" w:space="0" w:color="auto"/>
        <w:right w:val="none" w:sz="0" w:space="0" w:color="auto"/>
      </w:divBdr>
    </w:div>
    <w:div w:id="689988900">
      <w:bodyDiv w:val="1"/>
      <w:marLeft w:val="0"/>
      <w:marRight w:val="0"/>
      <w:marTop w:val="0"/>
      <w:marBottom w:val="0"/>
      <w:divBdr>
        <w:top w:val="none" w:sz="0" w:space="0" w:color="auto"/>
        <w:left w:val="none" w:sz="0" w:space="0" w:color="auto"/>
        <w:bottom w:val="none" w:sz="0" w:space="0" w:color="auto"/>
        <w:right w:val="none" w:sz="0" w:space="0" w:color="auto"/>
      </w:divBdr>
    </w:div>
    <w:div w:id="694621656">
      <w:bodyDiv w:val="1"/>
      <w:marLeft w:val="0"/>
      <w:marRight w:val="0"/>
      <w:marTop w:val="0"/>
      <w:marBottom w:val="0"/>
      <w:divBdr>
        <w:top w:val="none" w:sz="0" w:space="0" w:color="auto"/>
        <w:left w:val="none" w:sz="0" w:space="0" w:color="auto"/>
        <w:bottom w:val="none" w:sz="0" w:space="0" w:color="auto"/>
        <w:right w:val="none" w:sz="0" w:space="0" w:color="auto"/>
      </w:divBdr>
    </w:div>
    <w:div w:id="702751634">
      <w:bodyDiv w:val="1"/>
      <w:marLeft w:val="0"/>
      <w:marRight w:val="0"/>
      <w:marTop w:val="0"/>
      <w:marBottom w:val="0"/>
      <w:divBdr>
        <w:top w:val="none" w:sz="0" w:space="0" w:color="auto"/>
        <w:left w:val="none" w:sz="0" w:space="0" w:color="auto"/>
        <w:bottom w:val="none" w:sz="0" w:space="0" w:color="auto"/>
        <w:right w:val="none" w:sz="0" w:space="0" w:color="auto"/>
      </w:divBdr>
    </w:div>
    <w:div w:id="710034063">
      <w:bodyDiv w:val="1"/>
      <w:marLeft w:val="0"/>
      <w:marRight w:val="0"/>
      <w:marTop w:val="0"/>
      <w:marBottom w:val="0"/>
      <w:divBdr>
        <w:top w:val="none" w:sz="0" w:space="0" w:color="auto"/>
        <w:left w:val="none" w:sz="0" w:space="0" w:color="auto"/>
        <w:bottom w:val="none" w:sz="0" w:space="0" w:color="auto"/>
        <w:right w:val="none" w:sz="0" w:space="0" w:color="auto"/>
      </w:divBdr>
    </w:div>
    <w:div w:id="712076246">
      <w:bodyDiv w:val="1"/>
      <w:marLeft w:val="0"/>
      <w:marRight w:val="0"/>
      <w:marTop w:val="0"/>
      <w:marBottom w:val="0"/>
      <w:divBdr>
        <w:top w:val="none" w:sz="0" w:space="0" w:color="auto"/>
        <w:left w:val="none" w:sz="0" w:space="0" w:color="auto"/>
        <w:bottom w:val="none" w:sz="0" w:space="0" w:color="auto"/>
        <w:right w:val="none" w:sz="0" w:space="0" w:color="auto"/>
      </w:divBdr>
    </w:div>
    <w:div w:id="755908667">
      <w:bodyDiv w:val="1"/>
      <w:marLeft w:val="0"/>
      <w:marRight w:val="0"/>
      <w:marTop w:val="0"/>
      <w:marBottom w:val="0"/>
      <w:divBdr>
        <w:top w:val="none" w:sz="0" w:space="0" w:color="auto"/>
        <w:left w:val="none" w:sz="0" w:space="0" w:color="auto"/>
        <w:bottom w:val="none" w:sz="0" w:space="0" w:color="auto"/>
        <w:right w:val="none" w:sz="0" w:space="0" w:color="auto"/>
      </w:divBdr>
    </w:div>
    <w:div w:id="772893884">
      <w:bodyDiv w:val="1"/>
      <w:marLeft w:val="0"/>
      <w:marRight w:val="0"/>
      <w:marTop w:val="0"/>
      <w:marBottom w:val="0"/>
      <w:divBdr>
        <w:top w:val="none" w:sz="0" w:space="0" w:color="auto"/>
        <w:left w:val="none" w:sz="0" w:space="0" w:color="auto"/>
        <w:bottom w:val="none" w:sz="0" w:space="0" w:color="auto"/>
        <w:right w:val="none" w:sz="0" w:space="0" w:color="auto"/>
      </w:divBdr>
      <w:divsChild>
        <w:div w:id="1121918376">
          <w:marLeft w:val="0"/>
          <w:marRight w:val="0"/>
          <w:marTop w:val="0"/>
          <w:marBottom w:val="0"/>
          <w:divBdr>
            <w:top w:val="single" w:sz="6" w:space="4" w:color="ABABAB"/>
            <w:left w:val="single" w:sz="6" w:space="4" w:color="ABABAB"/>
            <w:bottom w:val="single" w:sz="6" w:space="4" w:color="ABABAB"/>
            <w:right w:val="single" w:sz="6" w:space="4" w:color="ABABAB"/>
          </w:divBdr>
          <w:divsChild>
            <w:div w:id="184952900">
              <w:marLeft w:val="0"/>
              <w:marRight w:val="0"/>
              <w:marTop w:val="0"/>
              <w:marBottom w:val="0"/>
              <w:divBdr>
                <w:top w:val="none" w:sz="0" w:space="0" w:color="auto"/>
                <w:left w:val="none" w:sz="0" w:space="0" w:color="auto"/>
                <w:bottom w:val="none" w:sz="0" w:space="0" w:color="auto"/>
                <w:right w:val="none" w:sz="0" w:space="0" w:color="auto"/>
              </w:divBdr>
              <w:divsChild>
                <w:div w:id="1825782431">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sChild>
                        <w:div w:id="2086147537">
                          <w:marLeft w:val="0"/>
                          <w:marRight w:val="0"/>
                          <w:marTop w:val="0"/>
                          <w:marBottom w:val="0"/>
                          <w:divBdr>
                            <w:top w:val="none" w:sz="0" w:space="0" w:color="auto"/>
                            <w:left w:val="none" w:sz="0" w:space="0" w:color="auto"/>
                            <w:bottom w:val="none" w:sz="0" w:space="0" w:color="auto"/>
                            <w:right w:val="none" w:sz="0" w:space="0" w:color="auto"/>
                          </w:divBdr>
                          <w:divsChild>
                            <w:div w:id="20978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626239">
          <w:marLeft w:val="0"/>
          <w:marRight w:val="0"/>
          <w:marTop w:val="0"/>
          <w:marBottom w:val="0"/>
          <w:divBdr>
            <w:top w:val="single" w:sz="6" w:space="4" w:color="auto"/>
            <w:left w:val="single" w:sz="6" w:space="4" w:color="auto"/>
            <w:bottom w:val="single" w:sz="6" w:space="4" w:color="auto"/>
            <w:right w:val="single" w:sz="6" w:space="4" w:color="auto"/>
          </w:divBdr>
          <w:divsChild>
            <w:div w:id="1973710381">
              <w:marLeft w:val="0"/>
              <w:marRight w:val="0"/>
              <w:marTop w:val="0"/>
              <w:marBottom w:val="0"/>
              <w:divBdr>
                <w:top w:val="none" w:sz="0" w:space="0" w:color="auto"/>
                <w:left w:val="none" w:sz="0" w:space="0" w:color="auto"/>
                <w:bottom w:val="none" w:sz="0" w:space="0" w:color="auto"/>
                <w:right w:val="none" w:sz="0" w:space="0" w:color="auto"/>
              </w:divBdr>
              <w:divsChild>
                <w:div w:id="933320960">
                  <w:marLeft w:val="0"/>
                  <w:marRight w:val="0"/>
                  <w:marTop w:val="0"/>
                  <w:marBottom w:val="0"/>
                  <w:divBdr>
                    <w:top w:val="none" w:sz="0" w:space="0" w:color="auto"/>
                    <w:left w:val="none" w:sz="0" w:space="0" w:color="auto"/>
                    <w:bottom w:val="none" w:sz="0" w:space="0" w:color="auto"/>
                    <w:right w:val="none" w:sz="0" w:space="0" w:color="auto"/>
                  </w:divBdr>
                  <w:divsChild>
                    <w:div w:id="805587174">
                      <w:marLeft w:val="0"/>
                      <w:marRight w:val="0"/>
                      <w:marTop w:val="0"/>
                      <w:marBottom w:val="0"/>
                      <w:divBdr>
                        <w:top w:val="single" w:sz="6" w:space="0" w:color="CFCFCF"/>
                        <w:left w:val="single" w:sz="6" w:space="0" w:color="CFCFCF"/>
                        <w:bottom w:val="single" w:sz="6" w:space="0" w:color="CFCFCF"/>
                        <w:right w:val="single" w:sz="6" w:space="0" w:color="CFCFCF"/>
                      </w:divBdr>
                      <w:divsChild>
                        <w:div w:id="8990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013484">
      <w:bodyDiv w:val="1"/>
      <w:marLeft w:val="0"/>
      <w:marRight w:val="0"/>
      <w:marTop w:val="0"/>
      <w:marBottom w:val="0"/>
      <w:divBdr>
        <w:top w:val="none" w:sz="0" w:space="0" w:color="auto"/>
        <w:left w:val="none" w:sz="0" w:space="0" w:color="auto"/>
        <w:bottom w:val="none" w:sz="0" w:space="0" w:color="auto"/>
        <w:right w:val="none" w:sz="0" w:space="0" w:color="auto"/>
      </w:divBdr>
    </w:div>
    <w:div w:id="790249603">
      <w:bodyDiv w:val="1"/>
      <w:marLeft w:val="0"/>
      <w:marRight w:val="0"/>
      <w:marTop w:val="0"/>
      <w:marBottom w:val="0"/>
      <w:divBdr>
        <w:top w:val="none" w:sz="0" w:space="0" w:color="auto"/>
        <w:left w:val="none" w:sz="0" w:space="0" w:color="auto"/>
        <w:bottom w:val="none" w:sz="0" w:space="0" w:color="auto"/>
        <w:right w:val="none" w:sz="0" w:space="0" w:color="auto"/>
      </w:divBdr>
    </w:div>
    <w:div w:id="793015034">
      <w:bodyDiv w:val="1"/>
      <w:marLeft w:val="0"/>
      <w:marRight w:val="0"/>
      <w:marTop w:val="0"/>
      <w:marBottom w:val="0"/>
      <w:divBdr>
        <w:top w:val="none" w:sz="0" w:space="0" w:color="auto"/>
        <w:left w:val="none" w:sz="0" w:space="0" w:color="auto"/>
        <w:bottom w:val="none" w:sz="0" w:space="0" w:color="auto"/>
        <w:right w:val="none" w:sz="0" w:space="0" w:color="auto"/>
      </w:divBdr>
    </w:div>
    <w:div w:id="795292620">
      <w:bodyDiv w:val="1"/>
      <w:marLeft w:val="0"/>
      <w:marRight w:val="0"/>
      <w:marTop w:val="0"/>
      <w:marBottom w:val="0"/>
      <w:divBdr>
        <w:top w:val="none" w:sz="0" w:space="0" w:color="auto"/>
        <w:left w:val="none" w:sz="0" w:space="0" w:color="auto"/>
        <w:bottom w:val="none" w:sz="0" w:space="0" w:color="auto"/>
        <w:right w:val="none" w:sz="0" w:space="0" w:color="auto"/>
      </w:divBdr>
    </w:div>
    <w:div w:id="800030072">
      <w:bodyDiv w:val="1"/>
      <w:marLeft w:val="0"/>
      <w:marRight w:val="0"/>
      <w:marTop w:val="0"/>
      <w:marBottom w:val="0"/>
      <w:divBdr>
        <w:top w:val="none" w:sz="0" w:space="0" w:color="auto"/>
        <w:left w:val="none" w:sz="0" w:space="0" w:color="auto"/>
        <w:bottom w:val="none" w:sz="0" w:space="0" w:color="auto"/>
        <w:right w:val="none" w:sz="0" w:space="0" w:color="auto"/>
      </w:divBdr>
    </w:div>
    <w:div w:id="813063557">
      <w:bodyDiv w:val="1"/>
      <w:marLeft w:val="0"/>
      <w:marRight w:val="0"/>
      <w:marTop w:val="0"/>
      <w:marBottom w:val="0"/>
      <w:divBdr>
        <w:top w:val="none" w:sz="0" w:space="0" w:color="auto"/>
        <w:left w:val="none" w:sz="0" w:space="0" w:color="auto"/>
        <w:bottom w:val="none" w:sz="0" w:space="0" w:color="auto"/>
        <w:right w:val="none" w:sz="0" w:space="0" w:color="auto"/>
      </w:divBdr>
    </w:div>
    <w:div w:id="824201607">
      <w:bodyDiv w:val="1"/>
      <w:marLeft w:val="0"/>
      <w:marRight w:val="0"/>
      <w:marTop w:val="0"/>
      <w:marBottom w:val="0"/>
      <w:divBdr>
        <w:top w:val="none" w:sz="0" w:space="0" w:color="auto"/>
        <w:left w:val="none" w:sz="0" w:space="0" w:color="auto"/>
        <w:bottom w:val="none" w:sz="0" w:space="0" w:color="auto"/>
        <w:right w:val="none" w:sz="0" w:space="0" w:color="auto"/>
      </w:divBdr>
    </w:div>
    <w:div w:id="837035306">
      <w:bodyDiv w:val="1"/>
      <w:marLeft w:val="0"/>
      <w:marRight w:val="0"/>
      <w:marTop w:val="0"/>
      <w:marBottom w:val="0"/>
      <w:divBdr>
        <w:top w:val="none" w:sz="0" w:space="0" w:color="auto"/>
        <w:left w:val="none" w:sz="0" w:space="0" w:color="auto"/>
        <w:bottom w:val="none" w:sz="0" w:space="0" w:color="auto"/>
        <w:right w:val="none" w:sz="0" w:space="0" w:color="auto"/>
      </w:divBdr>
      <w:divsChild>
        <w:div w:id="437406098">
          <w:marLeft w:val="0"/>
          <w:marRight w:val="0"/>
          <w:marTop w:val="0"/>
          <w:marBottom w:val="225"/>
          <w:divBdr>
            <w:top w:val="single" w:sz="6" w:space="1" w:color="E6E6E6"/>
            <w:left w:val="single" w:sz="6" w:space="1" w:color="E6E6E6"/>
            <w:bottom w:val="single" w:sz="6" w:space="1" w:color="E6E6E6"/>
            <w:right w:val="single" w:sz="6" w:space="1" w:color="E6E6E6"/>
          </w:divBdr>
        </w:div>
        <w:div w:id="490874745">
          <w:marLeft w:val="0"/>
          <w:marRight w:val="0"/>
          <w:marTop w:val="180"/>
          <w:marBottom w:val="180"/>
          <w:divBdr>
            <w:top w:val="single" w:sz="6" w:space="0" w:color="999999"/>
            <w:left w:val="single" w:sz="6" w:space="0" w:color="999999"/>
            <w:bottom w:val="single" w:sz="6" w:space="0" w:color="999999"/>
            <w:right w:val="single" w:sz="6" w:space="0" w:color="999999"/>
          </w:divBdr>
        </w:div>
        <w:div w:id="556090846">
          <w:marLeft w:val="0"/>
          <w:marRight w:val="0"/>
          <w:marTop w:val="0"/>
          <w:marBottom w:val="225"/>
          <w:divBdr>
            <w:top w:val="single" w:sz="6" w:space="1" w:color="E6E6E6"/>
            <w:left w:val="single" w:sz="6" w:space="1" w:color="E6E6E6"/>
            <w:bottom w:val="single" w:sz="6" w:space="1" w:color="E6E6E6"/>
            <w:right w:val="single" w:sz="6" w:space="1" w:color="E6E6E6"/>
          </w:divBdr>
        </w:div>
        <w:div w:id="1274283967">
          <w:marLeft w:val="-75"/>
          <w:marRight w:val="0"/>
          <w:marTop w:val="0"/>
          <w:marBottom w:val="75"/>
          <w:divBdr>
            <w:top w:val="none" w:sz="0" w:space="0" w:color="auto"/>
            <w:left w:val="none" w:sz="0" w:space="0" w:color="auto"/>
            <w:bottom w:val="none" w:sz="0" w:space="0" w:color="auto"/>
            <w:right w:val="none" w:sz="0" w:space="0" w:color="auto"/>
          </w:divBdr>
        </w:div>
        <w:div w:id="1494644535">
          <w:marLeft w:val="0"/>
          <w:marRight w:val="0"/>
          <w:marTop w:val="180"/>
          <w:marBottom w:val="180"/>
          <w:divBdr>
            <w:top w:val="single" w:sz="6" w:space="0" w:color="999999"/>
            <w:left w:val="single" w:sz="6" w:space="0" w:color="999999"/>
            <w:bottom w:val="single" w:sz="6" w:space="0" w:color="999999"/>
            <w:right w:val="single" w:sz="6" w:space="0" w:color="999999"/>
          </w:divBdr>
        </w:div>
        <w:div w:id="1611858502">
          <w:marLeft w:val="0"/>
          <w:marRight w:val="0"/>
          <w:marTop w:val="0"/>
          <w:marBottom w:val="225"/>
          <w:divBdr>
            <w:top w:val="single" w:sz="6" w:space="1" w:color="E6E6E6"/>
            <w:left w:val="single" w:sz="6" w:space="1" w:color="E6E6E6"/>
            <w:bottom w:val="single" w:sz="6" w:space="1" w:color="E6E6E6"/>
            <w:right w:val="single" w:sz="6" w:space="1" w:color="E6E6E6"/>
          </w:divBdr>
        </w:div>
        <w:div w:id="1626698618">
          <w:marLeft w:val="0"/>
          <w:marRight w:val="0"/>
          <w:marTop w:val="0"/>
          <w:marBottom w:val="432"/>
          <w:divBdr>
            <w:top w:val="none" w:sz="0" w:space="0" w:color="auto"/>
            <w:left w:val="none" w:sz="0" w:space="0" w:color="auto"/>
            <w:bottom w:val="none" w:sz="0" w:space="0" w:color="auto"/>
            <w:right w:val="none" w:sz="0" w:space="0" w:color="auto"/>
          </w:divBdr>
        </w:div>
        <w:div w:id="1959871477">
          <w:marLeft w:val="0"/>
          <w:marRight w:val="0"/>
          <w:marTop w:val="180"/>
          <w:marBottom w:val="180"/>
          <w:divBdr>
            <w:top w:val="single" w:sz="6" w:space="0" w:color="999999"/>
            <w:left w:val="single" w:sz="6" w:space="0" w:color="999999"/>
            <w:bottom w:val="single" w:sz="6" w:space="0" w:color="999999"/>
            <w:right w:val="single" w:sz="6" w:space="0" w:color="999999"/>
          </w:divBdr>
        </w:div>
        <w:div w:id="1998723418">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837691611">
      <w:bodyDiv w:val="1"/>
      <w:marLeft w:val="0"/>
      <w:marRight w:val="0"/>
      <w:marTop w:val="0"/>
      <w:marBottom w:val="0"/>
      <w:divBdr>
        <w:top w:val="none" w:sz="0" w:space="0" w:color="auto"/>
        <w:left w:val="none" w:sz="0" w:space="0" w:color="auto"/>
        <w:bottom w:val="none" w:sz="0" w:space="0" w:color="auto"/>
        <w:right w:val="none" w:sz="0" w:space="0" w:color="auto"/>
      </w:divBdr>
    </w:div>
    <w:div w:id="838542552">
      <w:bodyDiv w:val="1"/>
      <w:marLeft w:val="0"/>
      <w:marRight w:val="0"/>
      <w:marTop w:val="0"/>
      <w:marBottom w:val="0"/>
      <w:divBdr>
        <w:top w:val="none" w:sz="0" w:space="0" w:color="auto"/>
        <w:left w:val="none" w:sz="0" w:space="0" w:color="auto"/>
        <w:bottom w:val="none" w:sz="0" w:space="0" w:color="auto"/>
        <w:right w:val="none" w:sz="0" w:space="0" w:color="auto"/>
      </w:divBdr>
    </w:div>
    <w:div w:id="854227485">
      <w:bodyDiv w:val="1"/>
      <w:marLeft w:val="0"/>
      <w:marRight w:val="0"/>
      <w:marTop w:val="0"/>
      <w:marBottom w:val="0"/>
      <w:divBdr>
        <w:top w:val="none" w:sz="0" w:space="0" w:color="auto"/>
        <w:left w:val="none" w:sz="0" w:space="0" w:color="auto"/>
        <w:bottom w:val="none" w:sz="0" w:space="0" w:color="auto"/>
        <w:right w:val="none" w:sz="0" w:space="0" w:color="auto"/>
      </w:divBdr>
    </w:div>
    <w:div w:id="859242953">
      <w:bodyDiv w:val="1"/>
      <w:marLeft w:val="0"/>
      <w:marRight w:val="0"/>
      <w:marTop w:val="0"/>
      <w:marBottom w:val="0"/>
      <w:divBdr>
        <w:top w:val="none" w:sz="0" w:space="0" w:color="auto"/>
        <w:left w:val="none" w:sz="0" w:space="0" w:color="auto"/>
        <w:bottom w:val="none" w:sz="0" w:space="0" w:color="auto"/>
        <w:right w:val="none" w:sz="0" w:space="0" w:color="auto"/>
      </w:divBdr>
    </w:div>
    <w:div w:id="879124148">
      <w:bodyDiv w:val="1"/>
      <w:marLeft w:val="0"/>
      <w:marRight w:val="0"/>
      <w:marTop w:val="0"/>
      <w:marBottom w:val="0"/>
      <w:divBdr>
        <w:top w:val="none" w:sz="0" w:space="0" w:color="auto"/>
        <w:left w:val="none" w:sz="0" w:space="0" w:color="auto"/>
        <w:bottom w:val="none" w:sz="0" w:space="0" w:color="auto"/>
        <w:right w:val="none" w:sz="0" w:space="0" w:color="auto"/>
      </w:divBdr>
    </w:div>
    <w:div w:id="885222608">
      <w:bodyDiv w:val="1"/>
      <w:marLeft w:val="0"/>
      <w:marRight w:val="0"/>
      <w:marTop w:val="0"/>
      <w:marBottom w:val="0"/>
      <w:divBdr>
        <w:top w:val="none" w:sz="0" w:space="0" w:color="auto"/>
        <w:left w:val="none" w:sz="0" w:space="0" w:color="auto"/>
        <w:bottom w:val="none" w:sz="0" w:space="0" w:color="auto"/>
        <w:right w:val="none" w:sz="0" w:space="0" w:color="auto"/>
      </w:divBdr>
      <w:divsChild>
        <w:div w:id="1375740240">
          <w:marLeft w:val="1080"/>
          <w:marRight w:val="0"/>
          <w:marTop w:val="100"/>
          <w:marBottom w:val="0"/>
          <w:divBdr>
            <w:top w:val="none" w:sz="0" w:space="0" w:color="auto"/>
            <w:left w:val="none" w:sz="0" w:space="0" w:color="auto"/>
            <w:bottom w:val="none" w:sz="0" w:space="0" w:color="auto"/>
            <w:right w:val="none" w:sz="0" w:space="0" w:color="auto"/>
          </w:divBdr>
        </w:div>
        <w:div w:id="850803906">
          <w:marLeft w:val="1080"/>
          <w:marRight w:val="0"/>
          <w:marTop w:val="100"/>
          <w:marBottom w:val="0"/>
          <w:divBdr>
            <w:top w:val="none" w:sz="0" w:space="0" w:color="auto"/>
            <w:left w:val="none" w:sz="0" w:space="0" w:color="auto"/>
            <w:bottom w:val="none" w:sz="0" w:space="0" w:color="auto"/>
            <w:right w:val="none" w:sz="0" w:space="0" w:color="auto"/>
          </w:divBdr>
        </w:div>
        <w:div w:id="1724981716">
          <w:marLeft w:val="1080"/>
          <w:marRight w:val="0"/>
          <w:marTop w:val="100"/>
          <w:marBottom w:val="0"/>
          <w:divBdr>
            <w:top w:val="none" w:sz="0" w:space="0" w:color="auto"/>
            <w:left w:val="none" w:sz="0" w:space="0" w:color="auto"/>
            <w:bottom w:val="none" w:sz="0" w:space="0" w:color="auto"/>
            <w:right w:val="none" w:sz="0" w:space="0" w:color="auto"/>
          </w:divBdr>
        </w:div>
        <w:div w:id="379209726">
          <w:marLeft w:val="1080"/>
          <w:marRight w:val="0"/>
          <w:marTop w:val="100"/>
          <w:marBottom w:val="0"/>
          <w:divBdr>
            <w:top w:val="none" w:sz="0" w:space="0" w:color="auto"/>
            <w:left w:val="none" w:sz="0" w:space="0" w:color="auto"/>
            <w:bottom w:val="none" w:sz="0" w:space="0" w:color="auto"/>
            <w:right w:val="none" w:sz="0" w:space="0" w:color="auto"/>
          </w:divBdr>
        </w:div>
        <w:div w:id="685442678">
          <w:marLeft w:val="1080"/>
          <w:marRight w:val="0"/>
          <w:marTop w:val="100"/>
          <w:marBottom w:val="0"/>
          <w:divBdr>
            <w:top w:val="none" w:sz="0" w:space="0" w:color="auto"/>
            <w:left w:val="none" w:sz="0" w:space="0" w:color="auto"/>
            <w:bottom w:val="none" w:sz="0" w:space="0" w:color="auto"/>
            <w:right w:val="none" w:sz="0" w:space="0" w:color="auto"/>
          </w:divBdr>
        </w:div>
        <w:div w:id="1742634014">
          <w:marLeft w:val="1080"/>
          <w:marRight w:val="0"/>
          <w:marTop w:val="100"/>
          <w:marBottom w:val="0"/>
          <w:divBdr>
            <w:top w:val="none" w:sz="0" w:space="0" w:color="auto"/>
            <w:left w:val="none" w:sz="0" w:space="0" w:color="auto"/>
            <w:bottom w:val="none" w:sz="0" w:space="0" w:color="auto"/>
            <w:right w:val="none" w:sz="0" w:space="0" w:color="auto"/>
          </w:divBdr>
        </w:div>
      </w:divsChild>
    </w:div>
    <w:div w:id="892736937">
      <w:bodyDiv w:val="1"/>
      <w:marLeft w:val="0"/>
      <w:marRight w:val="0"/>
      <w:marTop w:val="0"/>
      <w:marBottom w:val="0"/>
      <w:divBdr>
        <w:top w:val="none" w:sz="0" w:space="0" w:color="auto"/>
        <w:left w:val="none" w:sz="0" w:space="0" w:color="auto"/>
        <w:bottom w:val="none" w:sz="0" w:space="0" w:color="auto"/>
        <w:right w:val="none" w:sz="0" w:space="0" w:color="auto"/>
      </w:divBdr>
    </w:div>
    <w:div w:id="896164071">
      <w:bodyDiv w:val="1"/>
      <w:marLeft w:val="0"/>
      <w:marRight w:val="0"/>
      <w:marTop w:val="0"/>
      <w:marBottom w:val="0"/>
      <w:divBdr>
        <w:top w:val="none" w:sz="0" w:space="0" w:color="auto"/>
        <w:left w:val="none" w:sz="0" w:space="0" w:color="auto"/>
        <w:bottom w:val="none" w:sz="0" w:space="0" w:color="auto"/>
        <w:right w:val="none" w:sz="0" w:space="0" w:color="auto"/>
      </w:divBdr>
    </w:div>
    <w:div w:id="901863584">
      <w:bodyDiv w:val="1"/>
      <w:marLeft w:val="0"/>
      <w:marRight w:val="0"/>
      <w:marTop w:val="0"/>
      <w:marBottom w:val="0"/>
      <w:divBdr>
        <w:top w:val="none" w:sz="0" w:space="0" w:color="auto"/>
        <w:left w:val="none" w:sz="0" w:space="0" w:color="auto"/>
        <w:bottom w:val="none" w:sz="0" w:space="0" w:color="auto"/>
        <w:right w:val="none" w:sz="0" w:space="0" w:color="auto"/>
      </w:divBdr>
    </w:div>
    <w:div w:id="902763050">
      <w:bodyDiv w:val="1"/>
      <w:marLeft w:val="0"/>
      <w:marRight w:val="0"/>
      <w:marTop w:val="0"/>
      <w:marBottom w:val="0"/>
      <w:divBdr>
        <w:top w:val="none" w:sz="0" w:space="0" w:color="auto"/>
        <w:left w:val="none" w:sz="0" w:space="0" w:color="auto"/>
        <w:bottom w:val="none" w:sz="0" w:space="0" w:color="auto"/>
        <w:right w:val="none" w:sz="0" w:space="0" w:color="auto"/>
      </w:divBdr>
      <w:divsChild>
        <w:div w:id="167986232">
          <w:marLeft w:val="547"/>
          <w:marRight w:val="0"/>
          <w:marTop w:val="0"/>
          <w:marBottom w:val="0"/>
          <w:divBdr>
            <w:top w:val="none" w:sz="0" w:space="0" w:color="auto"/>
            <w:left w:val="none" w:sz="0" w:space="0" w:color="auto"/>
            <w:bottom w:val="none" w:sz="0" w:space="0" w:color="auto"/>
            <w:right w:val="none" w:sz="0" w:space="0" w:color="auto"/>
          </w:divBdr>
        </w:div>
        <w:div w:id="791290694">
          <w:marLeft w:val="547"/>
          <w:marRight w:val="0"/>
          <w:marTop w:val="0"/>
          <w:marBottom w:val="0"/>
          <w:divBdr>
            <w:top w:val="none" w:sz="0" w:space="0" w:color="auto"/>
            <w:left w:val="none" w:sz="0" w:space="0" w:color="auto"/>
            <w:bottom w:val="none" w:sz="0" w:space="0" w:color="auto"/>
            <w:right w:val="none" w:sz="0" w:space="0" w:color="auto"/>
          </w:divBdr>
        </w:div>
      </w:divsChild>
    </w:div>
    <w:div w:id="914440607">
      <w:bodyDiv w:val="1"/>
      <w:marLeft w:val="0"/>
      <w:marRight w:val="0"/>
      <w:marTop w:val="0"/>
      <w:marBottom w:val="0"/>
      <w:divBdr>
        <w:top w:val="none" w:sz="0" w:space="0" w:color="auto"/>
        <w:left w:val="none" w:sz="0" w:space="0" w:color="auto"/>
        <w:bottom w:val="none" w:sz="0" w:space="0" w:color="auto"/>
        <w:right w:val="none" w:sz="0" w:space="0" w:color="auto"/>
      </w:divBdr>
    </w:div>
    <w:div w:id="915942359">
      <w:bodyDiv w:val="1"/>
      <w:marLeft w:val="0"/>
      <w:marRight w:val="0"/>
      <w:marTop w:val="0"/>
      <w:marBottom w:val="0"/>
      <w:divBdr>
        <w:top w:val="none" w:sz="0" w:space="0" w:color="auto"/>
        <w:left w:val="none" w:sz="0" w:space="0" w:color="auto"/>
        <w:bottom w:val="none" w:sz="0" w:space="0" w:color="auto"/>
        <w:right w:val="none" w:sz="0" w:space="0" w:color="auto"/>
      </w:divBdr>
    </w:div>
    <w:div w:id="919217730">
      <w:bodyDiv w:val="1"/>
      <w:marLeft w:val="0"/>
      <w:marRight w:val="0"/>
      <w:marTop w:val="0"/>
      <w:marBottom w:val="0"/>
      <w:divBdr>
        <w:top w:val="none" w:sz="0" w:space="0" w:color="auto"/>
        <w:left w:val="none" w:sz="0" w:space="0" w:color="auto"/>
        <w:bottom w:val="none" w:sz="0" w:space="0" w:color="auto"/>
        <w:right w:val="none" w:sz="0" w:space="0" w:color="auto"/>
      </w:divBdr>
    </w:div>
    <w:div w:id="919366037">
      <w:bodyDiv w:val="1"/>
      <w:marLeft w:val="0"/>
      <w:marRight w:val="0"/>
      <w:marTop w:val="0"/>
      <w:marBottom w:val="0"/>
      <w:divBdr>
        <w:top w:val="none" w:sz="0" w:space="0" w:color="auto"/>
        <w:left w:val="none" w:sz="0" w:space="0" w:color="auto"/>
        <w:bottom w:val="none" w:sz="0" w:space="0" w:color="auto"/>
        <w:right w:val="none" w:sz="0" w:space="0" w:color="auto"/>
      </w:divBdr>
    </w:div>
    <w:div w:id="923610868">
      <w:bodyDiv w:val="1"/>
      <w:marLeft w:val="0"/>
      <w:marRight w:val="0"/>
      <w:marTop w:val="0"/>
      <w:marBottom w:val="0"/>
      <w:divBdr>
        <w:top w:val="none" w:sz="0" w:space="0" w:color="auto"/>
        <w:left w:val="none" w:sz="0" w:space="0" w:color="auto"/>
        <w:bottom w:val="none" w:sz="0" w:space="0" w:color="auto"/>
        <w:right w:val="none" w:sz="0" w:space="0" w:color="auto"/>
      </w:divBdr>
    </w:div>
    <w:div w:id="925381898">
      <w:bodyDiv w:val="1"/>
      <w:marLeft w:val="0"/>
      <w:marRight w:val="0"/>
      <w:marTop w:val="0"/>
      <w:marBottom w:val="0"/>
      <w:divBdr>
        <w:top w:val="none" w:sz="0" w:space="0" w:color="auto"/>
        <w:left w:val="none" w:sz="0" w:space="0" w:color="auto"/>
        <w:bottom w:val="none" w:sz="0" w:space="0" w:color="auto"/>
        <w:right w:val="none" w:sz="0" w:space="0" w:color="auto"/>
      </w:divBdr>
    </w:div>
    <w:div w:id="948243248">
      <w:bodyDiv w:val="1"/>
      <w:marLeft w:val="0"/>
      <w:marRight w:val="0"/>
      <w:marTop w:val="0"/>
      <w:marBottom w:val="0"/>
      <w:divBdr>
        <w:top w:val="none" w:sz="0" w:space="0" w:color="auto"/>
        <w:left w:val="none" w:sz="0" w:space="0" w:color="auto"/>
        <w:bottom w:val="none" w:sz="0" w:space="0" w:color="auto"/>
        <w:right w:val="none" w:sz="0" w:space="0" w:color="auto"/>
      </w:divBdr>
    </w:div>
    <w:div w:id="951286909">
      <w:bodyDiv w:val="1"/>
      <w:marLeft w:val="0"/>
      <w:marRight w:val="0"/>
      <w:marTop w:val="0"/>
      <w:marBottom w:val="0"/>
      <w:divBdr>
        <w:top w:val="none" w:sz="0" w:space="0" w:color="auto"/>
        <w:left w:val="none" w:sz="0" w:space="0" w:color="auto"/>
        <w:bottom w:val="none" w:sz="0" w:space="0" w:color="auto"/>
        <w:right w:val="none" w:sz="0" w:space="0" w:color="auto"/>
      </w:divBdr>
    </w:div>
    <w:div w:id="955136619">
      <w:bodyDiv w:val="1"/>
      <w:marLeft w:val="0"/>
      <w:marRight w:val="0"/>
      <w:marTop w:val="0"/>
      <w:marBottom w:val="0"/>
      <w:divBdr>
        <w:top w:val="none" w:sz="0" w:space="0" w:color="auto"/>
        <w:left w:val="none" w:sz="0" w:space="0" w:color="auto"/>
        <w:bottom w:val="none" w:sz="0" w:space="0" w:color="auto"/>
        <w:right w:val="none" w:sz="0" w:space="0" w:color="auto"/>
      </w:divBdr>
    </w:div>
    <w:div w:id="955137540">
      <w:bodyDiv w:val="1"/>
      <w:marLeft w:val="0"/>
      <w:marRight w:val="0"/>
      <w:marTop w:val="0"/>
      <w:marBottom w:val="0"/>
      <w:divBdr>
        <w:top w:val="none" w:sz="0" w:space="0" w:color="auto"/>
        <w:left w:val="none" w:sz="0" w:space="0" w:color="auto"/>
        <w:bottom w:val="none" w:sz="0" w:space="0" w:color="auto"/>
        <w:right w:val="none" w:sz="0" w:space="0" w:color="auto"/>
      </w:divBdr>
    </w:div>
    <w:div w:id="958028264">
      <w:bodyDiv w:val="1"/>
      <w:marLeft w:val="0"/>
      <w:marRight w:val="0"/>
      <w:marTop w:val="0"/>
      <w:marBottom w:val="0"/>
      <w:divBdr>
        <w:top w:val="none" w:sz="0" w:space="0" w:color="auto"/>
        <w:left w:val="none" w:sz="0" w:space="0" w:color="auto"/>
        <w:bottom w:val="none" w:sz="0" w:space="0" w:color="auto"/>
        <w:right w:val="none" w:sz="0" w:space="0" w:color="auto"/>
      </w:divBdr>
    </w:div>
    <w:div w:id="967973205">
      <w:bodyDiv w:val="1"/>
      <w:marLeft w:val="0"/>
      <w:marRight w:val="0"/>
      <w:marTop w:val="0"/>
      <w:marBottom w:val="0"/>
      <w:divBdr>
        <w:top w:val="none" w:sz="0" w:space="0" w:color="auto"/>
        <w:left w:val="none" w:sz="0" w:space="0" w:color="auto"/>
        <w:bottom w:val="none" w:sz="0" w:space="0" w:color="auto"/>
        <w:right w:val="none" w:sz="0" w:space="0" w:color="auto"/>
      </w:divBdr>
    </w:div>
    <w:div w:id="969895441">
      <w:bodyDiv w:val="1"/>
      <w:marLeft w:val="0"/>
      <w:marRight w:val="0"/>
      <w:marTop w:val="0"/>
      <w:marBottom w:val="0"/>
      <w:divBdr>
        <w:top w:val="none" w:sz="0" w:space="0" w:color="auto"/>
        <w:left w:val="none" w:sz="0" w:space="0" w:color="auto"/>
        <w:bottom w:val="none" w:sz="0" w:space="0" w:color="auto"/>
        <w:right w:val="none" w:sz="0" w:space="0" w:color="auto"/>
      </w:divBdr>
      <w:divsChild>
        <w:div w:id="894123577">
          <w:marLeft w:val="0"/>
          <w:marRight w:val="0"/>
          <w:marTop w:val="0"/>
          <w:marBottom w:val="0"/>
          <w:divBdr>
            <w:top w:val="none" w:sz="0" w:space="0" w:color="auto"/>
            <w:left w:val="none" w:sz="0" w:space="0" w:color="auto"/>
            <w:bottom w:val="none" w:sz="0" w:space="0" w:color="auto"/>
            <w:right w:val="none" w:sz="0" w:space="0" w:color="auto"/>
          </w:divBdr>
        </w:div>
      </w:divsChild>
    </w:div>
    <w:div w:id="981927370">
      <w:bodyDiv w:val="1"/>
      <w:marLeft w:val="0"/>
      <w:marRight w:val="0"/>
      <w:marTop w:val="0"/>
      <w:marBottom w:val="0"/>
      <w:divBdr>
        <w:top w:val="none" w:sz="0" w:space="0" w:color="auto"/>
        <w:left w:val="none" w:sz="0" w:space="0" w:color="auto"/>
        <w:bottom w:val="none" w:sz="0" w:space="0" w:color="auto"/>
        <w:right w:val="none" w:sz="0" w:space="0" w:color="auto"/>
      </w:divBdr>
    </w:div>
    <w:div w:id="982155231">
      <w:bodyDiv w:val="1"/>
      <w:marLeft w:val="0"/>
      <w:marRight w:val="0"/>
      <w:marTop w:val="0"/>
      <w:marBottom w:val="0"/>
      <w:divBdr>
        <w:top w:val="none" w:sz="0" w:space="0" w:color="auto"/>
        <w:left w:val="none" w:sz="0" w:space="0" w:color="auto"/>
        <w:bottom w:val="none" w:sz="0" w:space="0" w:color="auto"/>
        <w:right w:val="none" w:sz="0" w:space="0" w:color="auto"/>
      </w:divBdr>
    </w:div>
    <w:div w:id="985553359">
      <w:bodyDiv w:val="1"/>
      <w:marLeft w:val="0"/>
      <w:marRight w:val="0"/>
      <w:marTop w:val="0"/>
      <w:marBottom w:val="0"/>
      <w:divBdr>
        <w:top w:val="none" w:sz="0" w:space="0" w:color="auto"/>
        <w:left w:val="none" w:sz="0" w:space="0" w:color="auto"/>
        <w:bottom w:val="none" w:sz="0" w:space="0" w:color="auto"/>
        <w:right w:val="none" w:sz="0" w:space="0" w:color="auto"/>
      </w:divBdr>
    </w:div>
    <w:div w:id="1017082322">
      <w:bodyDiv w:val="1"/>
      <w:marLeft w:val="0"/>
      <w:marRight w:val="0"/>
      <w:marTop w:val="0"/>
      <w:marBottom w:val="0"/>
      <w:divBdr>
        <w:top w:val="none" w:sz="0" w:space="0" w:color="auto"/>
        <w:left w:val="none" w:sz="0" w:space="0" w:color="auto"/>
        <w:bottom w:val="none" w:sz="0" w:space="0" w:color="auto"/>
        <w:right w:val="none" w:sz="0" w:space="0" w:color="auto"/>
      </w:divBdr>
    </w:div>
    <w:div w:id="1020665249">
      <w:bodyDiv w:val="1"/>
      <w:marLeft w:val="0"/>
      <w:marRight w:val="0"/>
      <w:marTop w:val="0"/>
      <w:marBottom w:val="0"/>
      <w:divBdr>
        <w:top w:val="none" w:sz="0" w:space="0" w:color="auto"/>
        <w:left w:val="none" w:sz="0" w:space="0" w:color="auto"/>
        <w:bottom w:val="none" w:sz="0" w:space="0" w:color="auto"/>
        <w:right w:val="none" w:sz="0" w:space="0" w:color="auto"/>
      </w:divBdr>
    </w:div>
    <w:div w:id="1042749778">
      <w:bodyDiv w:val="1"/>
      <w:marLeft w:val="0"/>
      <w:marRight w:val="0"/>
      <w:marTop w:val="0"/>
      <w:marBottom w:val="0"/>
      <w:divBdr>
        <w:top w:val="none" w:sz="0" w:space="0" w:color="auto"/>
        <w:left w:val="none" w:sz="0" w:space="0" w:color="auto"/>
        <w:bottom w:val="none" w:sz="0" w:space="0" w:color="auto"/>
        <w:right w:val="none" w:sz="0" w:space="0" w:color="auto"/>
      </w:divBdr>
    </w:div>
    <w:div w:id="1048797161">
      <w:bodyDiv w:val="1"/>
      <w:marLeft w:val="0"/>
      <w:marRight w:val="0"/>
      <w:marTop w:val="0"/>
      <w:marBottom w:val="0"/>
      <w:divBdr>
        <w:top w:val="none" w:sz="0" w:space="0" w:color="auto"/>
        <w:left w:val="none" w:sz="0" w:space="0" w:color="auto"/>
        <w:bottom w:val="none" w:sz="0" w:space="0" w:color="auto"/>
        <w:right w:val="none" w:sz="0" w:space="0" w:color="auto"/>
      </w:divBdr>
    </w:div>
    <w:div w:id="1053195924">
      <w:bodyDiv w:val="1"/>
      <w:marLeft w:val="0"/>
      <w:marRight w:val="0"/>
      <w:marTop w:val="0"/>
      <w:marBottom w:val="0"/>
      <w:divBdr>
        <w:top w:val="none" w:sz="0" w:space="0" w:color="auto"/>
        <w:left w:val="none" w:sz="0" w:space="0" w:color="auto"/>
        <w:bottom w:val="none" w:sz="0" w:space="0" w:color="auto"/>
        <w:right w:val="none" w:sz="0" w:space="0" w:color="auto"/>
      </w:divBdr>
    </w:div>
    <w:div w:id="1057364167">
      <w:bodyDiv w:val="1"/>
      <w:marLeft w:val="0"/>
      <w:marRight w:val="0"/>
      <w:marTop w:val="0"/>
      <w:marBottom w:val="0"/>
      <w:divBdr>
        <w:top w:val="none" w:sz="0" w:space="0" w:color="auto"/>
        <w:left w:val="none" w:sz="0" w:space="0" w:color="auto"/>
        <w:bottom w:val="none" w:sz="0" w:space="0" w:color="auto"/>
        <w:right w:val="none" w:sz="0" w:space="0" w:color="auto"/>
      </w:divBdr>
    </w:div>
    <w:div w:id="1058671917">
      <w:bodyDiv w:val="1"/>
      <w:marLeft w:val="0"/>
      <w:marRight w:val="0"/>
      <w:marTop w:val="0"/>
      <w:marBottom w:val="0"/>
      <w:divBdr>
        <w:top w:val="none" w:sz="0" w:space="0" w:color="auto"/>
        <w:left w:val="none" w:sz="0" w:space="0" w:color="auto"/>
        <w:bottom w:val="none" w:sz="0" w:space="0" w:color="auto"/>
        <w:right w:val="none" w:sz="0" w:space="0" w:color="auto"/>
      </w:divBdr>
    </w:div>
    <w:div w:id="1060637651">
      <w:bodyDiv w:val="1"/>
      <w:marLeft w:val="0"/>
      <w:marRight w:val="0"/>
      <w:marTop w:val="0"/>
      <w:marBottom w:val="0"/>
      <w:divBdr>
        <w:top w:val="none" w:sz="0" w:space="0" w:color="auto"/>
        <w:left w:val="none" w:sz="0" w:space="0" w:color="auto"/>
        <w:bottom w:val="none" w:sz="0" w:space="0" w:color="auto"/>
        <w:right w:val="none" w:sz="0" w:space="0" w:color="auto"/>
      </w:divBdr>
    </w:div>
    <w:div w:id="1065762401">
      <w:bodyDiv w:val="1"/>
      <w:marLeft w:val="0"/>
      <w:marRight w:val="0"/>
      <w:marTop w:val="0"/>
      <w:marBottom w:val="0"/>
      <w:divBdr>
        <w:top w:val="none" w:sz="0" w:space="0" w:color="auto"/>
        <w:left w:val="none" w:sz="0" w:space="0" w:color="auto"/>
        <w:bottom w:val="none" w:sz="0" w:space="0" w:color="auto"/>
        <w:right w:val="none" w:sz="0" w:space="0" w:color="auto"/>
      </w:divBdr>
    </w:div>
    <w:div w:id="1072199492">
      <w:bodyDiv w:val="1"/>
      <w:marLeft w:val="0"/>
      <w:marRight w:val="0"/>
      <w:marTop w:val="0"/>
      <w:marBottom w:val="0"/>
      <w:divBdr>
        <w:top w:val="none" w:sz="0" w:space="0" w:color="auto"/>
        <w:left w:val="none" w:sz="0" w:space="0" w:color="auto"/>
        <w:bottom w:val="none" w:sz="0" w:space="0" w:color="auto"/>
        <w:right w:val="none" w:sz="0" w:space="0" w:color="auto"/>
      </w:divBdr>
    </w:div>
    <w:div w:id="1075006413">
      <w:bodyDiv w:val="1"/>
      <w:marLeft w:val="0"/>
      <w:marRight w:val="0"/>
      <w:marTop w:val="0"/>
      <w:marBottom w:val="0"/>
      <w:divBdr>
        <w:top w:val="none" w:sz="0" w:space="0" w:color="auto"/>
        <w:left w:val="none" w:sz="0" w:space="0" w:color="auto"/>
        <w:bottom w:val="none" w:sz="0" w:space="0" w:color="auto"/>
        <w:right w:val="none" w:sz="0" w:space="0" w:color="auto"/>
      </w:divBdr>
    </w:div>
    <w:div w:id="1075198949">
      <w:bodyDiv w:val="1"/>
      <w:marLeft w:val="0"/>
      <w:marRight w:val="0"/>
      <w:marTop w:val="0"/>
      <w:marBottom w:val="0"/>
      <w:divBdr>
        <w:top w:val="none" w:sz="0" w:space="0" w:color="auto"/>
        <w:left w:val="none" w:sz="0" w:space="0" w:color="auto"/>
        <w:bottom w:val="none" w:sz="0" w:space="0" w:color="auto"/>
        <w:right w:val="none" w:sz="0" w:space="0" w:color="auto"/>
      </w:divBdr>
    </w:div>
    <w:div w:id="1078864540">
      <w:bodyDiv w:val="1"/>
      <w:marLeft w:val="0"/>
      <w:marRight w:val="0"/>
      <w:marTop w:val="0"/>
      <w:marBottom w:val="0"/>
      <w:divBdr>
        <w:top w:val="none" w:sz="0" w:space="0" w:color="auto"/>
        <w:left w:val="none" w:sz="0" w:space="0" w:color="auto"/>
        <w:bottom w:val="none" w:sz="0" w:space="0" w:color="auto"/>
        <w:right w:val="none" w:sz="0" w:space="0" w:color="auto"/>
      </w:divBdr>
    </w:div>
    <w:div w:id="1086655748">
      <w:bodyDiv w:val="1"/>
      <w:marLeft w:val="0"/>
      <w:marRight w:val="0"/>
      <w:marTop w:val="0"/>
      <w:marBottom w:val="0"/>
      <w:divBdr>
        <w:top w:val="none" w:sz="0" w:space="0" w:color="auto"/>
        <w:left w:val="none" w:sz="0" w:space="0" w:color="auto"/>
        <w:bottom w:val="none" w:sz="0" w:space="0" w:color="auto"/>
        <w:right w:val="none" w:sz="0" w:space="0" w:color="auto"/>
      </w:divBdr>
    </w:div>
    <w:div w:id="1088699068">
      <w:bodyDiv w:val="1"/>
      <w:marLeft w:val="0"/>
      <w:marRight w:val="0"/>
      <w:marTop w:val="0"/>
      <w:marBottom w:val="0"/>
      <w:divBdr>
        <w:top w:val="none" w:sz="0" w:space="0" w:color="auto"/>
        <w:left w:val="none" w:sz="0" w:space="0" w:color="auto"/>
        <w:bottom w:val="none" w:sz="0" w:space="0" w:color="auto"/>
        <w:right w:val="none" w:sz="0" w:space="0" w:color="auto"/>
      </w:divBdr>
    </w:div>
    <w:div w:id="1095595895">
      <w:bodyDiv w:val="1"/>
      <w:marLeft w:val="0"/>
      <w:marRight w:val="0"/>
      <w:marTop w:val="0"/>
      <w:marBottom w:val="0"/>
      <w:divBdr>
        <w:top w:val="none" w:sz="0" w:space="0" w:color="auto"/>
        <w:left w:val="none" w:sz="0" w:space="0" w:color="auto"/>
        <w:bottom w:val="none" w:sz="0" w:space="0" w:color="auto"/>
        <w:right w:val="none" w:sz="0" w:space="0" w:color="auto"/>
      </w:divBdr>
    </w:div>
    <w:div w:id="1101072339">
      <w:bodyDiv w:val="1"/>
      <w:marLeft w:val="0"/>
      <w:marRight w:val="0"/>
      <w:marTop w:val="0"/>
      <w:marBottom w:val="0"/>
      <w:divBdr>
        <w:top w:val="none" w:sz="0" w:space="0" w:color="auto"/>
        <w:left w:val="none" w:sz="0" w:space="0" w:color="auto"/>
        <w:bottom w:val="none" w:sz="0" w:space="0" w:color="auto"/>
        <w:right w:val="none" w:sz="0" w:space="0" w:color="auto"/>
      </w:divBdr>
    </w:div>
    <w:div w:id="1106653115">
      <w:bodyDiv w:val="1"/>
      <w:marLeft w:val="0"/>
      <w:marRight w:val="0"/>
      <w:marTop w:val="0"/>
      <w:marBottom w:val="0"/>
      <w:divBdr>
        <w:top w:val="none" w:sz="0" w:space="0" w:color="auto"/>
        <w:left w:val="none" w:sz="0" w:space="0" w:color="auto"/>
        <w:bottom w:val="none" w:sz="0" w:space="0" w:color="auto"/>
        <w:right w:val="none" w:sz="0" w:space="0" w:color="auto"/>
      </w:divBdr>
    </w:div>
    <w:div w:id="1123769562">
      <w:bodyDiv w:val="1"/>
      <w:marLeft w:val="0"/>
      <w:marRight w:val="0"/>
      <w:marTop w:val="0"/>
      <w:marBottom w:val="0"/>
      <w:divBdr>
        <w:top w:val="none" w:sz="0" w:space="0" w:color="auto"/>
        <w:left w:val="none" w:sz="0" w:space="0" w:color="auto"/>
        <w:bottom w:val="none" w:sz="0" w:space="0" w:color="auto"/>
        <w:right w:val="none" w:sz="0" w:space="0" w:color="auto"/>
      </w:divBdr>
    </w:div>
    <w:div w:id="1153178910">
      <w:bodyDiv w:val="1"/>
      <w:marLeft w:val="0"/>
      <w:marRight w:val="0"/>
      <w:marTop w:val="0"/>
      <w:marBottom w:val="0"/>
      <w:divBdr>
        <w:top w:val="none" w:sz="0" w:space="0" w:color="auto"/>
        <w:left w:val="none" w:sz="0" w:space="0" w:color="auto"/>
        <w:bottom w:val="none" w:sz="0" w:space="0" w:color="auto"/>
        <w:right w:val="none" w:sz="0" w:space="0" w:color="auto"/>
      </w:divBdr>
    </w:div>
    <w:div w:id="1156337107">
      <w:bodyDiv w:val="1"/>
      <w:marLeft w:val="0"/>
      <w:marRight w:val="0"/>
      <w:marTop w:val="0"/>
      <w:marBottom w:val="0"/>
      <w:divBdr>
        <w:top w:val="none" w:sz="0" w:space="0" w:color="auto"/>
        <w:left w:val="none" w:sz="0" w:space="0" w:color="auto"/>
        <w:bottom w:val="none" w:sz="0" w:space="0" w:color="auto"/>
        <w:right w:val="none" w:sz="0" w:space="0" w:color="auto"/>
      </w:divBdr>
    </w:div>
    <w:div w:id="1156649586">
      <w:bodyDiv w:val="1"/>
      <w:marLeft w:val="0"/>
      <w:marRight w:val="0"/>
      <w:marTop w:val="0"/>
      <w:marBottom w:val="0"/>
      <w:divBdr>
        <w:top w:val="none" w:sz="0" w:space="0" w:color="auto"/>
        <w:left w:val="none" w:sz="0" w:space="0" w:color="auto"/>
        <w:bottom w:val="none" w:sz="0" w:space="0" w:color="auto"/>
        <w:right w:val="none" w:sz="0" w:space="0" w:color="auto"/>
      </w:divBdr>
    </w:div>
    <w:div w:id="1160735504">
      <w:bodyDiv w:val="1"/>
      <w:marLeft w:val="0"/>
      <w:marRight w:val="0"/>
      <w:marTop w:val="0"/>
      <w:marBottom w:val="0"/>
      <w:divBdr>
        <w:top w:val="none" w:sz="0" w:space="0" w:color="auto"/>
        <w:left w:val="none" w:sz="0" w:space="0" w:color="auto"/>
        <w:bottom w:val="none" w:sz="0" w:space="0" w:color="auto"/>
        <w:right w:val="none" w:sz="0" w:space="0" w:color="auto"/>
      </w:divBdr>
    </w:div>
    <w:div w:id="1166822493">
      <w:bodyDiv w:val="1"/>
      <w:marLeft w:val="0"/>
      <w:marRight w:val="0"/>
      <w:marTop w:val="0"/>
      <w:marBottom w:val="0"/>
      <w:divBdr>
        <w:top w:val="none" w:sz="0" w:space="0" w:color="auto"/>
        <w:left w:val="none" w:sz="0" w:space="0" w:color="auto"/>
        <w:bottom w:val="none" w:sz="0" w:space="0" w:color="auto"/>
        <w:right w:val="none" w:sz="0" w:space="0" w:color="auto"/>
      </w:divBdr>
    </w:div>
    <w:div w:id="1170750743">
      <w:bodyDiv w:val="1"/>
      <w:marLeft w:val="0"/>
      <w:marRight w:val="0"/>
      <w:marTop w:val="0"/>
      <w:marBottom w:val="0"/>
      <w:divBdr>
        <w:top w:val="none" w:sz="0" w:space="0" w:color="auto"/>
        <w:left w:val="none" w:sz="0" w:space="0" w:color="auto"/>
        <w:bottom w:val="none" w:sz="0" w:space="0" w:color="auto"/>
        <w:right w:val="none" w:sz="0" w:space="0" w:color="auto"/>
      </w:divBdr>
    </w:div>
    <w:div w:id="1185242466">
      <w:bodyDiv w:val="1"/>
      <w:marLeft w:val="0"/>
      <w:marRight w:val="0"/>
      <w:marTop w:val="0"/>
      <w:marBottom w:val="0"/>
      <w:divBdr>
        <w:top w:val="none" w:sz="0" w:space="0" w:color="auto"/>
        <w:left w:val="none" w:sz="0" w:space="0" w:color="auto"/>
        <w:bottom w:val="none" w:sz="0" w:space="0" w:color="auto"/>
        <w:right w:val="none" w:sz="0" w:space="0" w:color="auto"/>
      </w:divBdr>
    </w:div>
    <w:div w:id="1187404952">
      <w:bodyDiv w:val="1"/>
      <w:marLeft w:val="0"/>
      <w:marRight w:val="0"/>
      <w:marTop w:val="0"/>
      <w:marBottom w:val="0"/>
      <w:divBdr>
        <w:top w:val="none" w:sz="0" w:space="0" w:color="auto"/>
        <w:left w:val="none" w:sz="0" w:space="0" w:color="auto"/>
        <w:bottom w:val="none" w:sz="0" w:space="0" w:color="auto"/>
        <w:right w:val="none" w:sz="0" w:space="0" w:color="auto"/>
      </w:divBdr>
    </w:div>
    <w:div w:id="1188909446">
      <w:bodyDiv w:val="1"/>
      <w:marLeft w:val="0"/>
      <w:marRight w:val="0"/>
      <w:marTop w:val="0"/>
      <w:marBottom w:val="0"/>
      <w:divBdr>
        <w:top w:val="none" w:sz="0" w:space="0" w:color="auto"/>
        <w:left w:val="none" w:sz="0" w:space="0" w:color="auto"/>
        <w:bottom w:val="none" w:sz="0" w:space="0" w:color="auto"/>
        <w:right w:val="none" w:sz="0" w:space="0" w:color="auto"/>
      </w:divBdr>
    </w:div>
    <w:div w:id="1196042255">
      <w:bodyDiv w:val="1"/>
      <w:marLeft w:val="0"/>
      <w:marRight w:val="0"/>
      <w:marTop w:val="0"/>
      <w:marBottom w:val="0"/>
      <w:divBdr>
        <w:top w:val="none" w:sz="0" w:space="0" w:color="auto"/>
        <w:left w:val="none" w:sz="0" w:space="0" w:color="auto"/>
        <w:bottom w:val="none" w:sz="0" w:space="0" w:color="auto"/>
        <w:right w:val="none" w:sz="0" w:space="0" w:color="auto"/>
      </w:divBdr>
    </w:div>
    <w:div w:id="1199127435">
      <w:bodyDiv w:val="1"/>
      <w:marLeft w:val="0"/>
      <w:marRight w:val="0"/>
      <w:marTop w:val="0"/>
      <w:marBottom w:val="0"/>
      <w:divBdr>
        <w:top w:val="none" w:sz="0" w:space="0" w:color="auto"/>
        <w:left w:val="none" w:sz="0" w:space="0" w:color="auto"/>
        <w:bottom w:val="none" w:sz="0" w:space="0" w:color="auto"/>
        <w:right w:val="none" w:sz="0" w:space="0" w:color="auto"/>
      </w:divBdr>
    </w:div>
    <w:div w:id="1207447904">
      <w:bodyDiv w:val="1"/>
      <w:marLeft w:val="0"/>
      <w:marRight w:val="0"/>
      <w:marTop w:val="0"/>
      <w:marBottom w:val="0"/>
      <w:divBdr>
        <w:top w:val="none" w:sz="0" w:space="0" w:color="auto"/>
        <w:left w:val="none" w:sz="0" w:space="0" w:color="auto"/>
        <w:bottom w:val="none" w:sz="0" w:space="0" w:color="auto"/>
        <w:right w:val="none" w:sz="0" w:space="0" w:color="auto"/>
      </w:divBdr>
    </w:div>
    <w:div w:id="1208105959">
      <w:bodyDiv w:val="1"/>
      <w:marLeft w:val="0"/>
      <w:marRight w:val="0"/>
      <w:marTop w:val="0"/>
      <w:marBottom w:val="0"/>
      <w:divBdr>
        <w:top w:val="none" w:sz="0" w:space="0" w:color="auto"/>
        <w:left w:val="none" w:sz="0" w:space="0" w:color="auto"/>
        <w:bottom w:val="none" w:sz="0" w:space="0" w:color="auto"/>
        <w:right w:val="none" w:sz="0" w:space="0" w:color="auto"/>
      </w:divBdr>
    </w:div>
    <w:div w:id="1210611851">
      <w:bodyDiv w:val="1"/>
      <w:marLeft w:val="0"/>
      <w:marRight w:val="0"/>
      <w:marTop w:val="0"/>
      <w:marBottom w:val="0"/>
      <w:divBdr>
        <w:top w:val="none" w:sz="0" w:space="0" w:color="auto"/>
        <w:left w:val="none" w:sz="0" w:space="0" w:color="auto"/>
        <w:bottom w:val="none" w:sz="0" w:space="0" w:color="auto"/>
        <w:right w:val="none" w:sz="0" w:space="0" w:color="auto"/>
      </w:divBdr>
    </w:div>
    <w:div w:id="1214346108">
      <w:bodyDiv w:val="1"/>
      <w:marLeft w:val="0"/>
      <w:marRight w:val="0"/>
      <w:marTop w:val="0"/>
      <w:marBottom w:val="0"/>
      <w:divBdr>
        <w:top w:val="none" w:sz="0" w:space="0" w:color="auto"/>
        <w:left w:val="none" w:sz="0" w:space="0" w:color="auto"/>
        <w:bottom w:val="none" w:sz="0" w:space="0" w:color="auto"/>
        <w:right w:val="none" w:sz="0" w:space="0" w:color="auto"/>
      </w:divBdr>
    </w:div>
    <w:div w:id="1215048514">
      <w:bodyDiv w:val="1"/>
      <w:marLeft w:val="0"/>
      <w:marRight w:val="0"/>
      <w:marTop w:val="0"/>
      <w:marBottom w:val="0"/>
      <w:divBdr>
        <w:top w:val="none" w:sz="0" w:space="0" w:color="auto"/>
        <w:left w:val="none" w:sz="0" w:space="0" w:color="auto"/>
        <w:bottom w:val="none" w:sz="0" w:space="0" w:color="auto"/>
        <w:right w:val="none" w:sz="0" w:space="0" w:color="auto"/>
      </w:divBdr>
    </w:div>
    <w:div w:id="1222524824">
      <w:bodyDiv w:val="1"/>
      <w:marLeft w:val="0"/>
      <w:marRight w:val="0"/>
      <w:marTop w:val="0"/>
      <w:marBottom w:val="0"/>
      <w:divBdr>
        <w:top w:val="none" w:sz="0" w:space="0" w:color="auto"/>
        <w:left w:val="none" w:sz="0" w:space="0" w:color="auto"/>
        <w:bottom w:val="none" w:sz="0" w:space="0" w:color="auto"/>
        <w:right w:val="none" w:sz="0" w:space="0" w:color="auto"/>
      </w:divBdr>
    </w:div>
    <w:div w:id="1223516040">
      <w:bodyDiv w:val="1"/>
      <w:marLeft w:val="0"/>
      <w:marRight w:val="0"/>
      <w:marTop w:val="0"/>
      <w:marBottom w:val="0"/>
      <w:divBdr>
        <w:top w:val="none" w:sz="0" w:space="0" w:color="auto"/>
        <w:left w:val="none" w:sz="0" w:space="0" w:color="auto"/>
        <w:bottom w:val="none" w:sz="0" w:space="0" w:color="auto"/>
        <w:right w:val="none" w:sz="0" w:space="0" w:color="auto"/>
      </w:divBdr>
    </w:div>
    <w:div w:id="1230270731">
      <w:bodyDiv w:val="1"/>
      <w:marLeft w:val="0"/>
      <w:marRight w:val="0"/>
      <w:marTop w:val="0"/>
      <w:marBottom w:val="0"/>
      <w:divBdr>
        <w:top w:val="none" w:sz="0" w:space="0" w:color="auto"/>
        <w:left w:val="none" w:sz="0" w:space="0" w:color="auto"/>
        <w:bottom w:val="none" w:sz="0" w:space="0" w:color="auto"/>
        <w:right w:val="none" w:sz="0" w:space="0" w:color="auto"/>
      </w:divBdr>
    </w:div>
    <w:div w:id="1230844637">
      <w:bodyDiv w:val="1"/>
      <w:marLeft w:val="0"/>
      <w:marRight w:val="0"/>
      <w:marTop w:val="0"/>
      <w:marBottom w:val="0"/>
      <w:divBdr>
        <w:top w:val="none" w:sz="0" w:space="0" w:color="auto"/>
        <w:left w:val="none" w:sz="0" w:space="0" w:color="auto"/>
        <w:bottom w:val="none" w:sz="0" w:space="0" w:color="auto"/>
        <w:right w:val="none" w:sz="0" w:space="0" w:color="auto"/>
      </w:divBdr>
    </w:div>
    <w:div w:id="1231694941">
      <w:bodyDiv w:val="1"/>
      <w:marLeft w:val="0"/>
      <w:marRight w:val="0"/>
      <w:marTop w:val="0"/>
      <w:marBottom w:val="0"/>
      <w:divBdr>
        <w:top w:val="none" w:sz="0" w:space="0" w:color="auto"/>
        <w:left w:val="none" w:sz="0" w:space="0" w:color="auto"/>
        <w:bottom w:val="none" w:sz="0" w:space="0" w:color="auto"/>
        <w:right w:val="none" w:sz="0" w:space="0" w:color="auto"/>
      </w:divBdr>
    </w:div>
    <w:div w:id="1239437965">
      <w:bodyDiv w:val="1"/>
      <w:marLeft w:val="0"/>
      <w:marRight w:val="0"/>
      <w:marTop w:val="0"/>
      <w:marBottom w:val="0"/>
      <w:divBdr>
        <w:top w:val="none" w:sz="0" w:space="0" w:color="auto"/>
        <w:left w:val="none" w:sz="0" w:space="0" w:color="auto"/>
        <w:bottom w:val="none" w:sz="0" w:space="0" w:color="auto"/>
        <w:right w:val="none" w:sz="0" w:space="0" w:color="auto"/>
      </w:divBdr>
    </w:div>
    <w:div w:id="1246260958">
      <w:bodyDiv w:val="1"/>
      <w:marLeft w:val="0"/>
      <w:marRight w:val="0"/>
      <w:marTop w:val="0"/>
      <w:marBottom w:val="0"/>
      <w:divBdr>
        <w:top w:val="none" w:sz="0" w:space="0" w:color="auto"/>
        <w:left w:val="none" w:sz="0" w:space="0" w:color="auto"/>
        <w:bottom w:val="none" w:sz="0" w:space="0" w:color="auto"/>
        <w:right w:val="none" w:sz="0" w:space="0" w:color="auto"/>
      </w:divBdr>
    </w:div>
    <w:div w:id="1246917984">
      <w:bodyDiv w:val="1"/>
      <w:marLeft w:val="0"/>
      <w:marRight w:val="0"/>
      <w:marTop w:val="0"/>
      <w:marBottom w:val="0"/>
      <w:divBdr>
        <w:top w:val="none" w:sz="0" w:space="0" w:color="auto"/>
        <w:left w:val="none" w:sz="0" w:space="0" w:color="auto"/>
        <w:bottom w:val="none" w:sz="0" w:space="0" w:color="auto"/>
        <w:right w:val="none" w:sz="0" w:space="0" w:color="auto"/>
      </w:divBdr>
    </w:div>
    <w:div w:id="1248223806">
      <w:bodyDiv w:val="1"/>
      <w:marLeft w:val="0"/>
      <w:marRight w:val="0"/>
      <w:marTop w:val="0"/>
      <w:marBottom w:val="0"/>
      <w:divBdr>
        <w:top w:val="none" w:sz="0" w:space="0" w:color="auto"/>
        <w:left w:val="none" w:sz="0" w:space="0" w:color="auto"/>
        <w:bottom w:val="none" w:sz="0" w:space="0" w:color="auto"/>
        <w:right w:val="none" w:sz="0" w:space="0" w:color="auto"/>
      </w:divBdr>
    </w:div>
    <w:div w:id="1271355572">
      <w:bodyDiv w:val="1"/>
      <w:marLeft w:val="0"/>
      <w:marRight w:val="0"/>
      <w:marTop w:val="0"/>
      <w:marBottom w:val="0"/>
      <w:divBdr>
        <w:top w:val="none" w:sz="0" w:space="0" w:color="auto"/>
        <w:left w:val="none" w:sz="0" w:space="0" w:color="auto"/>
        <w:bottom w:val="none" w:sz="0" w:space="0" w:color="auto"/>
        <w:right w:val="none" w:sz="0" w:space="0" w:color="auto"/>
      </w:divBdr>
    </w:div>
    <w:div w:id="1278869868">
      <w:bodyDiv w:val="1"/>
      <w:marLeft w:val="0"/>
      <w:marRight w:val="0"/>
      <w:marTop w:val="0"/>
      <w:marBottom w:val="0"/>
      <w:divBdr>
        <w:top w:val="none" w:sz="0" w:space="0" w:color="auto"/>
        <w:left w:val="none" w:sz="0" w:space="0" w:color="auto"/>
        <w:bottom w:val="none" w:sz="0" w:space="0" w:color="auto"/>
        <w:right w:val="none" w:sz="0" w:space="0" w:color="auto"/>
      </w:divBdr>
    </w:div>
    <w:div w:id="1289773000">
      <w:bodyDiv w:val="1"/>
      <w:marLeft w:val="0"/>
      <w:marRight w:val="0"/>
      <w:marTop w:val="0"/>
      <w:marBottom w:val="0"/>
      <w:divBdr>
        <w:top w:val="none" w:sz="0" w:space="0" w:color="auto"/>
        <w:left w:val="none" w:sz="0" w:space="0" w:color="auto"/>
        <w:bottom w:val="none" w:sz="0" w:space="0" w:color="auto"/>
        <w:right w:val="none" w:sz="0" w:space="0" w:color="auto"/>
      </w:divBdr>
    </w:div>
    <w:div w:id="1291932438">
      <w:bodyDiv w:val="1"/>
      <w:marLeft w:val="0"/>
      <w:marRight w:val="0"/>
      <w:marTop w:val="0"/>
      <w:marBottom w:val="0"/>
      <w:divBdr>
        <w:top w:val="none" w:sz="0" w:space="0" w:color="auto"/>
        <w:left w:val="none" w:sz="0" w:space="0" w:color="auto"/>
        <w:bottom w:val="none" w:sz="0" w:space="0" w:color="auto"/>
        <w:right w:val="none" w:sz="0" w:space="0" w:color="auto"/>
      </w:divBdr>
    </w:div>
    <w:div w:id="1297224699">
      <w:bodyDiv w:val="1"/>
      <w:marLeft w:val="0"/>
      <w:marRight w:val="0"/>
      <w:marTop w:val="0"/>
      <w:marBottom w:val="0"/>
      <w:divBdr>
        <w:top w:val="none" w:sz="0" w:space="0" w:color="auto"/>
        <w:left w:val="none" w:sz="0" w:space="0" w:color="auto"/>
        <w:bottom w:val="none" w:sz="0" w:space="0" w:color="auto"/>
        <w:right w:val="none" w:sz="0" w:space="0" w:color="auto"/>
      </w:divBdr>
    </w:div>
    <w:div w:id="1307708860">
      <w:bodyDiv w:val="1"/>
      <w:marLeft w:val="0"/>
      <w:marRight w:val="0"/>
      <w:marTop w:val="0"/>
      <w:marBottom w:val="0"/>
      <w:divBdr>
        <w:top w:val="none" w:sz="0" w:space="0" w:color="auto"/>
        <w:left w:val="none" w:sz="0" w:space="0" w:color="auto"/>
        <w:bottom w:val="none" w:sz="0" w:space="0" w:color="auto"/>
        <w:right w:val="none" w:sz="0" w:space="0" w:color="auto"/>
      </w:divBdr>
    </w:div>
    <w:div w:id="1320117233">
      <w:bodyDiv w:val="1"/>
      <w:marLeft w:val="0"/>
      <w:marRight w:val="0"/>
      <w:marTop w:val="0"/>
      <w:marBottom w:val="0"/>
      <w:divBdr>
        <w:top w:val="none" w:sz="0" w:space="0" w:color="auto"/>
        <w:left w:val="none" w:sz="0" w:space="0" w:color="auto"/>
        <w:bottom w:val="none" w:sz="0" w:space="0" w:color="auto"/>
        <w:right w:val="none" w:sz="0" w:space="0" w:color="auto"/>
      </w:divBdr>
    </w:div>
    <w:div w:id="1325936180">
      <w:bodyDiv w:val="1"/>
      <w:marLeft w:val="0"/>
      <w:marRight w:val="0"/>
      <w:marTop w:val="0"/>
      <w:marBottom w:val="0"/>
      <w:divBdr>
        <w:top w:val="none" w:sz="0" w:space="0" w:color="auto"/>
        <w:left w:val="none" w:sz="0" w:space="0" w:color="auto"/>
        <w:bottom w:val="none" w:sz="0" w:space="0" w:color="auto"/>
        <w:right w:val="none" w:sz="0" w:space="0" w:color="auto"/>
      </w:divBdr>
    </w:div>
    <w:div w:id="1334796742">
      <w:bodyDiv w:val="1"/>
      <w:marLeft w:val="0"/>
      <w:marRight w:val="0"/>
      <w:marTop w:val="0"/>
      <w:marBottom w:val="0"/>
      <w:divBdr>
        <w:top w:val="none" w:sz="0" w:space="0" w:color="auto"/>
        <w:left w:val="none" w:sz="0" w:space="0" w:color="auto"/>
        <w:bottom w:val="none" w:sz="0" w:space="0" w:color="auto"/>
        <w:right w:val="none" w:sz="0" w:space="0" w:color="auto"/>
      </w:divBdr>
    </w:div>
    <w:div w:id="1340041420">
      <w:bodyDiv w:val="1"/>
      <w:marLeft w:val="0"/>
      <w:marRight w:val="0"/>
      <w:marTop w:val="0"/>
      <w:marBottom w:val="0"/>
      <w:divBdr>
        <w:top w:val="none" w:sz="0" w:space="0" w:color="auto"/>
        <w:left w:val="none" w:sz="0" w:space="0" w:color="auto"/>
        <w:bottom w:val="none" w:sz="0" w:space="0" w:color="auto"/>
        <w:right w:val="none" w:sz="0" w:space="0" w:color="auto"/>
      </w:divBdr>
    </w:div>
    <w:div w:id="1344087422">
      <w:bodyDiv w:val="1"/>
      <w:marLeft w:val="0"/>
      <w:marRight w:val="0"/>
      <w:marTop w:val="0"/>
      <w:marBottom w:val="0"/>
      <w:divBdr>
        <w:top w:val="none" w:sz="0" w:space="0" w:color="auto"/>
        <w:left w:val="none" w:sz="0" w:space="0" w:color="auto"/>
        <w:bottom w:val="none" w:sz="0" w:space="0" w:color="auto"/>
        <w:right w:val="none" w:sz="0" w:space="0" w:color="auto"/>
      </w:divBdr>
    </w:div>
    <w:div w:id="1348099844">
      <w:bodyDiv w:val="1"/>
      <w:marLeft w:val="0"/>
      <w:marRight w:val="0"/>
      <w:marTop w:val="0"/>
      <w:marBottom w:val="0"/>
      <w:divBdr>
        <w:top w:val="none" w:sz="0" w:space="0" w:color="auto"/>
        <w:left w:val="none" w:sz="0" w:space="0" w:color="auto"/>
        <w:bottom w:val="none" w:sz="0" w:space="0" w:color="auto"/>
        <w:right w:val="none" w:sz="0" w:space="0" w:color="auto"/>
      </w:divBdr>
    </w:div>
    <w:div w:id="1348823979">
      <w:bodyDiv w:val="1"/>
      <w:marLeft w:val="0"/>
      <w:marRight w:val="0"/>
      <w:marTop w:val="0"/>
      <w:marBottom w:val="0"/>
      <w:divBdr>
        <w:top w:val="none" w:sz="0" w:space="0" w:color="auto"/>
        <w:left w:val="none" w:sz="0" w:space="0" w:color="auto"/>
        <w:bottom w:val="none" w:sz="0" w:space="0" w:color="auto"/>
        <w:right w:val="none" w:sz="0" w:space="0" w:color="auto"/>
      </w:divBdr>
      <w:divsChild>
        <w:div w:id="1209295617">
          <w:marLeft w:val="1080"/>
          <w:marRight w:val="0"/>
          <w:marTop w:val="100"/>
          <w:marBottom w:val="0"/>
          <w:divBdr>
            <w:top w:val="none" w:sz="0" w:space="0" w:color="auto"/>
            <w:left w:val="none" w:sz="0" w:space="0" w:color="auto"/>
            <w:bottom w:val="none" w:sz="0" w:space="0" w:color="auto"/>
            <w:right w:val="none" w:sz="0" w:space="0" w:color="auto"/>
          </w:divBdr>
        </w:div>
      </w:divsChild>
    </w:div>
    <w:div w:id="1353453895">
      <w:bodyDiv w:val="1"/>
      <w:marLeft w:val="0"/>
      <w:marRight w:val="0"/>
      <w:marTop w:val="0"/>
      <w:marBottom w:val="0"/>
      <w:divBdr>
        <w:top w:val="none" w:sz="0" w:space="0" w:color="auto"/>
        <w:left w:val="none" w:sz="0" w:space="0" w:color="auto"/>
        <w:bottom w:val="none" w:sz="0" w:space="0" w:color="auto"/>
        <w:right w:val="none" w:sz="0" w:space="0" w:color="auto"/>
      </w:divBdr>
    </w:div>
    <w:div w:id="1371299101">
      <w:bodyDiv w:val="1"/>
      <w:marLeft w:val="0"/>
      <w:marRight w:val="0"/>
      <w:marTop w:val="0"/>
      <w:marBottom w:val="0"/>
      <w:divBdr>
        <w:top w:val="none" w:sz="0" w:space="0" w:color="auto"/>
        <w:left w:val="none" w:sz="0" w:space="0" w:color="auto"/>
        <w:bottom w:val="none" w:sz="0" w:space="0" w:color="auto"/>
        <w:right w:val="none" w:sz="0" w:space="0" w:color="auto"/>
      </w:divBdr>
    </w:div>
    <w:div w:id="1373380668">
      <w:bodyDiv w:val="1"/>
      <w:marLeft w:val="0"/>
      <w:marRight w:val="0"/>
      <w:marTop w:val="0"/>
      <w:marBottom w:val="0"/>
      <w:divBdr>
        <w:top w:val="none" w:sz="0" w:space="0" w:color="auto"/>
        <w:left w:val="none" w:sz="0" w:space="0" w:color="auto"/>
        <w:bottom w:val="none" w:sz="0" w:space="0" w:color="auto"/>
        <w:right w:val="none" w:sz="0" w:space="0" w:color="auto"/>
      </w:divBdr>
    </w:div>
    <w:div w:id="1375235402">
      <w:bodyDiv w:val="1"/>
      <w:marLeft w:val="0"/>
      <w:marRight w:val="0"/>
      <w:marTop w:val="0"/>
      <w:marBottom w:val="0"/>
      <w:divBdr>
        <w:top w:val="none" w:sz="0" w:space="0" w:color="auto"/>
        <w:left w:val="none" w:sz="0" w:space="0" w:color="auto"/>
        <w:bottom w:val="none" w:sz="0" w:space="0" w:color="auto"/>
        <w:right w:val="none" w:sz="0" w:space="0" w:color="auto"/>
      </w:divBdr>
    </w:div>
    <w:div w:id="1383364700">
      <w:bodyDiv w:val="1"/>
      <w:marLeft w:val="0"/>
      <w:marRight w:val="0"/>
      <w:marTop w:val="0"/>
      <w:marBottom w:val="0"/>
      <w:divBdr>
        <w:top w:val="none" w:sz="0" w:space="0" w:color="auto"/>
        <w:left w:val="none" w:sz="0" w:space="0" w:color="auto"/>
        <w:bottom w:val="none" w:sz="0" w:space="0" w:color="auto"/>
        <w:right w:val="none" w:sz="0" w:space="0" w:color="auto"/>
      </w:divBdr>
    </w:div>
    <w:div w:id="1393315141">
      <w:bodyDiv w:val="1"/>
      <w:marLeft w:val="0"/>
      <w:marRight w:val="0"/>
      <w:marTop w:val="0"/>
      <w:marBottom w:val="0"/>
      <w:divBdr>
        <w:top w:val="none" w:sz="0" w:space="0" w:color="auto"/>
        <w:left w:val="none" w:sz="0" w:space="0" w:color="auto"/>
        <w:bottom w:val="none" w:sz="0" w:space="0" w:color="auto"/>
        <w:right w:val="none" w:sz="0" w:space="0" w:color="auto"/>
      </w:divBdr>
    </w:div>
    <w:div w:id="1407653016">
      <w:bodyDiv w:val="1"/>
      <w:marLeft w:val="0"/>
      <w:marRight w:val="0"/>
      <w:marTop w:val="0"/>
      <w:marBottom w:val="0"/>
      <w:divBdr>
        <w:top w:val="none" w:sz="0" w:space="0" w:color="auto"/>
        <w:left w:val="none" w:sz="0" w:space="0" w:color="auto"/>
        <w:bottom w:val="none" w:sz="0" w:space="0" w:color="auto"/>
        <w:right w:val="none" w:sz="0" w:space="0" w:color="auto"/>
      </w:divBdr>
    </w:div>
    <w:div w:id="1410276191">
      <w:bodyDiv w:val="1"/>
      <w:marLeft w:val="0"/>
      <w:marRight w:val="0"/>
      <w:marTop w:val="0"/>
      <w:marBottom w:val="0"/>
      <w:divBdr>
        <w:top w:val="none" w:sz="0" w:space="0" w:color="auto"/>
        <w:left w:val="none" w:sz="0" w:space="0" w:color="auto"/>
        <w:bottom w:val="none" w:sz="0" w:space="0" w:color="auto"/>
        <w:right w:val="none" w:sz="0" w:space="0" w:color="auto"/>
      </w:divBdr>
      <w:divsChild>
        <w:div w:id="559706072">
          <w:marLeft w:val="0"/>
          <w:marRight w:val="0"/>
          <w:marTop w:val="0"/>
          <w:marBottom w:val="0"/>
          <w:divBdr>
            <w:top w:val="none" w:sz="0" w:space="0" w:color="auto"/>
            <w:left w:val="none" w:sz="0" w:space="0" w:color="auto"/>
            <w:bottom w:val="none" w:sz="0" w:space="0" w:color="auto"/>
            <w:right w:val="none" w:sz="0" w:space="0" w:color="auto"/>
          </w:divBdr>
          <w:divsChild>
            <w:div w:id="1480927146">
              <w:marLeft w:val="0"/>
              <w:marRight w:val="0"/>
              <w:marTop w:val="0"/>
              <w:marBottom w:val="0"/>
              <w:divBdr>
                <w:top w:val="none" w:sz="0" w:space="0" w:color="auto"/>
                <w:left w:val="none" w:sz="0" w:space="0" w:color="auto"/>
                <w:bottom w:val="none" w:sz="0" w:space="0" w:color="auto"/>
                <w:right w:val="none" w:sz="0" w:space="0" w:color="auto"/>
              </w:divBdr>
            </w:div>
            <w:div w:id="626812070">
              <w:marLeft w:val="0"/>
              <w:marRight w:val="0"/>
              <w:marTop w:val="0"/>
              <w:marBottom w:val="0"/>
              <w:divBdr>
                <w:top w:val="none" w:sz="0" w:space="0" w:color="auto"/>
                <w:left w:val="none" w:sz="0" w:space="0" w:color="auto"/>
                <w:bottom w:val="none" w:sz="0" w:space="0" w:color="auto"/>
                <w:right w:val="none" w:sz="0" w:space="0" w:color="auto"/>
              </w:divBdr>
            </w:div>
            <w:div w:id="1424257055">
              <w:marLeft w:val="0"/>
              <w:marRight w:val="0"/>
              <w:marTop w:val="0"/>
              <w:marBottom w:val="0"/>
              <w:divBdr>
                <w:top w:val="none" w:sz="0" w:space="0" w:color="auto"/>
                <w:left w:val="none" w:sz="0" w:space="0" w:color="auto"/>
                <w:bottom w:val="none" w:sz="0" w:space="0" w:color="auto"/>
                <w:right w:val="none" w:sz="0" w:space="0" w:color="auto"/>
              </w:divBdr>
            </w:div>
            <w:div w:id="2146117367">
              <w:marLeft w:val="0"/>
              <w:marRight w:val="0"/>
              <w:marTop w:val="0"/>
              <w:marBottom w:val="0"/>
              <w:divBdr>
                <w:top w:val="none" w:sz="0" w:space="0" w:color="auto"/>
                <w:left w:val="none" w:sz="0" w:space="0" w:color="auto"/>
                <w:bottom w:val="none" w:sz="0" w:space="0" w:color="auto"/>
                <w:right w:val="none" w:sz="0" w:space="0" w:color="auto"/>
              </w:divBdr>
            </w:div>
            <w:div w:id="1846165744">
              <w:marLeft w:val="0"/>
              <w:marRight w:val="0"/>
              <w:marTop w:val="0"/>
              <w:marBottom w:val="0"/>
              <w:divBdr>
                <w:top w:val="none" w:sz="0" w:space="0" w:color="auto"/>
                <w:left w:val="none" w:sz="0" w:space="0" w:color="auto"/>
                <w:bottom w:val="none" w:sz="0" w:space="0" w:color="auto"/>
                <w:right w:val="none" w:sz="0" w:space="0" w:color="auto"/>
              </w:divBdr>
            </w:div>
            <w:div w:id="1168247132">
              <w:marLeft w:val="0"/>
              <w:marRight w:val="0"/>
              <w:marTop w:val="0"/>
              <w:marBottom w:val="0"/>
              <w:divBdr>
                <w:top w:val="none" w:sz="0" w:space="0" w:color="auto"/>
                <w:left w:val="none" w:sz="0" w:space="0" w:color="auto"/>
                <w:bottom w:val="none" w:sz="0" w:space="0" w:color="auto"/>
                <w:right w:val="none" w:sz="0" w:space="0" w:color="auto"/>
              </w:divBdr>
            </w:div>
            <w:div w:id="624585332">
              <w:marLeft w:val="0"/>
              <w:marRight w:val="0"/>
              <w:marTop w:val="0"/>
              <w:marBottom w:val="0"/>
              <w:divBdr>
                <w:top w:val="none" w:sz="0" w:space="0" w:color="auto"/>
                <w:left w:val="none" w:sz="0" w:space="0" w:color="auto"/>
                <w:bottom w:val="none" w:sz="0" w:space="0" w:color="auto"/>
                <w:right w:val="none" w:sz="0" w:space="0" w:color="auto"/>
              </w:divBdr>
            </w:div>
            <w:div w:id="2121142441">
              <w:marLeft w:val="0"/>
              <w:marRight w:val="0"/>
              <w:marTop w:val="0"/>
              <w:marBottom w:val="0"/>
              <w:divBdr>
                <w:top w:val="none" w:sz="0" w:space="0" w:color="auto"/>
                <w:left w:val="none" w:sz="0" w:space="0" w:color="auto"/>
                <w:bottom w:val="none" w:sz="0" w:space="0" w:color="auto"/>
                <w:right w:val="none" w:sz="0" w:space="0" w:color="auto"/>
              </w:divBdr>
            </w:div>
            <w:div w:id="956377878">
              <w:marLeft w:val="0"/>
              <w:marRight w:val="0"/>
              <w:marTop w:val="0"/>
              <w:marBottom w:val="0"/>
              <w:divBdr>
                <w:top w:val="none" w:sz="0" w:space="0" w:color="auto"/>
                <w:left w:val="none" w:sz="0" w:space="0" w:color="auto"/>
                <w:bottom w:val="none" w:sz="0" w:space="0" w:color="auto"/>
                <w:right w:val="none" w:sz="0" w:space="0" w:color="auto"/>
              </w:divBdr>
            </w:div>
            <w:div w:id="136531494">
              <w:marLeft w:val="0"/>
              <w:marRight w:val="0"/>
              <w:marTop w:val="0"/>
              <w:marBottom w:val="0"/>
              <w:divBdr>
                <w:top w:val="none" w:sz="0" w:space="0" w:color="auto"/>
                <w:left w:val="none" w:sz="0" w:space="0" w:color="auto"/>
                <w:bottom w:val="none" w:sz="0" w:space="0" w:color="auto"/>
                <w:right w:val="none" w:sz="0" w:space="0" w:color="auto"/>
              </w:divBdr>
            </w:div>
            <w:div w:id="695618828">
              <w:marLeft w:val="0"/>
              <w:marRight w:val="0"/>
              <w:marTop w:val="0"/>
              <w:marBottom w:val="0"/>
              <w:divBdr>
                <w:top w:val="none" w:sz="0" w:space="0" w:color="auto"/>
                <w:left w:val="none" w:sz="0" w:space="0" w:color="auto"/>
                <w:bottom w:val="none" w:sz="0" w:space="0" w:color="auto"/>
                <w:right w:val="none" w:sz="0" w:space="0" w:color="auto"/>
              </w:divBdr>
            </w:div>
            <w:div w:id="2003046357">
              <w:marLeft w:val="0"/>
              <w:marRight w:val="0"/>
              <w:marTop w:val="0"/>
              <w:marBottom w:val="0"/>
              <w:divBdr>
                <w:top w:val="none" w:sz="0" w:space="0" w:color="auto"/>
                <w:left w:val="none" w:sz="0" w:space="0" w:color="auto"/>
                <w:bottom w:val="none" w:sz="0" w:space="0" w:color="auto"/>
                <w:right w:val="none" w:sz="0" w:space="0" w:color="auto"/>
              </w:divBdr>
            </w:div>
            <w:div w:id="1758941167">
              <w:marLeft w:val="0"/>
              <w:marRight w:val="0"/>
              <w:marTop w:val="0"/>
              <w:marBottom w:val="0"/>
              <w:divBdr>
                <w:top w:val="none" w:sz="0" w:space="0" w:color="auto"/>
                <w:left w:val="none" w:sz="0" w:space="0" w:color="auto"/>
                <w:bottom w:val="none" w:sz="0" w:space="0" w:color="auto"/>
                <w:right w:val="none" w:sz="0" w:space="0" w:color="auto"/>
              </w:divBdr>
            </w:div>
            <w:div w:id="544025918">
              <w:marLeft w:val="0"/>
              <w:marRight w:val="0"/>
              <w:marTop w:val="0"/>
              <w:marBottom w:val="0"/>
              <w:divBdr>
                <w:top w:val="none" w:sz="0" w:space="0" w:color="auto"/>
                <w:left w:val="none" w:sz="0" w:space="0" w:color="auto"/>
                <w:bottom w:val="none" w:sz="0" w:space="0" w:color="auto"/>
                <w:right w:val="none" w:sz="0" w:space="0" w:color="auto"/>
              </w:divBdr>
            </w:div>
            <w:div w:id="6355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4760">
      <w:bodyDiv w:val="1"/>
      <w:marLeft w:val="0"/>
      <w:marRight w:val="0"/>
      <w:marTop w:val="0"/>
      <w:marBottom w:val="0"/>
      <w:divBdr>
        <w:top w:val="none" w:sz="0" w:space="0" w:color="auto"/>
        <w:left w:val="none" w:sz="0" w:space="0" w:color="auto"/>
        <w:bottom w:val="none" w:sz="0" w:space="0" w:color="auto"/>
        <w:right w:val="none" w:sz="0" w:space="0" w:color="auto"/>
      </w:divBdr>
    </w:div>
    <w:div w:id="1412970066">
      <w:bodyDiv w:val="1"/>
      <w:marLeft w:val="0"/>
      <w:marRight w:val="0"/>
      <w:marTop w:val="0"/>
      <w:marBottom w:val="0"/>
      <w:divBdr>
        <w:top w:val="none" w:sz="0" w:space="0" w:color="auto"/>
        <w:left w:val="none" w:sz="0" w:space="0" w:color="auto"/>
        <w:bottom w:val="none" w:sz="0" w:space="0" w:color="auto"/>
        <w:right w:val="none" w:sz="0" w:space="0" w:color="auto"/>
      </w:divBdr>
    </w:div>
    <w:div w:id="1415588425">
      <w:bodyDiv w:val="1"/>
      <w:marLeft w:val="0"/>
      <w:marRight w:val="0"/>
      <w:marTop w:val="0"/>
      <w:marBottom w:val="0"/>
      <w:divBdr>
        <w:top w:val="none" w:sz="0" w:space="0" w:color="auto"/>
        <w:left w:val="none" w:sz="0" w:space="0" w:color="auto"/>
        <w:bottom w:val="none" w:sz="0" w:space="0" w:color="auto"/>
        <w:right w:val="none" w:sz="0" w:space="0" w:color="auto"/>
      </w:divBdr>
    </w:div>
    <w:div w:id="1417750347">
      <w:bodyDiv w:val="1"/>
      <w:marLeft w:val="0"/>
      <w:marRight w:val="0"/>
      <w:marTop w:val="0"/>
      <w:marBottom w:val="0"/>
      <w:divBdr>
        <w:top w:val="none" w:sz="0" w:space="0" w:color="auto"/>
        <w:left w:val="none" w:sz="0" w:space="0" w:color="auto"/>
        <w:bottom w:val="none" w:sz="0" w:space="0" w:color="auto"/>
        <w:right w:val="none" w:sz="0" w:space="0" w:color="auto"/>
      </w:divBdr>
    </w:div>
    <w:div w:id="1441726727">
      <w:bodyDiv w:val="1"/>
      <w:marLeft w:val="0"/>
      <w:marRight w:val="0"/>
      <w:marTop w:val="0"/>
      <w:marBottom w:val="0"/>
      <w:divBdr>
        <w:top w:val="none" w:sz="0" w:space="0" w:color="auto"/>
        <w:left w:val="none" w:sz="0" w:space="0" w:color="auto"/>
        <w:bottom w:val="none" w:sz="0" w:space="0" w:color="auto"/>
        <w:right w:val="none" w:sz="0" w:space="0" w:color="auto"/>
      </w:divBdr>
      <w:divsChild>
        <w:div w:id="1812864902">
          <w:marLeft w:val="0"/>
          <w:marRight w:val="0"/>
          <w:marTop w:val="0"/>
          <w:marBottom w:val="0"/>
          <w:divBdr>
            <w:top w:val="none" w:sz="0" w:space="0" w:color="auto"/>
            <w:left w:val="none" w:sz="0" w:space="0" w:color="auto"/>
            <w:bottom w:val="none" w:sz="0" w:space="0" w:color="auto"/>
            <w:right w:val="none" w:sz="0" w:space="0" w:color="auto"/>
          </w:divBdr>
          <w:divsChild>
            <w:div w:id="50229805">
              <w:marLeft w:val="0"/>
              <w:marRight w:val="0"/>
              <w:marTop w:val="0"/>
              <w:marBottom w:val="0"/>
              <w:divBdr>
                <w:top w:val="none" w:sz="0" w:space="0" w:color="auto"/>
                <w:left w:val="none" w:sz="0" w:space="0" w:color="auto"/>
                <w:bottom w:val="none" w:sz="0" w:space="0" w:color="auto"/>
                <w:right w:val="none" w:sz="0" w:space="0" w:color="auto"/>
              </w:divBdr>
            </w:div>
            <w:div w:id="1161121156">
              <w:marLeft w:val="0"/>
              <w:marRight w:val="0"/>
              <w:marTop w:val="0"/>
              <w:marBottom w:val="0"/>
              <w:divBdr>
                <w:top w:val="none" w:sz="0" w:space="0" w:color="auto"/>
                <w:left w:val="none" w:sz="0" w:space="0" w:color="auto"/>
                <w:bottom w:val="none" w:sz="0" w:space="0" w:color="auto"/>
                <w:right w:val="none" w:sz="0" w:space="0" w:color="auto"/>
              </w:divBdr>
            </w:div>
            <w:div w:id="1719281500">
              <w:marLeft w:val="0"/>
              <w:marRight w:val="0"/>
              <w:marTop w:val="0"/>
              <w:marBottom w:val="0"/>
              <w:divBdr>
                <w:top w:val="none" w:sz="0" w:space="0" w:color="auto"/>
                <w:left w:val="none" w:sz="0" w:space="0" w:color="auto"/>
                <w:bottom w:val="none" w:sz="0" w:space="0" w:color="auto"/>
                <w:right w:val="none" w:sz="0" w:space="0" w:color="auto"/>
              </w:divBdr>
            </w:div>
            <w:div w:id="205148042">
              <w:marLeft w:val="0"/>
              <w:marRight w:val="0"/>
              <w:marTop w:val="0"/>
              <w:marBottom w:val="0"/>
              <w:divBdr>
                <w:top w:val="none" w:sz="0" w:space="0" w:color="auto"/>
                <w:left w:val="none" w:sz="0" w:space="0" w:color="auto"/>
                <w:bottom w:val="none" w:sz="0" w:space="0" w:color="auto"/>
                <w:right w:val="none" w:sz="0" w:space="0" w:color="auto"/>
              </w:divBdr>
            </w:div>
            <w:div w:id="2094010029">
              <w:marLeft w:val="0"/>
              <w:marRight w:val="0"/>
              <w:marTop w:val="0"/>
              <w:marBottom w:val="0"/>
              <w:divBdr>
                <w:top w:val="none" w:sz="0" w:space="0" w:color="auto"/>
                <w:left w:val="none" w:sz="0" w:space="0" w:color="auto"/>
                <w:bottom w:val="none" w:sz="0" w:space="0" w:color="auto"/>
                <w:right w:val="none" w:sz="0" w:space="0" w:color="auto"/>
              </w:divBdr>
            </w:div>
            <w:div w:id="276572380">
              <w:marLeft w:val="0"/>
              <w:marRight w:val="0"/>
              <w:marTop w:val="0"/>
              <w:marBottom w:val="0"/>
              <w:divBdr>
                <w:top w:val="none" w:sz="0" w:space="0" w:color="auto"/>
                <w:left w:val="none" w:sz="0" w:space="0" w:color="auto"/>
                <w:bottom w:val="none" w:sz="0" w:space="0" w:color="auto"/>
                <w:right w:val="none" w:sz="0" w:space="0" w:color="auto"/>
              </w:divBdr>
            </w:div>
            <w:div w:id="514881140">
              <w:marLeft w:val="0"/>
              <w:marRight w:val="0"/>
              <w:marTop w:val="0"/>
              <w:marBottom w:val="0"/>
              <w:divBdr>
                <w:top w:val="none" w:sz="0" w:space="0" w:color="auto"/>
                <w:left w:val="none" w:sz="0" w:space="0" w:color="auto"/>
                <w:bottom w:val="none" w:sz="0" w:space="0" w:color="auto"/>
                <w:right w:val="none" w:sz="0" w:space="0" w:color="auto"/>
              </w:divBdr>
            </w:div>
            <w:div w:id="1675035614">
              <w:marLeft w:val="0"/>
              <w:marRight w:val="0"/>
              <w:marTop w:val="0"/>
              <w:marBottom w:val="0"/>
              <w:divBdr>
                <w:top w:val="none" w:sz="0" w:space="0" w:color="auto"/>
                <w:left w:val="none" w:sz="0" w:space="0" w:color="auto"/>
                <w:bottom w:val="none" w:sz="0" w:space="0" w:color="auto"/>
                <w:right w:val="none" w:sz="0" w:space="0" w:color="auto"/>
              </w:divBdr>
            </w:div>
            <w:div w:id="1613704523">
              <w:marLeft w:val="0"/>
              <w:marRight w:val="0"/>
              <w:marTop w:val="0"/>
              <w:marBottom w:val="0"/>
              <w:divBdr>
                <w:top w:val="none" w:sz="0" w:space="0" w:color="auto"/>
                <w:left w:val="none" w:sz="0" w:space="0" w:color="auto"/>
                <w:bottom w:val="none" w:sz="0" w:space="0" w:color="auto"/>
                <w:right w:val="none" w:sz="0" w:space="0" w:color="auto"/>
              </w:divBdr>
            </w:div>
            <w:div w:id="416875596">
              <w:marLeft w:val="0"/>
              <w:marRight w:val="0"/>
              <w:marTop w:val="0"/>
              <w:marBottom w:val="0"/>
              <w:divBdr>
                <w:top w:val="none" w:sz="0" w:space="0" w:color="auto"/>
                <w:left w:val="none" w:sz="0" w:space="0" w:color="auto"/>
                <w:bottom w:val="none" w:sz="0" w:space="0" w:color="auto"/>
                <w:right w:val="none" w:sz="0" w:space="0" w:color="auto"/>
              </w:divBdr>
            </w:div>
            <w:div w:id="1437363389">
              <w:marLeft w:val="0"/>
              <w:marRight w:val="0"/>
              <w:marTop w:val="0"/>
              <w:marBottom w:val="0"/>
              <w:divBdr>
                <w:top w:val="none" w:sz="0" w:space="0" w:color="auto"/>
                <w:left w:val="none" w:sz="0" w:space="0" w:color="auto"/>
                <w:bottom w:val="none" w:sz="0" w:space="0" w:color="auto"/>
                <w:right w:val="none" w:sz="0" w:space="0" w:color="auto"/>
              </w:divBdr>
            </w:div>
            <w:div w:id="1150443539">
              <w:marLeft w:val="0"/>
              <w:marRight w:val="0"/>
              <w:marTop w:val="0"/>
              <w:marBottom w:val="0"/>
              <w:divBdr>
                <w:top w:val="none" w:sz="0" w:space="0" w:color="auto"/>
                <w:left w:val="none" w:sz="0" w:space="0" w:color="auto"/>
                <w:bottom w:val="none" w:sz="0" w:space="0" w:color="auto"/>
                <w:right w:val="none" w:sz="0" w:space="0" w:color="auto"/>
              </w:divBdr>
            </w:div>
            <w:div w:id="1817603990">
              <w:marLeft w:val="0"/>
              <w:marRight w:val="0"/>
              <w:marTop w:val="0"/>
              <w:marBottom w:val="0"/>
              <w:divBdr>
                <w:top w:val="none" w:sz="0" w:space="0" w:color="auto"/>
                <w:left w:val="none" w:sz="0" w:space="0" w:color="auto"/>
                <w:bottom w:val="none" w:sz="0" w:space="0" w:color="auto"/>
                <w:right w:val="none" w:sz="0" w:space="0" w:color="auto"/>
              </w:divBdr>
            </w:div>
            <w:div w:id="1868058625">
              <w:marLeft w:val="0"/>
              <w:marRight w:val="0"/>
              <w:marTop w:val="0"/>
              <w:marBottom w:val="0"/>
              <w:divBdr>
                <w:top w:val="none" w:sz="0" w:space="0" w:color="auto"/>
                <w:left w:val="none" w:sz="0" w:space="0" w:color="auto"/>
                <w:bottom w:val="none" w:sz="0" w:space="0" w:color="auto"/>
                <w:right w:val="none" w:sz="0" w:space="0" w:color="auto"/>
              </w:divBdr>
            </w:div>
            <w:div w:id="11448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6530">
      <w:bodyDiv w:val="1"/>
      <w:marLeft w:val="0"/>
      <w:marRight w:val="0"/>
      <w:marTop w:val="0"/>
      <w:marBottom w:val="0"/>
      <w:divBdr>
        <w:top w:val="none" w:sz="0" w:space="0" w:color="auto"/>
        <w:left w:val="none" w:sz="0" w:space="0" w:color="auto"/>
        <w:bottom w:val="none" w:sz="0" w:space="0" w:color="auto"/>
        <w:right w:val="none" w:sz="0" w:space="0" w:color="auto"/>
      </w:divBdr>
    </w:div>
    <w:div w:id="1454641672">
      <w:bodyDiv w:val="1"/>
      <w:marLeft w:val="0"/>
      <w:marRight w:val="0"/>
      <w:marTop w:val="0"/>
      <w:marBottom w:val="0"/>
      <w:divBdr>
        <w:top w:val="none" w:sz="0" w:space="0" w:color="auto"/>
        <w:left w:val="none" w:sz="0" w:space="0" w:color="auto"/>
        <w:bottom w:val="none" w:sz="0" w:space="0" w:color="auto"/>
        <w:right w:val="none" w:sz="0" w:space="0" w:color="auto"/>
      </w:divBdr>
    </w:div>
    <w:div w:id="1473911994">
      <w:bodyDiv w:val="1"/>
      <w:marLeft w:val="0"/>
      <w:marRight w:val="0"/>
      <w:marTop w:val="0"/>
      <w:marBottom w:val="0"/>
      <w:divBdr>
        <w:top w:val="none" w:sz="0" w:space="0" w:color="auto"/>
        <w:left w:val="none" w:sz="0" w:space="0" w:color="auto"/>
        <w:bottom w:val="none" w:sz="0" w:space="0" w:color="auto"/>
        <w:right w:val="none" w:sz="0" w:space="0" w:color="auto"/>
      </w:divBdr>
    </w:div>
    <w:div w:id="1474710267">
      <w:bodyDiv w:val="1"/>
      <w:marLeft w:val="0"/>
      <w:marRight w:val="0"/>
      <w:marTop w:val="0"/>
      <w:marBottom w:val="0"/>
      <w:divBdr>
        <w:top w:val="none" w:sz="0" w:space="0" w:color="auto"/>
        <w:left w:val="none" w:sz="0" w:space="0" w:color="auto"/>
        <w:bottom w:val="none" w:sz="0" w:space="0" w:color="auto"/>
        <w:right w:val="none" w:sz="0" w:space="0" w:color="auto"/>
      </w:divBdr>
    </w:div>
    <w:div w:id="1483616531">
      <w:bodyDiv w:val="1"/>
      <w:marLeft w:val="0"/>
      <w:marRight w:val="0"/>
      <w:marTop w:val="0"/>
      <w:marBottom w:val="0"/>
      <w:divBdr>
        <w:top w:val="none" w:sz="0" w:space="0" w:color="auto"/>
        <w:left w:val="none" w:sz="0" w:space="0" w:color="auto"/>
        <w:bottom w:val="none" w:sz="0" w:space="0" w:color="auto"/>
        <w:right w:val="none" w:sz="0" w:space="0" w:color="auto"/>
      </w:divBdr>
    </w:div>
    <w:div w:id="1489709627">
      <w:bodyDiv w:val="1"/>
      <w:marLeft w:val="0"/>
      <w:marRight w:val="0"/>
      <w:marTop w:val="0"/>
      <w:marBottom w:val="0"/>
      <w:divBdr>
        <w:top w:val="none" w:sz="0" w:space="0" w:color="auto"/>
        <w:left w:val="none" w:sz="0" w:space="0" w:color="auto"/>
        <w:bottom w:val="none" w:sz="0" w:space="0" w:color="auto"/>
        <w:right w:val="none" w:sz="0" w:space="0" w:color="auto"/>
      </w:divBdr>
    </w:div>
    <w:div w:id="1490247134">
      <w:bodyDiv w:val="1"/>
      <w:marLeft w:val="0"/>
      <w:marRight w:val="0"/>
      <w:marTop w:val="0"/>
      <w:marBottom w:val="0"/>
      <w:divBdr>
        <w:top w:val="none" w:sz="0" w:space="0" w:color="auto"/>
        <w:left w:val="none" w:sz="0" w:space="0" w:color="auto"/>
        <w:bottom w:val="none" w:sz="0" w:space="0" w:color="auto"/>
        <w:right w:val="none" w:sz="0" w:space="0" w:color="auto"/>
      </w:divBdr>
    </w:div>
    <w:div w:id="1495805085">
      <w:bodyDiv w:val="1"/>
      <w:marLeft w:val="0"/>
      <w:marRight w:val="0"/>
      <w:marTop w:val="0"/>
      <w:marBottom w:val="0"/>
      <w:divBdr>
        <w:top w:val="none" w:sz="0" w:space="0" w:color="auto"/>
        <w:left w:val="none" w:sz="0" w:space="0" w:color="auto"/>
        <w:bottom w:val="none" w:sz="0" w:space="0" w:color="auto"/>
        <w:right w:val="none" w:sz="0" w:space="0" w:color="auto"/>
      </w:divBdr>
    </w:div>
    <w:div w:id="1498231499">
      <w:bodyDiv w:val="1"/>
      <w:marLeft w:val="0"/>
      <w:marRight w:val="0"/>
      <w:marTop w:val="0"/>
      <w:marBottom w:val="0"/>
      <w:divBdr>
        <w:top w:val="none" w:sz="0" w:space="0" w:color="auto"/>
        <w:left w:val="none" w:sz="0" w:space="0" w:color="auto"/>
        <w:bottom w:val="none" w:sz="0" w:space="0" w:color="auto"/>
        <w:right w:val="none" w:sz="0" w:space="0" w:color="auto"/>
      </w:divBdr>
    </w:div>
    <w:div w:id="1501500759">
      <w:bodyDiv w:val="1"/>
      <w:marLeft w:val="0"/>
      <w:marRight w:val="0"/>
      <w:marTop w:val="0"/>
      <w:marBottom w:val="0"/>
      <w:divBdr>
        <w:top w:val="none" w:sz="0" w:space="0" w:color="auto"/>
        <w:left w:val="none" w:sz="0" w:space="0" w:color="auto"/>
        <w:bottom w:val="none" w:sz="0" w:space="0" w:color="auto"/>
        <w:right w:val="none" w:sz="0" w:space="0" w:color="auto"/>
      </w:divBdr>
    </w:div>
    <w:div w:id="1504666533">
      <w:bodyDiv w:val="1"/>
      <w:marLeft w:val="0"/>
      <w:marRight w:val="0"/>
      <w:marTop w:val="0"/>
      <w:marBottom w:val="0"/>
      <w:divBdr>
        <w:top w:val="none" w:sz="0" w:space="0" w:color="auto"/>
        <w:left w:val="none" w:sz="0" w:space="0" w:color="auto"/>
        <w:bottom w:val="none" w:sz="0" w:space="0" w:color="auto"/>
        <w:right w:val="none" w:sz="0" w:space="0" w:color="auto"/>
      </w:divBdr>
    </w:div>
    <w:div w:id="1524123613">
      <w:bodyDiv w:val="1"/>
      <w:marLeft w:val="0"/>
      <w:marRight w:val="0"/>
      <w:marTop w:val="0"/>
      <w:marBottom w:val="0"/>
      <w:divBdr>
        <w:top w:val="none" w:sz="0" w:space="0" w:color="auto"/>
        <w:left w:val="none" w:sz="0" w:space="0" w:color="auto"/>
        <w:bottom w:val="none" w:sz="0" w:space="0" w:color="auto"/>
        <w:right w:val="none" w:sz="0" w:space="0" w:color="auto"/>
      </w:divBdr>
    </w:div>
    <w:div w:id="1525827764">
      <w:bodyDiv w:val="1"/>
      <w:marLeft w:val="0"/>
      <w:marRight w:val="0"/>
      <w:marTop w:val="0"/>
      <w:marBottom w:val="0"/>
      <w:divBdr>
        <w:top w:val="none" w:sz="0" w:space="0" w:color="auto"/>
        <w:left w:val="none" w:sz="0" w:space="0" w:color="auto"/>
        <w:bottom w:val="none" w:sz="0" w:space="0" w:color="auto"/>
        <w:right w:val="none" w:sz="0" w:space="0" w:color="auto"/>
      </w:divBdr>
    </w:div>
    <w:div w:id="1530601983">
      <w:bodyDiv w:val="1"/>
      <w:marLeft w:val="0"/>
      <w:marRight w:val="0"/>
      <w:marTop w:val="0"/>
      <w:marBottom w:val="0"/>
      <w:divBdr>
        <w:top w:val="none" w:sz="0" w:space="0" w:color="auto"/>
        <w:left w:val="none" w:sz="0" w:space="0" w:color="auto"/>
        <w:bottom w:val="none" w:sz="0" w:space="0" w:color="auto"/>
        <w:right w:val="none" w:sz="0" w:space="0" w:color="auto"/>
      </w:divBdr>
    </w:div>
    <w:div w:id="1550415753">
      <w:bodyDiv w:val="1"/>
      <w:marLeft w:val="0"/>
      <w:marRight w:val="0"/>
      <w:marTop w:val="0"/>
      <w:marBottom w:val="0"/>
      <w:divBdr>
        <w:top w:val="none" w:sz="0" w:space="0" w:color="auto"/>
        <w:left w:val="none" w:sz="0" w:space="0" w:color="auto"/>
        <w:bottom w:val="none" w:sz="0" w:space="0" w:color="auto"/>
        <w:right w:val="none" w:sz="0" w:space="0" w:color="auto"/>
      </w:divBdr>
    </w:div>
    <w:div w:id="1574927776">
      <w:bodyDiv w:val="1"/>
      <w:marLeft w:val="0"/>
      <w:marRight w:val="0"/>
      <w:marTop w:val="0"/>
      <w:marBottom w:val="0"/>
      <w:divBdr>
        <w:top w:val="none" w:sz="0" w:space="0" w:color="auto"/>
        <w:left w:val="none" w:sz="0" w:space="0" w:color="auto"/>
        <w:bottom w:val="none" w:sz="0" w:space="0" w:color="auto"/>
        <w:right w:val="none" w:sz="0" w:space="0" w:color="auto"/>
      </w:divBdr>
    </w:div>
    <w:div w:id="1575508173">
      <w:bodyDiv w:val="1"/>
      <w:marLeft w:val="0"/>
      <w:marRight w:val="0"/>
      <w:marTop w:val="0"/>
      <w:marBottom w:val="0"/>
      <w:divBdr>
        <w:top w:val="none" w:sz="0" w:space="0" w:color="auto"/>
        <w:left w:val="none" w:sz="0" w:space="0" w:color="auto"/>
        <w:bottom w:val="none" w:sz="0" w:space="0" w:color="auto"/>
        <w:right w:val="none" w:sz="0" w:space="0" w:color="auto"/>
      </w:divBdr>
      <w:divsChild>
        <w:div w:id="983698395">
          <w:marLeft w:val="1080"/>
          <w:marRight w:val="0"/>
          <w:marTop w:val="100"/>
          <w:marBottom w:val="0"/>
          <w:divBdr>
            <w:top w:val="none" w:sz="0" w:space="0" w:color="auto"/>
            <w:left w:val="none" w:sz="0" w:space="0" w:color="auto"/>
            <w:bottom w:val="none" w:sz="0" w:space="0" w:color="auto"/>
            <w:right w:val="none" w:sz="0" w:space="0" w:color="auto"/>
          </w:divBdr>
        </w:div>
        <w:div w:id="1804956389">
          <w:marLeft w:val="1080"/>
          <w:marRight w:val="0"/>
          <w:marTop w:val="100"/>
          <w:marBottom w:val="0"/>
          <w:divBdr>
            <w:top w:val="none" w:sz="0" w:space="0" w:color="auto"/>
            <w:left w:val="none" w:sz="0" w:space="0" w:color="auto"/>
            <w:bottom w:val="none" w:sz="0" w:space="0" w:color="auto"/>
            <w:right w:val="none" w:sz="0" w:space="0" w:color="auto"/>
          </w:divBdr>
        </w:div>
      </w:divsChild>
    </w:div>
    <w:div w:id="1581400614">
      <w:bodyDiv w:val="1"/>
      <w:marLeft w:val="0"/>
      <w:marRight w:val="0"/>
      <w:marTop w:val="0"/>
      <w:marBottom w:val="0"/>
      <w:divBdr>
        <w:top w:val="none" w:sz="0" w:space="0" w:color="auto"/>
        <w:left w:val="none" w:sz="0" w:space="0" w:color="auto"/>
        <w:bottom w:val="none" w:sz="0" w:space="0" w:color="auto"/>
        <w:right w:val="none" w:sz="0" w:space="0" w:color="auto"/>
      </w:divBdr>
    </w:div>
    <w:div w:id="1590851626">
      <w:bodyDiv w:val="1"/>
      <w:marLeft w:val="0"/>
      <w:marRight w:val="0"/>
      <w:marTop w:val="0"/>
      <w:marBottom w:val="0"/>
      <w:divBdr>
        <w:top w:val="none" w:sz="0" w:space="0" w:color="auto"/>
        <w:left w:val="none" w:sz="0" w:space="0" w:color="auto"/>
        <w:bottom w:val="none" w:sz="0" w:space="0" w:color="auto"/>
        <w:right w:val="none" w:sz="0" w:space="0" w:color="auto"/>
      </w:divBdr>
    </w:div>
    <w:div w:id="1603486465">
      <w:bodyDiv w:val="1"/>
      <w:marLeft w:val="0"/>
      <w:marRight w:val="0"/>
      <w:marTop w:val="0"/>
      <w:marBottom w:val="0"/>
      <w:divBdr>
        <w:top w:val="none" w:sz="0" w:space="0" w:color="auto"/>
        <w:left w:val="none" w:sz="0" w:space="0" w:color="auto"/>
        <w:bottom w:val="none" w:sz="0" w:space="0" w:color="auto"/>
        <w:right w:val="none" w:sz="0" w:space="0" w:color="auto"/>
      </w:divBdr>
    </w:div>
    <w:div w:id="1613896972">
      <w:bodyDiv w:val="1"/>
      <w:marLeft w:val="0"/>
      <w:marRight w:val="0"/>
      <w:marTop w:val="0"/>
      <w:marBottom w:val="0"/>
      <w:divBdr>
        <w:top w:val="none" w:sz="0" w:space="0" w:color="auto"/>
        <w:left w:val="none" w:sz="0" w:space="0" w:color="auto"/>
        <w:bottom w:val="none" w:sz="0" w:space="0" w:color="auto"/>
        <w:right w:val="none" w:sz="0" w:space="0" w:color="auto"/>
      </w:divBdr>
    </w:div>
    <w:div w:id="1617254196">
      <w:bodyDiv w:val="1"/>
      <w:marLeft w:val="0"/>
      <w:marRight w:val="0"/>
      <w:marTop w:val="0"/>
      <w:marBottom w:val="0"/>
      <w:divBdr>
        <w:top w:val="none" w:sz="0" w:space="0" w:color="auto"/>
        <w:left w:val="none" w:sz="0" w:space="0" w:color="auto"/>
        <w:bottom w:val="none" w:sz="0" w:space="0" w:color="auto"/>
        <w:right w:val="none" w:sz="0" w:space="0" w:color="auto"/>
      </w:divBdr>
    </w:div>
    <w:div w:id="1619526893">
      <w:bodyDiv w:val="1"/>
      <w:marLeft w:val="0"/>
      <w:marRight w:val="0"/>
      <w:marTop w:val="0"/>
      <w:marBottom w:val="0"/>
      <w:divBdr>
        <w:top w:val="none" w:sz="0" w:space="0" w:color="auto"/>
        <w:left w:val="none" w:sz="0" w:space="0" w:color="auto"/>
        <w:bottom w:val="none" w:sz="0" w:space="0" w:color="auto"/>
        <w:right w:val="none" w:sz="0" w:space="0" w:color="auto"/>
      </w:divBdr>
      <w:divsChild>
        <w:div w:id="41756464">
          <w:marLeft w:val="1080"/>
          <w:marRight w:val="0"/>
          <w:marTop w:val="100"/>
          <w:marBottom w:val="0"/>
          <w:divBdr>
            <w:top w:val="none" w:sz="0" w:space="0" w:color="auto"/>
            <w:left w:val="none" w:sz="0" w:space="0" w:color="auto"/>
            <w:bottom w:val="none" w:sz="0" w:space="0" w:color="auto"/>
            <w:right w:val="none" w:sz="0" w:space="0" w:color="auto"/>
          </w:divBdr>
        </w:div>
      </w:divsChild>
    </w:div>
    <w:div w:id="1620138434">
      <w:bodyDiv w:val="1"/>
      <w:marLeft w:val="0"/>
      <w:marRight w:val="0"/>
      <w:marTop w:val="0"/>
      <w:marBottom w:val="0"/>
      <w:divBdr>
        <w:top w:val="none" w:sz="0" w:space="0" w:color="auto"/>
        <w:left w:val="none" w:sz="0" w:space="0" w:color="auto"/>
        <w:bottom w:val="none" w:sz="0" w:space="0" w:color="auto"/>
        <w:right w:val="none" w:sz="0" w:space="0" w:color="auto"/>
      </w:divBdr>
      <w:divsChild>
        <w:div w:id="518784824">
          <w:marLeft w:val="0"/>
          <w:marRight w:val="0"/>
          <w:marTop w:val="0"/>
          <w:marBottom w:val="0"/>
          <w:divBdr>
            <w:top w:val="none" w:sz="0" w:space="0" w:color="auto"/>
            <w:left w:val="none" w:sz="0" w:space="0" w:color="auto"/>
            <w:bottom w:val="none" w:sz="0" w:space="0" w:color="auto"/>
            <w:right w:val="none" w:sz="0" w:space="0" w:color="auto"/>
          </w:divBdr>
        </w:div>
        <w:div w:id="56711438">
          <w:marLeft w:val="0"/>
          <w:marRight w:val="0"/>
          <w:marTop w:val="0"/>
          <w:marBottom w:val="0"/>
          <w:divBdr>
            <w:top w:val="none" w:sz="0" w:space="0" w:color="auto"/>
            <w:left w:val="none" w:sz="0" w:space="0" w:color="auto"/>
            <w:bottom w:val="none" w:sz="0" w:space="0" w:color="auto"/>
            <w:right w:val="none" w:sz="0" w:space="0" w:color="auto"/>
          </w:divBdr>
        </w:div>
        <w:div w:id="96213638">
          <w:marLeft w:val="0"/>
          <w:marRight w:val="0"/>
          <w:marTop w:val="0"/>
          <w:marBottom w:val="0"/>
          <w:divBdr>
            <w:top w:val="none" w:sz="0" w:space="0" w:color="auto"/>
            <w:left w:val="none" w:sz="0" w:space="0" w:color="auto"/>
            <w:bottom w:val="none" w:sz="0" w:space="0" w:color="auto"/>
            <w:right w:val="none" w:sz="0" w:space="0" w:color="auto"/>
          </w:divBdr>
        </w:div>
        <w:div w:id="152066004">
          <w:marLeft w:val="0"/>
          <w:marRight w:val="0"/>
          <w:marTop w:val="0"/>
          <w:marBottom w:val="0"/>
          <w:divBdr>
            <w:top w:val="none" w:sz="0" w:space="0" w:color="auto"/>
            <w:left w:val="none" w:sz="0" w:space="0" w:color="auto"/>
            <w:bottom w:val="none" w:sz="0" w:space="0" w:color="auto"/>
            <w:right w:val="none" w:sz="0" w:space="0" w:color="auto"/>
          </w:divBdr>
        </w:div>
        <w:div w:id="1881280165">
          <w:marLeft w:val="0"/>
          <w:marRight w:val="0"/>
          <w:marTop w:val="0"/>
          <w:marBottom w:val="0"/>
          <w:divBdr>
            <w:top w:val="none" w:sz="0" w:space="0" w:color="auto"/>
            <w:left w:val="none" w:sz="0" w:space="0" w:color="auto"/>
            <w:bottom w:val="none" w:sz="0" w:space="0" w:color="auto"/>
            <w:right w:val="none" w:sz="0" w:space="0" w:color="auto"/>
          </w:divBdr>
        </w:div>
      </w:divsChild>
    </w:div>
    <w:div w:id="1629431491">
      <w:bodyDiv w:val="1"/>
      <w:marLeft w:val="0"/>
      <w:marRight w:val="0"/>
      <w:marTop w:val="0"/>
      <w:marBottom w:val="0"/>
      <w:divBdr>
        <w:top w:val="none" w:sz="0" w:space="0" w:color="auto"/>
        <w:left w:val="none" w:sz="0" w:space="0" w:color="auto"/>
        <w:bottom w:val="none" w:sz="0" w:space="0" w:color="auto"/>
        <w:right w:val="none" w:sz="0" w:space="0" w:color="auto"/>
      </w:divBdr>
    </w:div>
    <w:div w:id="1633706081">
      <w:bodyDiv w:val="1"/>
      <w:marLeft w:val="0"/>
      <w:marRight w:val="0"/>
      <w:marTop w:val="0"/>
      <w:marBottom w:val="0"/>
      <w:divBdr>
        <w:top w:val="none" w:sz="0" w:space="0" w:color="auto"/>
        <w:left w:val="none" w:sz="0" w:space="0" w:color="auto"/>
        <w:bottom w:val="none" w:sz="0" w:space="0" w:color="auto"/>
        <w:right w:val="none" w:sz="0" w:space="0" w:color="auto"/>
      </w:divBdr>
      <w:divsChild>
        <w:div w:id="458377230">
          <w:marLeft w:val="547"/>
          <w:marRight w:val="0"/>
          <w:marTop w:val="0"/>
          <w:marBottom w:val="0"/>
          <w:divBdr>
            <w:top w:val="none" w:sz="0" w:space="0" w:color="auto"/>
            <w:left w:val="none" w:sz="0" w:space="0" w:color="auto"/>
            <w:bottom w:val="none" w:sz="0" w:space="0" w:color="auto"/>
            <w:right w:val="none" w:sz="0" w:space="0" w:color="auto"/>
          </w:divBdr>
        </w:div>
        <w:div w:id="1538855786">
          <w:marLeft w:val="547"/>
          <w:marRight w:val="0"/>
          <w:marTop w:val="0"/>
          <w:marBottom w:val="0"/>
          <w:divBdr>
            <w:top w:val="none" w:sz="0" w:space="0" w:color="auto"/>
            <w:left w:val="none" w:sz="0" w:space="0" w:color="auto"/>
            <w:bottom w:val="none" w:sz="0" w:space="0" w:color="auto"/>
            <w:right w:val="none" w:sz="0" w:space="0" w:color="auto"/>
          </w:divBdr>
        </w:div>
      </w:divsChild>
    </w:div>
    <w:div w:id="1640380458">
      <w:bodyDiv w:val="1"/>
      <w:marLeft w:val="0"/>
      <w:marRight w:val="0"/>
      <w:marTop w:val="0"/>
      <w:marBottom w:val="0"/>
      <w:divBdr>
        <w:top w:val="none" w:sz="0" w:space="0" w:color="auto"/>
        <w:left w:val="none" w:sz="0" w:space="0" w:color="auto"/>
        <w:bottom w:val="none" w:sz="0" w:space="0" w:color="auto"/>
        <w:right w:val="none" w:sz="0" w:space="0" w:color="auto"/>
      </w:divBdr>
    </w:div>
    <w:div w:id="1641030609">
      <w:bodyDiv w:val="1"/>
      <w:marLeft w:val="0"/>
      <w:marRight w:val="0"/>
      <w:marTop w:val="0"/>
      <w:marBottom w:val="0"/>
      <w:divBdr>
        <w:top w:val="none" w:sz="0" w:space="0" w:color="auto"/>
        <w:left w:val="none" w:sz="0" w:space="0" w:color="auto"/>
        <w:bottom w:val="none" w:sz="0" w:space="0" w:color="auto"/>
        <w:right w:val="none" w:sz="0" w:space="0" w:color="auto"/>
      </w:divBdr>
    </w:div>
    <w:div w:id="1645936845">
      <w:bodyDiv w:val="1"/>
      <w:marLeft w:val="0"/>
      <w:marRight w:val="0"/>
      <w:marTop w:val="0"/>
      <w:marBottom w:val="0"/>
      <w:divBdr>
        <w:top w:val="none" w:sz="0" w:space="0" w:color="auto"/>
        <w:left w:val="none" w:sz="0" w:space="0" w:color="auto"/>
        <w:bottom w:val="none" w:sz="0" w:space="0" w:color="auto"/>
        <w:right w:val="none" w:sz="0" w:space="0" w:color="auto"/>
      </w:divBdr>
    </w:div>
    <w:div w:id="1651403629">
      <w:bodyDiv w:val="1"/>
      <w:marLeft w:val="0"/>
      <w:marRight w:val="0"/>
      <w:marTop w:val="0"/>
      <w:marBottom w:val="0"/>
      <w:divBdr>
        <w:top w:val="none" w:sz="0" w:space="0" w:color="auto"/>
        <w:left w:val="none" w:sz="0" w:space="0" w:color="auto"/>
        <w:bottom w:val="none" w:sz="0" w:space="0" w:color="auto"/>
        <w:right w:val="none" w:sz="0" w:space="0" w:color="auto"/>
      </w:divBdr>
    </w:div>
    <w:div w:id="1652710400">
      <w:bodyDiv w:val="1"/>
      <w:marLeft w:val="0"/>
      <w:marRight w:val="0"/>
      <w:marTop w:val="0"/>
      <w:marBottom w:val="0"/>
      <w:divBdr>
        <w:top w:val="none" w:sz="0" w:space="0" w:color="auto"/>
        <w:left w:val="none" w:sz="0" w:space="0" w:color="auto"/>
        <w:bottom w:val="none" w:sz="0" w:space="0" w:color="auto"/>
        <w:right w:val="none" w:sz="0" w:space="0" w:color="auto"/>
      </w:divBdr>
    </w:div>
    <w:div w:id="1658536397">
      <w:bodyDiv w:val="1"/>
      <w:marLeft w:val="0"/>
      <w:marRight w:val="0"/>
      <w:marTop w:val="0"/>
      <w:marBottom w:val="0"/>
      <w:divBdr>
        <w:top w:val="none" w:sz="0" w:space="0" w:color="auto"/>
        <w:left w:val="none" w:sz="0" w:space="0" w:color="auto"/>
        <w:bottom w:val="none" w:sz="0" w:space="0" w:color="auto"/>
        <w:right w:val="none" w:sz="0" w:space="0" w:color="auto"/>
      </w:divBdr>
    </w:div>
    <w:div w:id="1661108170">
      <w:bodyDiv w:val="1"/>
      <w:marLeft w:val="0"/>
      <w:marRight w:val="0"/>
      <w:marTop w:val="0"/>
      <w:marBottom w:val="0"/>
      <w:divBdr>
        <w:top w:val="none" w:sz="0" w:space="0" w:color="auto"/>
        <w:left w:val="none" w:sz="0" w:space="0" w:color="auto"/>
        <w:bottom w:val="none" w:sz="0" w:space="0" w:color="auto"/>
        <w:right w:val="none" w:sz="0" w:space="0" w:color="auto"/>
      </w:divBdr>
    </w:div>
    <w:div w:id="1662539404">
      <w:bodyDiv w:val="1"/>
      <w:marLeft w:val="0"/>
      <w:marRight w:val="0"/>
      <w:marTop w:val="0"/>
      <w:marBottom w:val="0"/>
      <w:divBdr>
        <w:top w:val="none" w:sz="0" w:space="0" w:color="auto"/>
        <w:left w:val="none" w:sz="0" w:space="0" w:color="auto"/>
        <w:bottom w:val="none" w:sz="0" w:space="0" w:color="auto"/>
        <w:right w:val="none" w:sz="0" w:space="0" w:color="auto"/>
      </w:divBdr>
    </w:div>
    <w:div w:id="1663502552">
      <w:bodyDiv w:val="1"/>
      <w:marLeft w:val="0"/>
      <w:marRight w:val="0"/>
      <w:marTop w:val="0"/>
      <w:marBottom w:val="0"/>
      <w:divBdr>
        <w:top w:val="none" w:sz="0" w:space="0" w:color="auto"/>
        <w:left w:val="none" w:sz="0" w:space="0" w:color="auto"/>
        <w:bottom w:val="none" w:sz="0" w:space="0" w:color="auto"/>
        <w:right w:val="none" w:sz="0" w:space="0" w:color="auto"/>
      </w:divBdr>
    </w:div>
    <w:div w:id="1667124437">
      <w:bodyDiv w:val="1"/>
      <w:marLeft w:val="0"/>
      <w:marRight w:val="0"/>
      <w:marTop w:val="0"/>
      <w:marBottom w:val="0"/>
      <w:divBdr>
        <w:top w:val="none" w:sz="0" w:space="0" w:color="auto"/>
        <w:left w:val="none" w:sz="0" w:space="0" w:color="auto"/>
        <w:bottom w:val="none" w:sz="0" w:space="0" w:color="auto"/>
        <w:right w:val="none" w:sz="0" w:space="0" w:color="auto"/>
      </w:divBdr>
    </w:div>
    <w:div w:id="1674643334">
      <w:bodyDiv w:val="1"/>
      <w:marLeft w:val="0"/>
      <w:marRight w:val="0"/>
      <w:marTop w:val="0"/>
      <w:marBottom w:val="0"/>
      <w:divBdr>
        <w:top w:val="none" w:sz="0" w:space="0" w:color="auto"/>
        <w:left w:val="none" w:sz="0" w:space="0" w:color="auto"/>
        <w:bottom w:val="none" w:sz="0" w:space="0" w:color="auto"/>
        <w:right w:val="none" w:sz="0" w:space="0" w:color="auto"/>
      </w:divBdr>
    </w:div>
    <w:div w:id="1677270845">
      <w:bodyDiv w:val="1"/>
      <w:marLeft w:val="0"/>
      <w:marRight w:val="0"/>
      <w:marTop w:val="0"/>
      <w:marBottom w:val="0"/>
      <w:divBdr>
        <w:top w:val="none" w:sz="0" w:space="0" w:color="auto"/>
        <w:left w:val="none" w:sz="0" w:space="0" w:color="auto"/>
        <w:bottom w:val="none" w:sz="0" w:space="0" w:color="auto"/>
        <w:right w:val="none" w:sz="0" w:space="0" w:color="auto"/>
      </w:divBdr>
    </w:div>
    <w:div w:id="1688288459">
      <w:bodyDiv w:val="1"/>
      <w:marLeft w:val="0"/>
      <w:marRight w:val="0"/>
      <w:marTop w:val="0"/>
      <w:marBottom w:val="0"/>
      <w:divBdr>
        <w:top w:val="none" w:sz="0" w:space="0" w:color="auto"/>
        <w:left w:val="none" w:sz="0" w:space="0" w:color="auto"/>
        <w:bottom w:val="none" w:sz="0" w:space="0" w:color="auto"/>
        <w:right w:val="none" w:sz="0" w:space="0" w:color="auto"/>
      </w:divBdr>
    </w:div>
    <w:div w:id="1703556590">
      <w:bodyDiv w:val="1"/>
      <w:marLeft w:val="0"/>
      <w:marRight w:val="0"/>
      <w:marTop w:val="0"/>
      <w:marBottom w:val="0"/>
      <w:divBdr>
        <w:top w:val="none" w:sz="0" w:space="0" w:color="auto"/>
        <w:left w:val="none" w:sz="0" w:space="0" w:color="auto"/>
        <w:bottom w:val="none" w:sz="0" w:space="0" w:color="auto"/>
        <w:right w:val="none" w:sz="0" w:space="0" w:color="auto"/>
      </w:divBdr>
    </w:div>
    <w:div w:id="1704398748">
      <w:bodyDiv w:val="1"/>
      <w:marLeft w:val="0"/>
      <w:marRight w:val="0"/>
      <w:marTop w:val="0"/>
      <w:marBottom w:val="0"/>
      <w:divBdr>
        <w:top w:val="none" w:sz="0" w:space="0" w:color="auto"/>
        <w:left w:val="none" w:sz="0" w:space="0" w:color="auto"/>
        <w:bottom w:val="none" w:sz="0" w:space="0" w:color="auto"/>
        <w:right w:val="none" w:sz="0" w:space="0" w:color="auto"/>
      </w:divBdr>
    </w:div>
    <w:div w:id="1716006160">
      <w:bodyDiv w:val="1"/>
      <w:marLeft w:val="0"/>
      <w:marRight w:val="0"/>
      <w:marTop w:val="0"/>
      <w:marBottom w:val="0"/>
      <w:divBdr>
        <w:top w:val="none" w:sz="0" w:space="0" w:color="auto"/>
        <w:left w:val="none" w:sz="0" w:space="0" w:color="auto"/>
        <w:bottom w:val="none" w:sz="0" w:space="0" w:color="auto"/>
        <w:right w:val="none" w:sz="0" w:space="0" w:color="auto"/>
      </w:divBdr>
    </w:div>
    <w:div w:id="1718435636">
      <w:bodyDiv w:val="1"/>
      <w:marLeft w:val="0"/>
      <w:marRight w:val="0"/>
      <w:marTop w:val="0"/>
      <w:marBottom w:val="0"/>
      <w:divBdr>
        <w:top w:val="none" w:sz="0" w:space="0" w:color="auto"/>
        <w:left w:val="none" w:sz="0" w:space="0" w:color="auto"/>
        <w:bottom w:val="none" w:sz="0" w:space="0" w:color="auto"/>
        <w:right w:val="none" w:sz="0" w:space="0" w:color="auto"/>
      </w:divBdr>
    </w:div>
    <w:div w:id="1722946908">
      <w:bodyDiv w:val="1"/>
      <w:marLeft w:val="0"/>
      <w:marRight w:val="0"/>
      <w:marTop w:val="0"/>
      <w:marBottom w:val="0"/>
      <w:divBdr>
        <w:top w:val="none" w:sz="0" w:space="0" w:color="auto"/>
        <w:left w:val="none" w:sz="0" w:space="0" w:color="auto"/>
        <w:bottom w:val="none" w:sz="0" w:space="0" w:color="auto"/>
        <w:right w:val="none" w:sz="0" w:space="0" w:color="auto"/>
      </w:divBdr>
    </w:div>
    <w:div w:id="1729181323">
      <w:bodyDiv w:val="1"/>
      <w:marLeft w:val="0"/>
      <w:marRight w:val="0"/>
      <w:marTop w:val="0"/>
      <w:marBottom w:val="0"/>
      <w:divBdr>
        <w:top w:val="none" w:sz="0" w:space="0" w:color="auto"/>
        <w:left w:val="none" w:sz="0" w:space="0" w:color="auto"/>
        <w:bottom w:val="none" w:sz="0" w:space="0" w:color="auto"/>
        <w:right w:val="none" w:sz="0" w:space="0" w:color="auto"/>
      </w:divBdr>
    </w:div>
    <w:div w:id="1733313308">
      <w:bodyDiv w:val="1"/>
      <w:marLeft w:val="0"/>
      <w:marRight w:val="0"/>
      <w:marTop w:val="0"/>
      <w:marBottom w:val="0"/>
      <w:divBdr>
        <w:top w:val="none" w:sz="0" w:space="0" w:color="auto"/>
        <w:left w:val="none" w:sz="0" w:space="0" w:color="auto"/>
        <w:bottom w:val="none" w:sz="0" w:space="0" w:color="auto"/>
        <w:right w:val="none" w:sz="0" w:space="0" w:color="auto"/>
      </w:divBdr>
    </w:div>
    <w:div w:id="1752238845">
      <w:bodyDiv w:val="1"/>
      <w:marLeft w:val="0"/>
      <w:marRight w:val="0"/>
      <w:marTop w:val="0"/>
      <w:marBottom w:val="0"/>
      <w:divBdr>
        <w:top w:val="none" w:sz="0" w:space="0" w:color="auto"/>
        <w:left w:val="none" w:sz="0" w:space="0" w:color="auto"/>
        <w:bottom w:val="none" w:sz="0" w:space="0" w:color="auto"/>
        <w:right w:val="none" w:sz="0" w:space="0" w:color="auto"/>
      </w:divBdr>
    </w:div>
    <w:div w:id="1755468063">
      <w:bodyDiv w:val="1"/>
      <w:marLeft w:val="0"/>
      <w:marRight w:val="0"/>
      <w:marTop w:val="0"/>
      <w:marBottom w:val="0"/>
      <w:divBdr>
        <w:top w:val="none" w:sz="0" w:space="0" w:color="auto"/>
        <w:left w:val="none" w:sz="0" w:space="0" w:color="auto"/>
        <w:bottom w:val="none" w:sz="0" w:space="0" w:color="auto"/>
        <w:right w:val="none" w:sz="0" w:space="0" w:color="auto"/>
      </w:divBdr>
    </w:div>
    <w:div w:id="1756782400">
      <w:bodyDiv w:val="1"/>
      <w:marLeft w:val="0"/>
      <w:marRight w:val="0"/>
      <w:marTop w:val="0"/>
      <w:marBottom w:val="0"/>
      <w:divBdr>
        <w:top w:val="none" w:sz="0" w:space="0" w:color="auto"/>
        <w:left w:val="none" w:sz="0" w:space="0" w:color="auto"/>
        <w:bottom w:val="none" w:sz="0" w:space="0" w:color="auto"/>
        <w:right w:val="none" w:sz="0" w:space="0" w:color="auto"/>
      </w:divBdr>
    </w:div>
    <w:div w:id="1758751069">
      <w:bodyDiv w:val="1"/>
      <w:marLeft w:val="0"/>
      <w:marRight w:val="0"/>
      <w:marTop w:val="0"/>
      <w:marBottom w:val="0"/>
      <w:divBdr>
        <w:top w:val="none" w:sz="0" w:space="0" w:color="auto"/>
        <w:left w:val="none" w:sz="0" w:space="0" w:color="auto"/>
        <w:bottom w:val="none" w:sz="0" w:space="0" w:color="auto"/>
        <w:right w:val="none" w:sz="0" w:space="0" w:color="auto"/>
      </w:divBdr>
    </w:div>
    <w:div w:id="1765687765">
      <w:bodyDiv w:val="1"/>
      <w:marLeft w:val="0"/>
      <w:marRight w:val="0"/>
      <w:marTop w:val="0"/>
      <w:marBottom w:val="0"/>
      <w:divBdr>
        <w:top w:val="none" w:sz="0" w:space="0" w:color="auto"/>
        <w:left w:val="none" w:sz="0" w:space="0" w:color="auto"/>
        <w:bottom w:val="none" w:sz="0" w:space="0" w:color="auto"/>
        <w:right w:val="none" w:sz="0" w:space="0" w:color="auto"/>
      </w:divBdr>
    </w:div>
    <w:div w:id="1766225654">
      <w:bodyDiv w:val="1"/>
      <w:marLeft w:val="0"/>
      <w:marRight w:val="0"/>
      <w:marTop w:val="0"/>
      <w:marBottom w:val="0"/>
      <w:divBdr>
        <w:top w:val="none" w:sz="0" w:space="0" w:color="auto"/>
        <w:left w:val="none" w:sz="0" w:space="0" w:color="auto"/>
        <w:bottom w:val="none" w:sz="0" w:space="0" w:color="auto"/>
        <w:right w:val="none" w:sz="0" w:space="0" w:color="auto"/>
      </w:divBdr>
    </w:div>
    <w:div w:id="1781492887">
      <w:bodyDiv w:val="1"/>
      <w:marLeft w:val="0"/>
      <w:marRight w:val="0"/>
      <w:marTop w:val="0"/>
      <w:marBottom w:val="0"/>
      <w:divBdr>
        <w:top w:val="none" w:sz="0" w:space="0" w:color="auto"/>
        <w:left w:val="none" w:sz="0" w:space="0" w:color="auto"/>
        <w:bottom w:val="none" w:sz="0" w:space="0" w:color="auto"/>
        <w:right w:val="none" w:sz="0" w:space="0" w:color="auto"/>
      </w:divBdr>
    </w:div>
    <w:div w:id="1784181609">
      <w:bodyDiv w:val="1"/>
      <w:marLeft w:val="0"/>
      <w:marRight w:val="0"/>
      <w:marTop w:val="0"/>
      <w:marBottom w:val="0"/>
      <w:divBdr>
        <w:top w:val="none" w:sz="0" w:space="0" w:color="auto"/>
        <w:left w:val="none" w:sz="0" w:space="0" w:color="auto"/>
        <w:bottom w:val="none" w:sz="0" w:space="0" w:color="auto"/>
        <w:right w:val="none" w:sz="0" w:space="0" w:color="auto"/>
      </w:divBdr>
    </w:div>
    <w:div w:id="1795172590">
      <w:bodyDiv w:val="1"/>
      <w:marLeft w:val="0"/>
      <w:marRight w:val="0"/>
      <w:marTop w:val="0"/>
      <w:marBottom w:val="0"/>
      <w:divBdr>
        <w:top w:val="none" w:sz="0" w:space="0" w:color="auto"/>
        <w:left w:val="none" w:sz="0" w:space="0" w:color="auto"/>
        <w:bottom w:val="none" w:sz="0" w:space="0" w:color="auto"/>
        <w:right w:val="none" w:sz="0" w:space="0" w:color="auto"/>
      </w:divBdr>
    </w:div>
    <w:div w:id="1798641558">
      <w:bodyDiv w:val="1"/>
      <w:marLeft w:val="0"/>
      <w:marRight w:val="0"/>
      <w:marTop w:val="0"/>
      <w:marBottom w:val="0"/>
      <w:divBdr>
        <w:top w:val="none" w:sz="0" w:space="0" w:color="auto"/>
        <w:left w:val="none" w:sz="0" w:space="0" w:color="auto"/>
        <w:bottom w:val="none" w:sz="0" w:space="0" w:color="auto"/>
        <w:right w:val="none" w:sz="0" w:space="0" w:color="auto"/>
      </w:divBdr>
    </w:div>
    <w:div w:id="1803960153">
      <w:bodyDiv w:val="1"/>
      <w:marLeft w:val="0"/>
      <w:marRight w:val="0"/>
      <w:marTop w:val="0"/>
      <w:marBottom w:val="0"/>
      <w:divBdr>
        <w:top w:val="none" w:sz="0" w:space="0" w:color="auto"/>
        <w:left w:val="none" w:sz="0" w:space="0" w:color="auto"/>
        <w:bottom w:val="none" w:sz="0" w:space="0" w:color="auto"/>
        <w:right w:val="none" w:sz="0" w:space="0" w:color="auto"/>
      </w:divBdr>
    </w:div>
    <w:div w:id="1814369979">
      <w:bodyDiv w:val="1"/>
      <w:marLeft w:val="0"/>
      <w:marRight w:val="0"/>
      <w:marTop w:val="0"/>
      <w:marBottom w:val="0"/>
      <w:divBdr>
        <w:top w:val="none" w:sz="0" w:space="0" w:color="auto"/>
        <w:left w:val="none" w:sz="0" w:space="0" w:color="auto"/>
        <w:bottom w:val="none" w:sz="0" w:space="0" w:color="auto"/>
        <w:right w:val="none" w:sz="0" w:space="0" w:color="auto"/>
      </w:divBdr>
    </w:div>
    <w:div w:id="1814446402">
      <w:bodyDiv w:val="1"/>
      <w:marLeft w:val="0"/>
      <w:marRight w:val="0"/>
      <w:marTop w:val="0"/>
      <w:marBottom w:val="0"/>
      <w:divBdr>
        <w:top w:val="none" w:sz="0" w:space="0" w:color="auto"/>
        <w:left w:val="none" w:sz="0" w:space="0" w:color="auto"/>
        <w:bottom w:val="none" w:sz="0" w:space="0" w:color="auto"/>
        <w:right w:val="none" w:sz="0" w:space="0" w:color="auto"/>
      </w:divBdr>
      <w:divsChild>
        <w:div w:id="1661470574">
          <w:marLeft w:val="1080"/>
          <w:marRight w:val="0"/>
          <w:marTop w:val="100"/>
          <w:marBottom w:val="0"/>
          <w:divBdr>
            <w:top w:val="none" w:sz="0" w:space="0" w:color="auto"/>
            <w:left w:val="none" w:sz="0" w:space="0" w:color="auto"/>
            <w:bottom w:val="none" w:sz="0" w:space="0" w:color="auto"/>
            <w:right w:val="none" w:sz="0" w:space="0" w:color="auto"/>
          </w:divBdr>
        </w:div>
        <w:div w:id="1906987353">
          <w:marLeft w:val="1080"/>
          <w:marRight w:val="0"/>
          <w:marTop w:val="100"/>
          <w:marBottom w:val="0"/>
          <w:divBdr>
            <w:top w:val="none" w:sz="0" w:space="0" w:color="auto"/>
            <w:left w:val="none" w:sz="0" w:space="0" w:color="auto"/>
            <w:bottom w:val="none" w:sz="0" w:space="0" w:color="auto"/>
            <w:right w:val="none" w:sz="0" w:space="0" w:color="auto"/>
          </w:divBdr>
        </w:div>
      </w:divsChild>
    </w:div>
    <w:div w:id="1832136398">
      <w:bodyDiv w:val="1"/>
      <w:marLeft w:val="0"/>
      <w:marRight w:val="0"/>
      <w:marTop w:val="0"/>
      <w:marBottom w:val="0"/>
      <w:divBdr>
        <w:top w:val="none" w:sz="0" w:space="0" w:color="auto"/>
        <w:left w:val="none" w:sz="0" w:space="0" w:color="auto"/>
        <w:bottom w:val="none" w:sz="0" w:space="0" w:color="auto"/>
        <w:right w:val="none" w:sz="0" w:space="0" w:color="auto"/>
      </w:divBdr>
    </w:div>
    <w:div w:id="1837960247">
      <w:bodyDiv w:val="1"/>
      <w:marLeft w:val="0"/>
      <w:marRight w:val="0"/>
      <w:marTop w:val="0"/>
      <w:marBottom w:val="0"/>
      <w:divBdr>
        <w:top w:val="none" w:sz="0" w:space="0" w:color="auto"/>
        <w:left w:val="none" w:sz="0" w:space="0" w:color="auto"/>
        <w:bottom w:val="none" w:sz="0" w:space="0" w:color="auto"/>
        <w:right w:val="none" w:sz="0" w:space="0" w:color="auto"/>
      </w:divBdr>
    </w:div>
    <w:div w:id="1843423736">
      <w:bodyDiv w:val="1"/>
      <w:marLeft w:val="0"/>
      <w:marRight w:val="0"/>
      <w:marTop w:val="0"/>
      <w:marBottom w:val="0"/>
      <w:divBdr>
        <w:top w:val="none" w:sz="0" w:space="0" w:color="auto"/>
        <w:left w:val="none" w:sz="0" w:space="0" w:color="auto"/>
        <w:bottom w:val="none" w:sz="0" w:space="0" w:color="auto"/>
        <w:right w:val="none" w:sz="0" w:space="0" w:color="auto"/>
      </w:divBdr>
    </w:div>
    <w:div w:id="1847942245">
      <w:bodyDiv w:val="1"/>
      <w:marLeft w:val="0"/>
      <w:marRight w:val="0"/>
      <w:marTop w:val="0"/>
      <w:marBottom w:val="0"/>
      <w:divBdr>
        <w:top w:val="none" w:sz="0" w:space="0" w:color="auto"/>
        <w:left w:val="none" w:sz="0" w:space="0" w:color="auto"/>
        <w:bottom w:val="none" w:sz="0" w:space="0" w:color="auto"/>
        <w:right w:val="none" w:sz="0" w:space="0" w:color="auto"/>
      </w:divBdr>
    </w:div>
    <w:div w:id="1855924279">
      <w:bodyDiv w:val="1"/>
      <w:marLeft w:val="0"/>
      <w:marRight w:val="0"/>
      <w:marTop w:val="0"/>
      <w:marBottom w:val="0"/>
      <w:divBdr>
        <w:top w:val="none" w:sz="0" w:space="0" w:color="auto"/>
        <w:left w:val="none" w:sz="0" w:space="0" w:color="auto"/>
        <w:bottom w:val="none" w:sz="0" w:space="0" w:color="auto"/>
        <w:right w:val="none" w:sz="0" w:space="0" w:color="auto"/>
      </w:divBdr>
    </w:div>
    <w:div w:id="1858621738">
      <w:bodyDiv w:val="1"/>
      <w:marLeft w:val="0"/>
      <w:marRight w:val="0"/>
      <w:marTop w:val="0"/>
      <w:marBottom w:val="0"/>
      <w:divBdr>
        <w:top w:val="none" w:sz="0" w:space="0" w:color="auto"/>
        <w:left w:val="none" w:sz="0" w:space="0" w:color="auto"/>
        <w:bottom w:val="none" w:sz="0" w:space="0" w:color="auto"/>
        <w:right w:val="none" w:sz="0" w:space="0" w:color="auto"/>
      </w:divBdr>
    </w:div>
    <w:div w:id="1859269834">
      <w:bodyDiv w:val="1"/>
      <w:marLeft w:val="0"/>
      <w:marRight w:val="0"/>
      <w:marTop w:val="0"/>
      <w:marBottom w:val="0"/>
      <w:divBdr>
        <w:top w:val="none" w:sz="0" w:space="0" w:color="auto"/>
        <w:left w:val="none" w:sz="0" w:space="0" w:color="auto"/>
        <w:bottom w:val="none" w:sz="0" w:space="0" w:color="auto"/>
        <w:right w:val="none" w:sz="0" w:space="0" w:color="auto"/>
      </w:divBdr>
    </w:div>
    <w:div w:id="1875727010">
      <w:bodyDiv w:val="1"/>
      <w:marLeft w:val="0"/>
      <w:marRight w:val="0"/>
      <w:marTop w:val="0"/>
      <w:marBottom w:val="0"/>
      <w:divBdr>
        <w:top w:val="none" w:sz="0" w:space="0" w:color="auto"/>
        <w:left w:val="none" w:sz="0" w:space="0" w:color="auto"/>
        <w:bottom w:val="none" w:sz="0" w:space="0" w:color="auto"/>
        <w:right w:val="none" w:sz="0" w:space="0" w:color="auto"/>
      </w:divBdr>
    </w:div>
    <w:div w:id="1880975457">
      <w:bodyDiv w:val="1"/>
      <w:marLeft w:val="0"/>
      <w:marRight w:val="0"/>
      <w:marTop w:val="0"/>
      <w:marBottom w:val="0"/>
      <w:divBdr>
        <w:top w:val="none" w:sz="0" w:space="0" w:color="auto"/>
        <w:left w:val="none" w:sz="0" w:space="0" w:color="auto"/>
        <w:bottom w:val="none" w:sz="0" w:space="0" w:color="auto"/>
        <w:right w:val="none" w:sz="0" w:space="0" w:color="auto"/>
      </w:divBdr>
    </w:div>
    <w:div w:id="1897275356">
      <w:bodyDiv w:val="1"/>
      <w:marLeft w:val="0"/>
      <w:marRight w:val="0"/>
      <w:marTop w:val="0"/>
      <w:marBottom w:val="0"/>
      <w:divBdr>
        <w:top w:val="none" w:sz="0" w:space="0" w:color="auto"/>
        <w:left w:val="none" w:sz="0" w:space="0" w:color="auto"/>
        <w:bottom w:val="none" w:sz="0" w:space="0" w:color="auto"/>
        <w:right w:val="none" w:sz="0" w:space="0" w:color="auto"/>
      </w:divBdr>
    </w:div>
    <w:div w:id="1900550317">
      <w:bodyDiv w:val="1"/>
      <w:marLeft w:val="0"/>
      <w:marRight w:val="0"/>
      <w:marTop w:val="0"/>
      <w:marBottom w:val="0"/>
      <w:divBdr>
        <w:top w:val="none" w:sz="0" w:space="0" w:color="auto"/>
        <w:left w:val="none" w:sz="0" w:space="0" w:color="auto"/>
        <w:bottom w:val="none" w:sz="0" w:space="0" w:color="auto"/>
        <w:right w:val="none" w:sz="0" w:space="0" w:color="auto"/>
      </w:divBdr>
    </w:div>
    <w:div w:id="1921593565">
      <w:bodyDiv w:val="1"/>
      <w:marLeft w:val="0"/>
      <w:marRight w:val="0"/>
      <w:marTop w:val="0"/>
      <w:marBottom w:val="0"/>
      <w:divBdr>
        <w:top w:val="none" w:sz="0" w:space="0" w:color="auto"/>
        <w:left w:val="none" w:sz="0" w:space="0" w:color="auto"/>
        <w:bottom w:val="none" w:sz="0" w:space="0" w:color="auto"/>
        <w:right w:val="none" w:sz="0" w:space="0" w:color="auto"/>
      </w:divBdr>
    </w:div>
    <w:div w:id="1923637899">
      <w:bodyDiv w:val="1"/>
      <w:marLeft w:val="0"/>
      <w:marRight w:val="0"/>
      <w:marTop w:val="0"/>
      <w:marBottom w:val="0"/>
      <w:divBdr>
        <w:top w:val="none" w:sz="0" w:space="0" w:color="auto"/>
        <w:left w:val="none" w:sz="0" w:space="0" w:color="auto"/>
        <w:bottom w:val="none" w:sz="0" w:space="0" w:color="auto"/>
        <w:right w:val="none" w:sz="0" w:space="0" w:color="auto"/>
      </w:divBdr>
    </w:div>
    <w:div w:id="1926257975">
      <w:bodyDiv w:val="1"/>
      <w:marLeft w:val="0"/>
      <w:marRight w:val="0"/>
      <w:marTop w:val="0"/>
      <w:marBottom w:val="0"/>
      <w:divBdr>
        <w:top w:val="none" w:sz="0" w:space="0" w:color="auto"/>
        <w:left w:val="none" w:sz="0" w:space="0" w:color="auto"/>
        <w:bottom w:val="none" w:sz="0" w:space="0" w:color="auto"/>
        <w:right w:val="none" w:sz="0" w:space="0" w:color="auto"/>
      </w:divBdr>
    </w:div>
    <w:div w:id="1933510739">
      <w:bodyDiv w:val="1"/>
      <w:marLeft w:val="0"/>
      <w:marRight w:val="0"/>
      <w:marTop w:val="0"/>
      <w:marBottom w:val="0"/>
      <w:divBdr>
        <w:top w:val="none" w:sz="0" w:space="0" w:color="auto"/>
        <w:left w:val="none" w:sz="0" w:space="0" w:color="auto"/>
        <w:bottom w:val="none" w:sz="0" w:space="0" w:color="auto"/>
        <w:right w:val="none" w:sz="0" w:space="0" w:color="auto"/>
      </w:divBdr>
    </w:div>
    <w:div w:id="1948661714">
      <w:bodyDiv w:val="1"/>
      <w:marLeft w:val="0"/>
      <w:marRight w:val="0"/>
      <w:marTop w:val="0"/>
      <w:marBottom w:val="0"/>
      <w:divBdr>
        <w:top w:val="none" w:sz="0" w:space="0" w:color="auto"/>
        <w:left w:val="none" w:sz="0" w:space="0" w:color="auto"/>
        <w:bottom w:val="none" w:sz="0" w:space="0" w:color="auto"/>
        <w:right w:val="none" w:sz="0" w:space="0" w:color="auto"/>
      </w:divBdr>
    </w:div>
    <w:div w:id="1949041259">
      <w:bodyDiv w:val="1"/>
      <w:marLeft w:val="0"/>
      <w:marRight w:val="0"/>
      <w:marTop w:val="0"/>
      <w:marBottom w:val="0"/>
      <w:divBdr>
        <w:top w:val="none" w:sz="0" w:space="0" w:color="auto"/>
        <w:left w:val="none" w:sz="0" w:space="0" w:color="auto"/>
        <w:bottom w:val="none" w:sz="0" w:space="0" w:color="auto"/>
        <w:right w:val="none" w:sz="0" w:space="0" w:color="auto"/>
      </w:divBdr>
    </w:div>
    <w:div w:id="1951282489">
      <w:bodyDiv w:val="1"/>
      <w:marLeft w:val="0"/>
      <w:marRight w:val="0"/>
      <w:marTop w:val="0"/>
      <w:marBottom w:val="0"/>
      <w:divBdr>
        <w:top w:val="none" w:sz="0" w:space="0" w:color="auto"/>
        <w:left w:val="none" w:sz="0" w:space="0" w:color="auto"/>
        <w:bottom w:val="none" w:sz="0" w:space="0" w:color="auto"/>
        <w:right w:val="none" w:sz="0" w:space="0" w:color="auto"/>
      </w:divBdr>
    </w:div>
    <w:div w:id="1960407504">
      <w:bodyDiv w:val="1"/>
      <w:marLeft w:val="0"/>
      <w:marRight w:val="0"/>
      <w:marTop w:val="0"/>
      <w:marBottom w:val="0"/>
      <w:divBdr>
        <w:top w:val="none" w:sz="0" w:space="0" w:color="auto"/>
        <w:left w:val="none" w:sz="0" w:space="0" w:color="auto"/>
        <w:bottom w:val="none" w:sz="0" w:space="0" w:color="auto"/>
        <w:right w:val="none" w:sz="0" w:space="0" w:color="auto"/>
      </w:divBdr>
    </w:div>
    <w:div w:id="1963537830">
      <w:bodyDiv w:val="1"/>
      <w:marLeft w:val="0"/>
      <w:marRight w:val="0"/>
      <w:marTop w:val="0"/>
      <w:marBottom w:val="0"/>
      <w:divBdr>
        <w:top w:val="none" w:sz="0" w:space="0" w:color="auto"/>
        <w:left w:val="none" w:sz="0" w:space="0" w:color="auto"/>
        <w:bottom w:val="none" w:sz="0" w:space="0" w:color="auto"/>
        <w:right w:val="none" w:sz="0" w:space="0" w:color="auto"/>
      </w:divBdr>
    </w:div>
    <w:div w:id="1969125300">
      <w:bodyDiv w:val="1"/>
      <w:marLeft w:val="0"/>
      <w:marRight w:val="0"/>
      <w:marTop w:val="0"/>
      <w:marBottom w:val="0"/>
      <w:divBdr>
        <w:top w:val="none" w:sz="0" w:space="0" w:color="auto"/>
        <w:left w:val="none" w:sz="0" w:space="0" w:color="auto"/>
        <w:bottom w:val="none" w:sz="0" w:space="0" w:color="auto"/>
        <w:right w:val="none" w:sz="0" w:space="0" w:color="auto"/>
      </w:divBdr>
    </w:div>
    <w:div w:id="1972124899">
      <w:bodyDiv w:val="1"/>
      <w:marLeft w:val="0"/>
      <w:marRight w:val="0"/>
      <w:marTop w:val="0"/>
      <w:marBottom w:val="0"/>
      <w:divBdr>
        <w:top w:val="none" w:sz="0" w:space="0" w:color="auto"/>
        <w:left w:val="none" w:sz="0" w:space="0" w:color="auto"/>
        <w:bottom w:val="none" w:sz="0" w:space="0" w:color="auto"/>
        <w:right w:val="none" w:sz="0" w:space="0" w:color="auto"/>
      </w:divBdr>
    </w:div>
    <w:div w:id="1978490674">
      <w:bodyDiv w:val="1"/>
      <w:marLeft w:val="0"/>
      <w:marRight w:val="0"/>
      <w:marTop w:val="0"/>
      <w:marBottom w:val="0"/>
      <w:divBdr>
        <w:top w:val="none" w:sz="0" w:space="0" w:color="auto"/>
        <w:left w:val="none" w:sz="0" w:space="0" w:color="auto"/>
        <w:bottom w:val="none" w:sz="0" w:space="0" w:color="auto"/>
        <w:right w:val="none" w:sz="0" w:space="0" w:color="auto"/>
      </w:divBdr>
    </w:div>
    <w:div w:id="1981841225">
      <w:bodyDiv w:val="1"/>
      <w:marLeft w:val="0"/>
      <w:marRight w:val="0"/>
      <w:marTop w:val="0"/>
      <w:marBottom w:val="0"/>
      <w:divBdr>
        <w:top w:val="none" w:sz="0" w:space="0" w:color="auto"/>
        <w:left w:val="none" w:sz="0" w:space="0" w:color="auto"/>
        <w:bottom w:val="none" w:sz="0" w:space="0" w:color="auto"/>
        <w:right w:val="none" w:sz="0" w:space="0" w:color="auto"/>
      </w:divBdr>
    </w:div>
    <w:div w:id="1994679337">
      <w:bodyDiv w:val="1"/>
      <w:marLeft w:val="0"/>
      <w:marRight w:val="0"/>
      <w:marTop w:val="0"/>
      <w:marBottom w:val="0"/>
      <w:divBdr>
        <w:top w:val="none" w:sz="0" w:space="0" w:color="auto"/>
        <w:left w:val="none" w:sz="0" w:space="0" w:color="auto"/>
        <w:bottom w:val="none" w:sz="0" w:space="0" w:color="auto"/>
        <w:right w:val="none" w:sz="0" w:space="0" w:color="auto"/>
      </w:divBdr>
    </w:div>
    <w:div w:id="1997955784">
      <w:bodyDiv w:val="1"/>
      <w:marLeft w:val="0"/>
      <w:marRight w:val="0"/>
      <w:marTop w:val="0"/>
      <w:marBottom w:val="0"/>
      <w:divBdr>
        <w:top w:val="none" w:sz="0" w:space="0" w:color="auto"/>
        <w:left w:val="none" w:sz="0" w:space="0" w:color="auto"/>
        <w:bottom w:val="none" w:sz="0" w:space="0" w:color="auto"/>
        <w:right w:val="none" w:sz="0" w:space="0" w:color="auto"/>
      </w:divBdr>
    </w:div>
    <w:div w:id="1999069691">
      <w:bodyDiv w:val="1"/>
      <w:marLeft w:val="0"/>
      <w:marRight w:val="0"/>
      <w:marTop w:val="0"/>
      <w:marBottom w:val="0"/>
      <w:divBdr>
        <w:top w:val="none" w:sz="0" w:space="0" w:color="auto"/>
        <w:left w:val="none" w:sz="0" w:space="0" w:color="auto"/>
        <w:bottom w:val="none" w:sz="0" w:space="0" w:color="auto"/>
        <w:right w:val="none" w:sz="0" w:space="0" w:color="auto"/>
      </w:divBdr>
    </w:div>
    <w:div w:id="1999186898">
      <w:bodyDiv w:val="1"/>
      <w:marLeft w:val="0"/>
      <w:marRight w:val="0"/>
      <w:marTop w:val="0"/>
      <w:marBottom w:val="0"/>
      <w:divBdr>
        <w:top w:val="none" w:sz="0" w:space="0" w:color="auto"/>
        <w:left w:val="none" w:sz="0" w:space="0" w:color="auto"/>
        <w:bottom w:val="none" w:sz="0" w:space="0" w:color="auto"/>
        <w:right w:val="none" w:sz="0" w:space="0" w:color="auto"/>
      </w:divBdr>
    </w:div>
    <w:div w:id="2004895431">
      <w:bodyDiv w:val="1"/>
      <w:marLeft w:val="0"/>
      <w:marRight w:val="0"/>
      <w:marTop w:val="0"/>
      <w:marBottom w:val="0"/>
      <w:divBdr>
        <w:top w:val="none" w:sz="0" w:space="0" w:color="auto"/>
        <w:left w:val="none" w:sz="0" w:space="0" w:color="auto"/>
        <w:bottom w:val="none" w:sz="0" w:space="0" w:color="auto"/>
        <w:right w:val="none" w:sz="0" w:space="0" w:color="auto"/>
      </w:divBdr>
    </w:div>
    <w:div w:id="2029485995">
      <w:bodyDiv w:val="1"/>
      <w:marLeft w:val="0"/>
      <w:marRight w:val="0"/>
      <w:marTop w:val="0"/>
      <w:marBottom w:val="0"/>
      <w:divBdr>
        <w:top w:val="none" w:sz="0" w:space="0" w:color="auto"/>
        <w:left w:val="none" w:sz="0" w:space="0" w:color="auto"/>
        <w:bottom w:val="none" w:sz="0" w:space="0" w:color="auto"/>
        <w:right w:val="none" w:sz="0" w:space="0" w:color="auto"/>
      </w:divBdr>
    </w:div>
    <w:div w:id="2045716923">
      <w:bodyDiv w:val="1"/>
      <w:marLeft w:val="0"/>
      <w:marRight w:val="0"/>
      <w:marTop w:val="0"/>
      <w:marBottom w:val="0"/>
      <w:divBdr>
        <w:top w:val="none" w:sz="0" w:space="0" w:color="auto"/>
        <w:left w:val="none" w:sz="0" w:space="0" w:color="auto"/>
        <w:bottom w:val="none" w:sz="0" w:space="0" w:color="auto"/>
        <w:right w:val="none" w:sz="0" w:space="0" w:color="auto"/>
      </w:divBdr>
    </w:div>
    <w:div w:id="2053067361">
      <w:bodyDiv w:val="1"/>
      <w:marLeft w:val="0"/>
      <w:marRight w:val="0"/>
      <w:marTop w:val="0"/>
      <w:marBottom w:val="0"/>
      <w:divBdr>
        <w:top w:val="none" w:sz="0" w:space="0" w:color="auto"/>
        <w:left w:val="none" w:sz="0" w:space="0" w:color="auto"/>
        <w:bottom w:val="none" w:sz="0" w:space="0" w:color="auto"/>
        <w:right w:val="none" w:sz="0" w:space="0" w:color="auto"/>
      </w:divBdr>
      <w:divsChild>
        <w:div w:id="1425610709">
          <w:marLeft w:val="0"/>
          <w:marRight w:val="0"/>
          <w:marTop w:val="75"/>
          <w:marBottom w:val="0"/>
          <w:divBdr>
            <w:top w:val="none" w:sz="0" w:space="0" w:color="auto"/>
            <w:left w:val="none" w:sz="0" w:space="0" w:color="auto"/>
            <w:bottom w:val="none" w:sz="0" w:space="0" w:color="auto"/>
            <w:right w:val="none" w:sz="0" w:space="0" w:color="auto"/>
          </w:divBdr>
          <w:divsChild>
            <w:div w:id="967006213">
              <w:marLeft w:val="0"/>
              <w:marRight w:val="0"/>
              <w:marTop w:val="0"/>
              <w:marBottom w:val="0"/>
              <w:divBdr>
                <w:top w:val="none" w:sz="0" w:space="0" w:color="auto"/>
                <w:left w:val="none" w:sz="0" w:space="0" w:color="auto"/>
                <w:bottom w:val="none" w:sz="0" w:space="0" w:color="auto"/>
                <w:right w:val="none" w:sz="0" w:space="0" w:color="auto"/>
              </w:divBdr>
              <w:divsChild>
                <w:div w:id="65693531">
                  <w:marLeft w:val="0"/>
                  <w:marRight w:val="0"/>
                  <w:marTop w:val="0"/>
                  <w:marBottom w:val="0"/>
                  <w:divBdr>
                    <w:top w:val="none" w:sz="0" w:space="0" w:color="auto"/>
                    <w:left w:val="none" w:sz="0" w:space="0" w:color="auto"/>
                    <w:bottom w:val="none" w:sz="0" w:space="0" w:color="auto"/>
                    <w:right w:val="none" w:sz="0" w:space="0" w:color="auto"/>
                  </w:divBdr>
                  <w:divsChild>
                    <w:div w:id="1501234950">
                      <w:marLeft w:val="0"/>
                      <w:marRight w:val="0"/>
                      <w:marTop w:val="0"/>
                      <w:marBottom w:val="0"/>
                      <w:divBdr>
                        <w:top w:val="none" w:sz="0" w:space="0" w:color="auto"/>
                        <w:left w:val="none" w:sz="0" w:space="0" w:color="auto"/>
                        <w:bottom w:val="none" w:sz="0" w:space="0" w:color="auto"/>
                        <w:right w:val="none" w:sz="0" w:space="0" w:color="auto"/>
                      </w:divBdr>
                      <w:divsChild>
                        <w:div w:id="379984994">
                          <w:marLeft w:val="0"/>
                          <w:marRight w:val="0"/>
                          <w:marTop w:val="0"/>
                          <w:marBottom w:val="0"/>
                          <w:divBdr>
                            <w:top w:val="none" w:sz="0" w:space="0" w:color="auto"/>
                            <w:left w:val="none" w:sz="0" w:space="0" w:color="auto"/>
                            <w:bottom w:val="none" w:sz="0" w:space="0" w:color="auto"/>
                            <w:right w:val="none" w:sz="0" w:space="0" w:color="auto"/>
                          </w:divBdr>
                          <w:divsChild>
                            <w:div w:id="2104765627">
                              <w:marLeft w:val="0"/>
                              <w:marRight w:val="0"/>
                              <w:marTop w:val="0"/>
                              <w:marBottom w:val="0"/>
                              <w:divBdr>
                                <w:top w:val="none" w:sz="0" w:space="0" w:color="auto"/>
                                <w:left w:val="none" w:sz="0" w:space="0" w:color="auto"/>
                                <w:bottom w:val="none" w:sz="0" w:space="0" w:color="auto"/>
                                <w:right w:val="none" w:sz="0" w:space="0" w:color="auto"/>
                              </w:divBdr>
                              <w:divsChild>
                                <w:div w:id="564265337">
                                  <w:marLeft w:val="0"/>
                                  <w:marRight w:val="0"/>
                                  <w:marTop w:val="0"/>
                                  <w:marBottom w:val="0"/>
                                  <w:divBdr>
                                    <w:top w:val="none" w:sz="0" w:space="0" w:color="auto"/>
                                    <w:left w:val="none" w:sz="0" w:space="0" w:color="auto"/>
                                    <w:bottom w:val="none" w:sz="0" w:space="0" w:color="auto"/>
                                    <w:right w:val="none" w:sz="0" w:space="0" w:color="auto"/>
                                  </w:divBdr>
                                </w:div>
                              </w:divsChild>
                            </w:div>
                            <w:div w:id="905068359">
                              <w:marLeft w:val="0"/>
                              <w:marRight w:val="0"/>
                              <w:marTop w:val="0"/>
                              <w:marBottom w:val="0"/>
                              <w:divBdr>
                                <w:top w:val="none" w:sz="0" w:space="0" w:color="auto"/>
                                <w:left w:val="none" w:sz="0" w:space="0" w:color="auto"/>
                                <w:bottom w:val="none" w:sz="0" w:space="0" w:color="auto"/>
                                <w:right w:val="none" w:sz="0" w:space="0" w:color="auto"/>
                              </w:divBdr>
                              <w:divsChild>
                                <w:div w:id="5441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065180">
                  <w:marLeft w:val="0"/>
                  <w:marRight w:val="0"/>
                  <w:marTop w:val="0"/>
                  <w:marBottom w:val="0"/>
                  <w:divBdr>
                    <w:top w:val="none" w:sz="0" w:space="0" w:color="auto"/>
                    <w:left w:val="none" w:sz="0" w:space="0" w:color="auto"/>
                    <w:bottom w:val="none" w:sz="0" w:space="0" w:color="auto"/>
                    <w:right w:val="none" w:sz="0" w:space="0" w:color="auto"/>
                  </w:divBdr>
                  <w:divsChild>
                    <w:div w:id="1904294406">
                      <w:marLeft w:val="0"/>
                      <w:marRight w:val="0"/>
                      <w:marTop w:val="0"/>
                      <w:marBottom w:val="0"/>
                      <w:divBdr>
                        <w:top w:val="none" w:sz="0" w:space="0" w:color="auto"/>
                        <w:left w:val="none" w:sz="0" w:space="0" w:color="auto"/>
                        <w:bottom w:val="none" w:sz="0" w:space="0" w:color="auto"/>
                        <w:right w:val="none" w:sz="0" w:space="0" w:color="auto"/>
                      </w:divBdr>
                      <w:divsChild>
                        <w:div w:id="1178929019">
                          <w:marLeft w:val="0"/>
                          <w:marRight w:val="0"/>
                          <w:marTop w:val="0"/>
                          <w:marBottom w:val="0"/>
                          <w:divBdr>
                            <w:top w:val="none" w:sz="0" w:space="0" w:color="auto"/>
                            <w:left w:val="none" w:sz="0" w:space="0" w:color="auto"/>
                            <w:bottom w:val="none" w:sz="0" w:space="0" w:color="auto"/>
                            <w:right w:val="none" w:sz="0" w:space="0" w:color="auto"/>
                          </w:divBdr>
                          <w:divsChild>
                            <w:div w:id="1905066089">
                              <w:marLeft w:val="0"/>
                              <w:marRight w:val="0"/>
                              <w:marTop w:val="0"/>
                              <w:marBottom w:val="0"/>
                              <w:divBdr>
                                <w:top w:val="none" w:sz="0" w:space="0" w:color="auto"/>
                                <w:left w:val="none" w:sz="0" w:space="0" w:color="auto"/>
                                <w:bottom w:val="none" w:sz="0" w:space="0" w:color="auto"/>
                                <w:right w:val="none" w:sz="0" w:space="0" w:color="auto"/>
                              </w:divBdr>
                              <w:divsChild>
                                <w:div w:id="1091125209">
                                  <w:marLeft w:val="0"/>
                                  <w:marRight w:val="0"/>
                                  <w:marTop w:val="0"/>
                                  <w:marBottom w:val="0"/>
                                  <w:divBdr>
                                    <w:top w:val="none" w:sz="0" w:space="0" w:color="auto"/>
                                    <w:left w:val="none" w:sz="0" w:space="0" w:color="auto"/>
                                    <w:bottom w:val="none" w:sz="0" w:space="0" w:color="auto"/>
                                    <w:right w:val="none" w:sz="0" w:space="0" w:color="auto"/>
                                  </w:divBdr>
                                </w:div>
                              </w:divsChild>
                            </w:div>
                            <w:div w:id="461919530">
                              <w:marLeft w:val="0"/>
                              <w:marRight w:val="0"/>
                              <w:marTop w:val="0"/>
                              <w:marBottom w:val="0"/>
                              <w:divBdr>
                                <w:top w:val="none" w:sz="0" w:space="0" w:color="auto"/>
                                <w:left w:val="none" w:sz="0" w:space="0" w:color="auto"/>
                                <w:bottom w:val="none" w:sz="0" w:space="0" w:color="auto"/>
                                <w:right w:val="none" w:sz="0" w:space="0" w:color="auto"/>
                              </w:divBdr>
                              <w:divsChild>
                                <w:div w:id="13813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899543">
                  <w:marLeft w:val="0"/>
                  <w:marRight w:val="0"/>
                  <w:marTop w:val="0"/>
                  <w:marBottom w:val="0"/>
                  <w:divBdr>
                    <w:top w:val="none" w:sz="0" w:space="0" w:color="auto"/>
                    <w:left w:val="none" w:sz="0" w:space="0" w:color="auto"/>
                    <w:bottom w:val="none" w:sz="0" w:space="0" w:color="auto"/>
                    <w:right w:val="none" w:sz="0" w:space="0" w:color="auto"/>
                  </w:divBdr>
                  <w:divsChild>
                    <w:div w:id="1474104078">
                      <w:marLeft w:val="0"/>
                      <w:marRight w:val="0"/>
                      <w:marTop w:val="0"/>
                      <w:marBottom w:val="0"/>
                      <w:divBdr>
                        <w:top w:val="none" w:sz="0" w:space="0" w:color="auto"/>
                        <w:left w:val="none" w:sz="0" w:space="0" w:color="auto"/>
                        <w:bottom w:val="none" w:sz="0" w:space="0" w:color="auto"/>
                        <w:right w:val="none" w:sz="0" w:space="0" w:color="auto"/>
                      </w:divBdr>
                      <w:divsChild>
                        <w:div w:id="1571039020">
                          <w:marLeft w:val="0"/>
                          <w:marRight w:val="0"/>
                          <w:marTop w:val="0"/>
                          <w:marBottom w:val="0"/>
                          <w:divBdr>
                            <w:top w:val="none" w:sz="0" w:space="0" w:color="auto"/>
                            <w:left w:val="none" w:sz="0" w:space="0" w:color="auto"/>
                            <w:bottom w:val="none" w:sz="0" w:space="0" w:color="auto"/>
                            <w:right w:val="none" w:sz="0" w:space="0" w:color="auto"/>
                          </w:divBdr>
                          <w:divsChild>
                            <w:div w:id="1323197809">
                              <w:marLeft w:val="0"/>
                              <w:marRight w:val="0"/>
                              <w:marTop w:val="0"/>
                              <w:marBottom w:val="0"/>
                              <w:divBdr>
                                <w:top w:val="none" w:sz="0" w:space="0" w:color="auto"/>
                                <w:left w:val="none" w:sz="0" w:space="0" w:color="auto"/>
                                <w:bottom w:val="none" w:sz="0" w:space="0" w:color="auto"/>
                                <w:right w:val="none" w:sz="0" w:space="0" w:color="auto"/>
                              </w:divBdr>
                              <w:divsChild>
                                <w:div w:id="184488029">
                                  <w:marLeft w:val="0"/>
                                  <w:marRight w:val="0"/>
                                  <w:marTop w:val="0"/>
                                  <w:marBottom w:val="0"/>
                                  <w:divBdr>
                                    <w:top w:val="none" w:sz="0" w:space="0" w:color="auto"/>
                                    <w:left w:val="none" w:sz="0" w:space="0" w:color="auto"/>
                                    <w:bottom w:val="none" w:sz="0" w:space="0" w:color="auto"/>
                                    <w:right w:val="none" w:sz="0" w:space="0" w:color="auto"/>
                                  </w:divBdr>
                                </w:div>
                              </w:divsChild>
                            </w:div>
                            <w:div w:id="631444140">
                              <w:marLeft w:val="0"/>
                              <w:marRight w:val="0"/>
                              <w:marTop w:val="0"/>
                              <w:marBottom w:val="0"/>
                              <w:divBdr>
                                <w:top w:val="none" w:sz="0" w:space="0" w:color="auto"/>
                                <w:left w:val="none" w:sz="0" w:space="0" w:color="auto"/>
                                <w:bottom w:val="none" w:sz="0" w:space="0" w:color="auto"/>
                                <w:right w:val="none" w:sz="0" w:space="0" w:color="auto"/>
                              </w:divBdr>
                              <w:divsChild>
                                <w:div w:id="14192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54296">
                  <w:marLeft w:val="0"/>
                  <w:marRight w:val="0"/>
                  <w:marTop w:val="0"/>
                  <w:marBottom w:val="0"/>
                  <w:divBdr>
                    <w:top w:val="none" w:sz="0" w:space="0" w:color="auto"/>
                    <w:left w:val="none" w:sz="0" w:space="0" w:color="auto"/>
                    <w:bottom w:val="none" w:sz="0" w:space="0" w:color="auto"/>
                    <w:right w:val="none" w:sz="0" w:space="0" w:color="auto"/>
                  </w:divBdr>
                </w:div>
                <w:div w:id="1753307994">
                  <w:marLeft w:val="0"/>
                  <w:marRight w:val="0"/>
                  <w:marTop w:val="0"/>
                  <w:marBottom w:val="0"/>
                  <w:divBdr>
                    <w:top w:val="none" w:sz="0" w:space="0" w:color="auto"/>
                    <w:left w:val="none" w:sz="0" w:space="0" w:color="auto"/>
                    <w:bottom w:val="none" w:sz="0" w:space="0" w:color="auto"/>
                    <w:right w:val="none" w:sz="0" w:space="0" w:color="auto"/>
                  </w:divBdr>
                  <w:divsChild>
                    <w:div w:id="665862071">
                      <w:marLeft w:val="0"/>
                      <w:marRight w:val="0"/>
                      <w:marTop w:val="0"/>
                      <w:marBottom w:val="0"/>
                      <w:divBdr>
                        <w:top w:val="none" w:sz="0" w:space="0" w:color="auto"/>
                        <w:left w:val="none" w:sz="0" w:space="0" w:color="auto"/>
                        <w:bottom w:val="none" w:sz="0" w:space="0" w:color="auto"/>
                        <w:right w:val="none" w:sz="0" w:space="0" w:color="auto"/>
                      </w:divBdr>
                      <w:divsChild>
                        <w:div w:id="671566307">
                          <w:marLeft w:val="0"/>
                          <w:marRight w:val="0"/>
                          <w:marTop w:val="0"/>
                          <w:marBottom w:val="0"/>
                          <w:divBdr>
                            <w:top w:val="none" w:sz="0" w:space="0" w:color="auto"/>
                            <w:left w:val="none" w:sz="0" w:space="0" w:color="auto"/>
                            <w:bottom w:val="none" w:sz="0" w:space="0" w:color="auto"/>
                            <w:right w:val="none" w:sz="0" w:space="0" w:color="auto"/>
                          </w:divBdr>
                          <w:divsChild>
                            <w:div w:id="443772700">
                              <w:marLeft w:val="0"/>
                              <w:marRight w:val="0"/>
                              <w:marTop w:val="0"/>
                              <w:marBottom w:val="0"/>
                              <w:divBdr>
                                <w:top w:val="none" w:sz="0" w:space="0" w:color="auto"/>
                                <w:left w:val="none" w:sz="0" w:space="0" w:color="auto"/>
                                <w:bottom w:val="none" w:sz="0" w:space="0" w:color="auto"/>
                                <w:right w:val="none" w:sz="0" w:space="0" w:color="auto"/>
                              </w:divBdr>
                              <w:divsChild>
                                <w:div w:id="171533253">
                                  <w:marLeft w:val="0"/>
                                  <w:marRight w:val="0"/>
                                  <w:marTop w:val="0"/>
                                  <w:marBottom w:val="0"/>
                                  <w:divBdr>
                                    <w:top w:val="none" w:sz="0" w:space="0" w:color="auto"/>
                                    <w:left w:val="none" w:sz="0" w:space="0" w:color="auto"/>
                                    <w:bottom w:val="none" w:sz="0" w:space="0" w:color="auto"/>
                                    <w:right w:val="none" w:sz="0" w:space="0" w:color="auto"/>
                                  </w:divBdr>
                                </w:div>
                              </w:divsChild>
                            </w:div>
                            <w:div w:id="1922058706">
                              <w:marLeft w:val="0"/>
                              <w:marRight w:val="0"/>
                              <w:marTop w:val="0"/>
                              <w:marBottom w:val="0"/>
                              <w:divBdr>
                                <w:top w:val="none" w:sz="0" w:space="0" w:color="auto"/>
                                <w:left w:val="none" w:sz="0" w:space="0" w:color="auto"/>
                                <w:bottom w:val="none" w:sz="0" w:space="0" w:color="auto"/>
                                <w:right w:val="none" w:sz="0" w:space="0" w:color="auto"/>
                              </w:divBdr>
                              <w:divsChild>
                                <w:div w:id="7297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12736">
                  <w:marLeft w:val="0"/>
                  <w:marRight w:val="0"/>
                  <w:marTop w:val="0"/>
                  <w:marBottom w:val="0"/>
                  <w:divBdr>
                    <w:top w:val="none" w:sz="0" w:space="0" w:color="auto"/>
                    <w:left w:val="none" w:sz="0" w:space="0" w:color="auto"/>
                    <w:bottom w:val="none" w:sz="0" w:space="0" w:color="auto"/>
                    <w:right w:val="none" w:sz="0" w:space="0" w:color="auto"/>
                  </w:divBdr>
                  <w:divsChild>
                    <w:div w:id="2055040107">
                      <w:marLeft w:val="0"/>
                      <w:marRight w:val="0"/>
                      <w:marTop w:val="0"/>
                      <w:marBottom w:val="0"/>
                      <w:divBdr>
                        <w:top w:val="none" w:sz="0" w:space="0" w:color="auto"/>
                        <w:left w:val="none" w:sz="0" w:space="0" w:color="auto"/>
                        <w:bottom w:val="none" w:sz="0" w:space="0" w:color="auto"/>
                        <w:right w:val="none" w:sz="0" w:space="0" w:color="auto"/>
                      </w:divBdr>
                      <w:divsChild>
                        <w:div w:id="905608981">
                          <w:marLeft w:val="0"/>
                          <w:marRight w:val="0"/>
                          <w:marTop w:val="0"/>
                          <w:marBottom w:val="0"/>
                          <w:divBdr>
                            <w:top w:val="none" w:sz="0" w:space="0" w:color="auto"/>
                            <w:left w:val="none" w:sz="0" w:space="0" w:color="auto"/>
                            <w:bottom w:val="none" w:sz="0" w:space="0" w:color="auto"/>
                            <w:right w:val="none" w:sz="0" w:space="0" w:color="auto"/>
                          </w:divBdr>
                          <w:divsChild>
                            <w:div w:id="1414089371">
                              <w:marLeft w:val="0"/>
                              <w:marRight w:val="0"/>
                              <w:marTop w:val="0"/>
                              <w:marBottom w:val="0"/>
                              <w:divBdr>
                                <w:top w:val="none" w:sz="0" w:space="0" w:color="auto"/>
                                <w:left w:val="none" w:sz="0" w:space="0" w:color="auto"/>
                                <w:bottom w:val="none" w:sz="0" w:space="0" w:color="auto"/>
                                <w:right w:val="none" w:sz="0" w:space="0" w:color="auto"/>
                              </w:divBdr>
                              <w:divsChild>
                                <w:div w:id="1010448000">
                                  <w:marLeft w:val="0"/>
                                  <w:marRight w:val="0"/>
                                  <w:marTop w:val="0"/>
                                  <w:marBottom w:val="0"/>
                                  <w:divBdr>
                                    <w:top w:val="none" w:sz="0" w:space="0" w:color="auto"/>
                                    <w:left w:val="none" w:sz="0" w:space="0" w:color="auto"/>
                                    <w:bottom w:val="none" w:sz="0" w:space="0" w:color="auto"/>
                                    <w:right w:val="none" w:sz="0" w:space="0" w:color="auto"/>
                                  </w:divBdr>
                                </w:div>
                              </w:divsChild>
                            </w:div>
                            <w:div w:id="690911866">
                              <w:marLeft w:val="0"/>
                              <w:marRight w:val="0"/>
                              <w:marTop w:val="0"/>
                              <w:marBottom w:val="0"/>
                              <w:divBdr>
                                <w:top w:val="none" w:sz="0" w:space="0" w:color="auto"/>
                                <w:left w:val="none" w:sz="0" w:space="0" w:color="auto"/>
                                <w:bottom w:val="none" w:sz="0" w:space="0" w:color="auto"/>
                                <w:right w:val="none" w:sz="0" w:space="0" w:color="auto"/>
                              </w:divBdr>
                              <w:divsChild>
                                <w:div w:id="8101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092998">
                  <w:marLeft w:val="0"/>
                  <w:marRight w:val="0"/>
                  <w:marTop w:val="0"/>
                  <w:marBottom w:val="0"/>
                  <w:divBdr>
                    <w:top w:val="none" w:sz="0" w:space="0" w:color="auto"/>
                    <w:left w:val="none" w:sz="0" w:space="0" w:color="auto"/>
                    <w:bottom w:val="none" w:sz="0" w:space="0" w:color="auto"/>
                    <w:right w:val="none" w:sz="0" w:space="0" w:color="auto"/>
                  </w:divBdr>
                  <w:divsChild>
                    <w:div w:id="1745882560">
                      <w:marLeft w:val="0"/>
                      <w:marRight w:val="0"/>
                      <w:marTop w:val="0"/>
                      <w:marBottom w:val="0"/>
                      <w:divBdr>
                        <w:top w:val="none" w:sz="0" w:space="0" w:color="auto"/>
                        <w:left w:val="none" w:sz="0" w:space="0" w:color="auto"/>
                        <w:bottom w:val="none" w:sz="0" w:space="0" w:color="auto"/>
                        <w:right w:val="none" w:sz="0" w:space="0" w:color="auto"/>
                      </w:divBdr>
                      <w:divsChild>
                        <w:div w:id="490871929">
                          <w:marLeft w:val="0"/>
                          <w:marRight w:val="0"/>
                          <w:marTop w:val="0"/>
                          <w:marBottom w:val="0"/>
                          <w:divBdr>
                            <w:top w:val="none" w:sz="0" w:space="0" w:color="auto"/>
                            <w:left w:val="none" w:sz="0" w:space="0" w:color="auto"/>
                            <w:bottom w:val="none" w:sz="0" w:space="0" w:color="auto"/>
                            <w:right w:val="none" w:sz="0" w:space="0" w:color="auto"/>
                          </w:divBdr>
                          <w:divsChild>
                            <w:div w:id="184097896">
                              <w:marLeft w:val="0"/>
                              <w:marRight w:val="0"/>
                              <w:marTop w:val="0"/>
                              <w:marBottom w:val="0"/>
                              <w:divBdr>
                                <w:top w:val="none" w:sz="0" w:space="0" w:color="auto"/>
                                <w:left w:val="none" w:sz="0" w:space="0" w:color="auto"/>
                                <w:bottom w:val="none" w:sz="0" w:space="0" w:color="auto"/>
                                <w:right w:val="none" w:sz="0" w:space="0" w:color="auto"/>
                              </w:divBdr>
                              <w:divsChild>
                                <w:div w:id="858012583">
                                  <w:marLeft w:val="0"/>
                                  <w:marRight w:val="0"/>
                                  <w:marTop w:val="0"/>
                                  <w:marBottom w:val="0"/>
                                  <w:divBdr>
                                    <w:top w:val="none" w:sz="0" w:space="0" w:color="auto"/>
                                    <w:left w:val="none" w:sz="0" w:space="0" w:color="auto"/>
                                    <w:bottom w:val="none" w:sz="0" w:space="0" w:color="auto"/>
                                    <w:right w:val="none" w:sz="0" w:space="0" w:color="auto"/>
                                  </w:divBdr>
                                </w:div>
                              </w:divsChild>
                            </w:div>
                            <w:div w:id="1609003624">
                              <w:marLeft w:val="0"/>
                              <w:marRight w:val="0"/>
                              <w:marTop w:val="0"/>
                              <w:marBottom w:val="0"/>
                              <w:divBdr>
                                <w:top w:val="none" w:sz="0" w:space="0" w:color="auto"/>
                                <w:left w:val="none" w:sz="0" w:space="0" w:color="auto"/>
                                <w:bottom w:val="none" w:sz="0" w:space="0" w:color="auto"/>
                                <w:right w:val="none" w:sz="0" w:space="0" w:color="auto"/>
                              </w:divBdr>
                              <w:divsChild>
                                <w:div w:id="14008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8462">
                  <w:marLeft w:val="0"/>
                  <w:marRight w:val="0"/>
                  <w:marTop w:val="0"/>
                  <w:marBottom w:val="0"/>
                  <w:divBdr>
                    <w:top w:val="none" w:sz="0" w:space="0" w:color="auto"/>
                    <w:left w:val="none" w:sz="0" w:space="0" w:color="auto"/>
                    <w:bottom w:val="none" w:sz="0" w:space="0" w:color="auto"/>
                    <w:right w:val="none" w:sz="0" w:space="0" w:color="auto"/>
                  </w:divBdr>
                </w:div>
                <w:div w:id="10552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0633">
          <w:marLeft w:val="0"/>
          <w:marRight w:val="0"/>
          <w:marTop w:val="0"/>
          <w:marBottom w:val="0"/>
          <w:divBdr>
            <w:top w:val="none" w:sz="0" w:space="0" w:color="auto"/>
            <w:left w:val="none" w:sz="0" w:space="0" w:color="auto"/>
            <w:bottom w:val="none" w:sz="0" w:space="0" w:color="auto"/>
            <w:right w:val="none" w:sz="0" w:space="0" w:color="auto"/>
          </w:divBdr>
          <w:divsChild>
            <w:div w:id="401873977">
              <w:marLeft w:val="0"/>
              <w:marRight w:val="0"/>
              <w:marTop w:val="0"/>
              <w:marBottom w:val="0"/>
              <w:divBdr>
                <w:top w:val="none" w:sz="0" w:space="0" w:color="auto"/>
                <w:left w:val="none" w:sz="0" w:space="0" w:color="auto"/>
                <w:bottom w:val="none" w:sz="0" w:space="0" w:color="auto"/>
                <w:right w:val="none" w:sz="0" w:space="0" w:color="auto"/>
              </w:divBdr>
              <w:divsChild>
                <w:div w:id="1673794425">
                  <w:marLeft w:val="0"/>
                  <w:marRight w:val="0"/>
                  <w:marTop w:val="0"/>
                  <w:marBottom w:val="0"/>
                  <w:divBdr>
                    <w:top w:val="none" w:sz="0" w:space="0" w:color="auto"/>
                    <w:left w:val="none" w:sz="0" w:space="0" w:color="auto"/>
                    <w:bottom w:val="none" w:sz="0" w:space="0" w:color="auto"/>
                    <w:right w:val="none" w:sz="0" w:space="0" w:color="auto"/>
                  </w:divBdr>
                  <w:divsChild>
                    <w:div w:id="1304576090">
                      <w:marLeft w:val="90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68335489">
      <w:bodyDiv w:val="1"/>
      <w:marLeft w:val="0"/>
      <w:marRight w:val="0"/>
      <w:marTop w:val="0"/>
      <w:marBottom w:val="0"/>
      <w:divBdr>
        <w:top w:val="none" w:sz="0" w:space="0" w:color="auto"/>
        <w:left w:val="none" w:sz="0" w:space="0" w:color="auto"/>
        <w:bottom w:val="none" w:sz="0" w:space="0" w:color="auto"/>
        <w:right w:val="none" w:sz="0" w:space="0" w:color="auto"/>
      </w:divBdr>
    </w:div>
    <w:div w:id="2071075404">
      <w:bodyDiv w:val="1"/>
      <w:marLeft w:val="0"/>
      <w:marRight w:val="0"/>
      <w:marTop w:val="0"/>
      <w:marBottom w:val="0"/>
      <w:divBdr>
        <w:top w:val="none" w:sz="0" w:space="0" w:color="auto"/>
        <w:left w:val="none" w:sz="0" w:space="0" w:color="auto"/>
        <w:bottom w:val="none" w:sz="0" w:space="0" w:color="auto"/>
        <w:right w:val="none" w:sz="0" w:space="0" w:color="auto"/>
      </w:divBdr>
      <w:divsChild>
        <w:div w:id="376662971">
          <w:marLeft w:val="547"/>
          <w:marRight w:val="0"/>
          <w:marTop w:val="0"/>
          <w:marBottom w:val="0"/>
          <w:divBdr>
            <w:top w:val="none" w:sz="0" w:space="0" w:color="auto"/>
            <w:left w:val="none" w:sz="0" w:space="0" w:color="auto"/>
            <w:bottom w:val="none" w:sz="0" w:space="0" w:color="auto"/>
            <w:right w:val="none" w:sz="0" w:space="0" w:color="auto"/>
          </w:divBdr>
        </w:div>
        <w:div w:id="392392498">
          <w:marLeft w:val="547"/>
          <w:marRight w:val="0"/>
          <w:marTop w:val="0"/>
          <w:marBottom w:val="0"/>
          <w:divBdr>
            <w:top w:val="none" w:sz="0" w:space="0" w:color="auto"/>
            <w:left w:val="none" w:sz="0" w:space="0" w:color="auto"/>
            <w:bottom w:val="none" w:sz="0" w:space="0" w:color="auto"/>
            <w:right w:val="none" w:sz="0" w:space="0" w:color="auto"/>
          </w:divBdr>
        </w:div>
      </w:divsChild>
    </w:div>
    <w:div w:id="2073501225">
      <w:bodyDiv w:val="1"/>
      <w:marLeft w:val="0"/>
      <w:marRight w:val="0"/>
      <w:marTop w:val="0"/>
      <w:marBottom w:val="0"/>
      <w:divBdr>
        <w:top w:val="none" w:sz="0" w:space="0" w:color="auto"/>
        <w:left w:val="none" w:sz="0" w:space="0" w:color="auto"/>
        <w:bottom w:val="none" w:sz="0" w:space="0" w:color="auto"/>
        <w:right w:val="none" w:sz="0" w:space="0" w:color="auto"/>
      </w:divBdr>
    </w:div>
    <w:div w:id="2074963293">
      <w:bodyDiv w:val="1"/>
      <w:marLeft w:val="0"/>
      <w:marRight w:val="0"/>
      <w:marTop w:val="0"/>
      <w:marBottom w:val="0"/>
      <w:divBdr>
        <w:top w:val="none" w:sz="0" w:space="0" w:color="auto"/>
        <w:left w:val="none" w:sz="0" w:space="0" w:color="auto"/>
        <w:bottom w:val="none" w:sz="0" w:space="0" w:color="auto"/>
        <w:right w:val="none" w:sz="0" w:space="0" w:color="auto"/>
      </w:divBdr>
    </w:div>
    <w:div w:id="2083018087">
      <w:bodyDiv w:val="1"/>
      <w:marLeft w:val="0"/>
      <w:marRight w:val="0"/>
      <w:marTop w:val="0"/>
      <w:marBottom w:val="0"/>
      <w:divBdr>
        <w:top w:val="none" w:sz="0" w:space="0" w:color="auto"/>
        <w:left w:val="none" w:sz="0" w:space="0" w:color="auto"/>
        <w:bottom w:val="none" w:sz="0" w:space="0" w:color="auto"/>
        <w:right w:val="none" w:sz="0" w:space="0" w:color="auto"/>
      </w:divBdr>
    </w:div>
    <w:div w:id="2091805192">
      <w:bodyDiv w:val="1"/>
      <w:marLeft w:val="0"/>
      <w:marRight w:val="0"/>
      <w:marTop w:val="0"/>
      <w:marBottom w:val="0"/>
      <w:divBdr>
        <w:top w:val="none" w:sz="0" w:space="0" w:color="auto"/>
        <w:left w:val="none" w:sz="0" w:space="0" w:color="auto"/>
        <w:bottom w:val="none" w:sz="0" w:space="0" w:color="auto"/>
        <w:right w:val="none" w:sz="0" w:space="0" w:color="auto"/>
      </w:divBdr>
    </w:div>
    <w:div w:id="2096004216">
      <w:bodyDiv w:val="1"/>
      <w:marLeft w:val="0"/>
      <w:marRight w:val="0"/>
      <w:marTop w:val="0"/>
      <w:marBottom w:val="0"/>
      <w:divBdr>
        <w:top w:val="none" w:sz="0" w:space="0" w:color="auto"/>
        <w:left w:val="none" w:sz="0" w:space="0" w:color="auto"/>
        <w:bottom w:val="none" w:sz="0" w:space="0" w:color="auto"/>
        <w:right w:val="none" w:sz="0" w:space="0" w:color="auto"/>
      </w:divBdr>
    </w:div>
    <w:div w:id="2108233707">
      <w:bodyDiv w:val="1"/>
      <w:marLeft w:val="0"/>
      <w:marRight w:val="0"/>
      <w:marTop w:val="0"/>
      <w:marBottom w:val="0"/>
      <w:divBdr>
        <w:top w:val="none" w:sz="0" w:space="0" w:color="auto"/>
        <w:left w:val="none" w:sz="0" w:space="0" w:color="auto"/>
        <w:bottom w:val="none" w:sz="0" w:space="0" w:color="auto"/>
        <w:right w:val="none" w:sz="0" w:space="0" w:color="auto"/>
      </w:divBdr>
    </w:div>
    <w:div w:id="2108773666">
      <w:bodyDiv w:val="1"/>
      <w:marLeft w:val="0"/>
      <w:marRight w:val="0"/>
      <w:marTop w:val="0"/>
      <w:marBottom w:val="0"/>
      <w:divBdr>
        <w:top w:val="none" w:sz="0" w:space="0" w:color="auto"/>
        <w:left w:val="none" w:sz="0" w:space="0" w:color="auto"/>
        <w:bottom w:val="none" w:sz="0" w:space="0" w:color="auto"/>
        <w:right w:val="none" w:sz="0" w:space="0" w:color="auto"/>
      </w:divBdr>
    </w:div>
    <w:div w:id="2110391073">
      <w:bodyDiv w:val="1"/>
      <w:marLeft w:val="0"/>
      <w:marRight w:val="0"/>
      <w:marTop w:val="0"/>
      <w:marBottom w:val="0"/>
      <w:divBdr>
        <w:top w:val="none" w:sz="0" w:space="0" w:color="auto"/>
        <w:left w:val="none" w:sz="0" w:space="0" w:color="auto"/>
        <w:bottom w:val="none" w:sz="0" w:space="0" w:color="auto"/>
        <w:right w:val="none" w:sz="0" w:space="0" w:color="auto"/>
      </w:divBdr>
    </w:div>
    <w:div w:id="2114857839">
      <w:bodyDiv w:val="1"/>
      <w:marLeft w:val="0"/>
      <w:marRight w:val="0"/>
      <w:marTop w:val="0"/>
      <w:marBottom w:val="0"/>
      <w:divBdr>
        <w:top w:val="none" w:sz="0" w:space="0" w:color="auto"/>
        <w:left w:val="none" w:sz="0" w:space="0" w:color="auto"/>
        <w:bottom w:val="none" w:sz="0" w:space="0" w:color="auto"/>
        <w:right w:val="none" w:sz="0" w:space="0" w:color="auto"/>
      </w:divBdr>
    </w:div>
    <w:div w:id="2117555317">
      <w:bodyDiv w:val="1"/>
      <w:marLeft w:val="0"/>
      <w:marRight w:val="0"/>
      <w:marTop w:val="0"/>
      <w:marBottom w:val="0"/>
      <w:divBdr>
        <w:top w:val="none" w:sz="0" w:space="0" w:color="auto"/>
        <w:left w:val="none" w:sz="0" w:space="0" w:color="auto"/>
        <w:bottom w:val="none" w:sz="0" w:space="0" w:color="auto"/>
        <w:right w:val="none" w:sz="0" w:space="0" w:color="auto"/>
      </w:divBdr>
    </w:div>
    <w:div w:id="2139494535">
      <w:bodyDiv w:val="1"/>
      <w:marLeft w:val="0"/>
      <w:marRight w:val="0"/>
      <w:marTop w:val="0"/>
      <w:marBottom w:val="0"/>
      <w:divBdr>
        <w:top w:val="none" w:sz="0" w:space="0" w:color="auto"/>
        <w:left w:val="none" w:sz="0" w:space="0" w:color="auto"/>
        <w:bottom w:val="none" w:sz="0" w:space="0" w:color="auto"/>
        <w:right w:val="none" w:sz="0" w:space="0" w:color="auto"/>
      </w:divBdr>
    </w:div>
    <w:div w:id="2142720798">
      <w:bodyDiv w:val="1"/>
      <w:marLeft w:val="0"/>
      <w:marRight w:val="0"/>
      <w:marTop w:val="0"/>
      <w:marBottom w:val="0"/>
      <w:divBdr>
        <w:top w:val="none" w:sz="0" w:space="0" w:color="auto"/>
        <w:left w:val="none" w:sz="0" w:space="0" w:color="auto"/>
        <w:bottom w:val="none" w:sz="0" w:space="0" w:color="auto"/>
        <w:right w:val="none" w:sz="0" w:space="0" w:color="auto"/>
      </w:divBdr>
    </w:div>
    <w:div w:id="2147045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QData/TextAttack" TargetMode="External"/><Relationship Id="rId26" Type="http://schemas.openxmlformats.org/officeDocument/2006/relationships/hyperlink" Target="https://huggingface.co/docs/transformers/model_doc/albert" TargetMode="External"/><Relationship Id="rId39" Type="http://schemas.openxmlformats.org/officeDocument/2006/relationships/footer" Target="footer1.xml"/><Relationship Id="rId21" Type="http://schemas.openxmlformats.org/officeDocument/2006/relationships/hyperlink" Target="https://huggingface.co/docs/transformers/model_doc/openai-gpt" TargetMode="External"/><Relationship Id="rId34" Type="http://schemas.openxmlformats.org/officeDocument/2006/relationships/hyperlink" Target="https://arxiv.org/abs/2305.18396"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huggingface.co/docs/transformers/model_doc/openai-gpt" TargetMode="External"/><Relationship Id="rId29" Type="http://schemas.openxmlformats.org/officeDocument/2006/relationships/hyperlink" Target="https://huggingface.co/docs/transformers/model_doc/op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huggingface.co/docs/transformers/model_doc/bert" TargetMode="External"/><Relationship Id="rId32" Type="http://schemas.openxmlformats.org/officeDocument/2006/relationships/hyperlink" Target="https://huggingface.co/docs/transformers/model_doc/beit" TargetMode="External"/><Relationship Id="rId37" Type="http://schemas.openxmlformats.org/officeDocument/2006/relationships/hyperlink" Target="https://arxiv.org/abs/2206.01838"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techcrunch.com/2023/05/02/samsung-bans-use-of-generative-ai-tools-like-chatgpt-after-april-internal-data-leak/" TargetMode="External"/><Relationship Id="rId23" Type="http://schemas.openxmlformats.org/officeDocument/2006/relationships/hyperlink" Target="https://huggingface.co/docs/transformers/model_doc/gpt2" TargetMode="External"/><Relationship Id="rId28" Type="http://schemas.openxmlformats.org/officeDocument/2006/relationships/hyperlink" Target="https://huggingface.co/docs/transformers/v4.20.1/en/model_doc/t5" TargetMode="External"/><Relationship Id="rId36" Type="http://schemas.openxmlformats.org/officeDocument/2006/relationships/hyperlink" Target="https://arxiv.org/abs/2205.13621" TargetMode="External"/><Relationship Id="rId10" Type="http://schemas.openxmlformats.org/officeDocument/2006/relationships/footnotes" Target="footnotes.xml"/><Relationship Id="rId19" Type="http://schemas.openxmlformats.org/officeDocument/2006/relationships/hyperlink" Target="https://github.com/lxuechen/private-transformers" TargetMode="External"/><Relationship Id="rId31" Type="http://schemas.openxmlformats.org/officeDocument/2006/relationships/hyperlink" Target="https://huggingface.co/docs/transformers/model_doc/dei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huggingface.co/docs/transformers/model_doc/gpt2" TargetMode="External"/><Relationship Id="rId27" Type="http://schemas.openxmlformats.org/officeDocument/2006/relationships/hyperlink" Target="https://huggingface.co/docs/transformers/model_doc/bart" TargetMode="External"/><Relationship Id="rId30" Type="http://schemas.openxmlformats.org/officeDocument/2006/relationships/hyperlink" Target="https://huggingface.co/docs/transformers/v4.20.1/en/model_doc/vit" TargetMode="External"/><Relationship Id="rId35" Type="http://schemas.openxmlformats.org/officeDocument/2006/relationships/hyperlink" Target="https://arxiv.org/abs/2305.04701"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chat.openai.com/" TargetMode="External"/><Relationship Id="rId17" Type="http://schemas.openxmlformats.org/officeDocument/2006/relationships/hyperlink" Target="https://arxiv.org/pdf/2012.07805.pdf" TargetMode="External"/><Relationship Id="rId25" Type="http://schemas.openxmlformats.org/officeDocument/2006/relationships/hyperlink" Target="https://huggingface.co/docs/transformers/model_doc/roberta" TargetMode="External"/><Relationship Id="rId33" Type="http://schemas.openxmlformats.org/officeDocument/2006/relationships/hyperlink" Target="https://arxiv.org/pdf/2305.15594.pdf"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shmaReddy\OneDrive%20-%20Packt\Desktop\Tasks%20@Packt\Author%20Welcome%20Kit\Chapter%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26" ma:contentTypeDescription="Create a new document." ma:contentTypeScope="" ma:versionID="9bcb408ba67be1fdc26e172e04d49611">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83b893620a5d9f2f7134965f29c5d329"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ategory" minOccurs="0"/>
                <xsd:element ref="ns2:Early_x0020_Access" minOccurs="0"/>
                <xsd:element ref="ns2:MediaLengthInSeconds" minOccurs="0"/>
                <xsd:element ref="ns2:PlagiarismOriginality" minOccurs="0"/>
                <xsd:element ref="ns2:NoteforSelf" minOccurs="0"/>
                <xsd:element ref="ns2:lcf76f155ced4ddcb4097134ff3c332f" minOccurs="0"/>
                <xsd:element ref="ns3:TaxCatchAll" minOccurs="0"/>
                <xsd:element ref="ns2:PageCount" minOccurs="0"/>
                <xsd:element ref="ns2:DaysAllocate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8" nillable="true" ma:displayName="Asset Number" ma:description="This is the asset number of the project and no asset type should have same numbers" ma:format="Dropdown" ma:internalName="AssetNumber">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9" nillable="true" ma:displayName="Asset Stage" ma:description="This is the current stage of the asset." ma:format="Dropdown" ma:internalName="AssetStage">
      <xsd:simpleType>
        <xsd:union memberTypes="dms:Text">
          <xsd:simpleType>
            <xsd:restriction base="dms:Choice">
              <xsd:enumeration value="Draft Submission"/>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Preliminary Draft Acceptance"/>
              <xsd:enumeration value="Draft Ready for Review"/>
              <xsd:enumeration value="Technical Review Sent"/>
              <xsd:enumeration value="Technical Review Received"/>
              <xsd:enumeration value="Rewrites Ready"/>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restriction>
          </xsd:simpleType>
        </xsd:union>
      </xsd:simpleType>
    </xsd:element>
    <xsd:element name="AssetType" ma:index="10" nillable="true" ma:displayName="Asset Type" ma:description="This is the type of Asset related to the product development" ma:format="Dropdown" ma:internalName="AssetType">
      <xsd:simpleType>
        <xsd:restriction base="dms:Choice">
          <xsd:enumeration value="Chapter"/>
          <xsd:enumeration value="Video"/>
          <xsd:enumeration value="Index"/>
          <xsd:enumeration value="Front Matter"/>
          <xsd:enumeration value="Back Matter"/>
          <xsd:enumeration value="Code"/>
          <xsd:enumeration value="Book"/>
          <xsd:enumeration value="Other"/>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Category" ma:index="23" nillable="true" ma:displayName="Category" ma:format="Dropdown" ma:internalName="Category">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24" nillable="true" ma:displayName="Early Access" ma:default="0" ma:description="This is an option which you select when you want the chapter to be a part of the Early Access" ma:internalName="Early_x0020_Access">
      <xsd:simpleType>
        <xsd:restriction base="dms:Boolean"/>
      </xsd:simpleType>
    </xsd:element>
    <xsd:element name="MediaLengthInSeconds" ma:index="25" nillable="true" ma:displayName="Length (seconds)" ma:internalName="MediaLengthInSeconds" ma:readOnly="true">
      <xsd:simpleType>
        <xsd:restriction base="dms:Unknown"/>
      </xsd:simpleType>
    </xsd:element>
    <xsd:element name="PlagiarismOriginality" ma:index="26" nillable="true" ma:displayName="Plagiarism Originality" ma:description="This is a column to fill the plagiarism originality scores" ma:format="Dropdown" ma:internalName="PlagiarismOriginality" ma:percentage="FALSE">
      <xsd:simpleType>
        <xsd:restriction base="dms:Number"/>
      </xsd:simpleType>
    </xsd:element>
    <xsd:element name="NoteforSelf" ma:index="27" nillable="true" ma:displayName="Note for Self" ma:format="Dropdown" ma:internalName="NoteforSelf">
      <xsd:simpleType>
        <xsd:restriction base="dms:Note">
          <xsd:maxLength value="255"/>
        </xsd:restrictio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PageCount" ma:index="31" nillable="true" ma:displayName="Page Count" ma:format="Dropdown" ma:internalName="PageCount" ma:percentage="FALSE">
      <xsd:simpleType>
        <xsd:restriction base="dms:Number"/>
      </xsd:simpleType>
    </xsd:element>
    <xsd:element name="DaysAllocated" ma:index="32" nillable="true" ma:displayName="Days Allocated" ma:decimals="0" ma:default="1" ma:format="Dropdown" ma:internalName="DaysAllocated" ma:percentage="FALSE">
      <xsd:simpleType>
        <xsd:restriction base="dms:Number"/>
      </xsd:simpleType>
    </xsd:element>
    <xsd:element name="MediaServiceSearchProperties" ma:index="3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30"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Early_x0020_Access xmlns="f4287df7-c0e0-444d-ba8d-6c830a3079b3">false</Early_x0020_Access>
    <AssetStage xmlns="f4287df7-c0e0-444d-ba8d-6c830a3079b3" xsi:nil="true"/>
    <NoteforSelf xmlns="f4287df7-c0e0-444d-ba8d-6c830a3079b3" xsi:nil="true"/>
    <PageCount xmlns="f4287df7-c0e0-444d-ba8d-6c830a3079b3" xsi:nil="true"/>
    <Category xmlns="f4287df7-c0e0-444d-ba8d-6c830a3079b3" xsi:nil="true"/>
    <PlagiarismOriginality xmlns="f4287df7-c0e0-444d-ba8d-6c830a3079b3" xsi:nil="true"/>
    <DaysAllocated xmlns="f4287df7-c0e0-444d-ba8d-6c830a3079b3"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9axPegMxfnTMOau5vDhxZHd7BXg==">AMUW2mV26KpXpOfJ6o6jeNA0HWTLGXasHQa+LG0YvovXW5yXrEjHGFtnpIjA6B7tlYbAgQGTX09RnWUQJ6fBuTzg45XHvdamYFB63wAqiI2GN7k1TkUQFhiWns/CWdwWV07JAjJj3m2S</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D89F5-DC00-43CE-9D53-06B4FB6CB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D50F67-5E8A-4415-812A-859757206EF6}">
  <ds:schemaRefs>
    <ds:schemaRef ds:uri="http://schemas.microsoft.com/sharepoint/v3/contenttype/forms"/>
  </ds:schemaRefs>
</ds:datastoreItem>
</file>

<file path=customXml/itemProps3.xml><?xml version="1.0" encoding="utf-8"?>
<ds:datastoreItem xmlns:ds="http://schemas.openxmlformats.org/officeDocument/2006/customXml" ds:itemID="{112FBA4B-42E4-4A29-843E-E47D9858D9C4}">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C45ABFD-CB67-A54A-A1AC-B2726F07A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C:\Users\SushmaReddy\OneDrive - Packt\Desktop\Tasks @Packt\Author Welcome Kit\Chapter Template (1).dotx</Template>
  <TotalTime>95</TotalTime>
  <Pages>35</Pages>
  <Words>8712</Words>
  <Characters>49663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Aravilli, Srinivasa Rao</cp:lastModifiedBy>
  <cp:revision>12</cp:revision>
  <cp:lastPrinted>2023-01-31T07:58:00Z</cp:lastPrinted>
  <dcterms:created xsi:type="dcterms:W3CDTF">2023-09-14T10:12:00Z</dcterms:created>
  <dcterms:modified xsi:type="dcterms:W3CDTF">2023-09-20T09:02:00Z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MSIP_Label_a0f89cb5-682d-4be4-b0e0-739c9b4a93d4_Enabled">
    <vt:lpwstr>true</vt:lpwstr>
  </property>
  <property fmtid="{D5CDD505-2E9C-101B-9397-08002B2CF9AE}" pid="4" name="MSIP_Label_a0f89cb5-682d-4be4-b0e0-739c9b4a93d4_SetDate">
    <vt:lpwstr>2022-09-11T13:35:46Z</vt:lpwstr>
  </property>
  <property fmtid="{D5CDD505-2E9C-101B-9397-08002B2CF9AE}" pid="5" name="MSIP_Label_a0f89cb5-682d-4be4-b0e0-739c9b4a93d4_Method">
    <vt:lpwstr>Standard</vt:lpwstr>
  </property>
  <property fmtid="{D5CDD505-2E9C-101B-9397-08002B2CF9AE}" pid="6" name="MSIP_Label_a0f89cb5-682d-4be4-b0e0-739c9b4a93d4_Name">
    <vt:lpwstr>Not Classified</vt:lpwstr>
  </property>
  <property fmtid="{D5CDD505-2E9C-101B-9397-08002B2CF9AE}" pid="7" name="MSIP_Label_a0f89cb5-682d-4be4-b0e0-739c9b4a93d4_SiteId">
    <vt:lpwstr>38305e12-e15d-4ee8-88b9-c4db1c477d76</vt:lpwstr>
  </property>
  <property fmtid="{D5CDD505-2E9C-101B-9397-08002B2CF9AE}" pid="8" name="MSIP_Label_a0f89cb5-682d-4be4-b0e0-739c9b4a93d4_ActionId">
    <vt:lpwstr>752223be-2f92-4e21-9468-71aa4c58a7e2</vt:lpwstr>
  </property>
  <property fmtid="{D5CDD505-2E9C-101B-9397-08002B2CF9AE}" pid="9" name="MSIP_Label_a0f89cb5-682d-4be4-b0e0-739c9b4a93d4_ContentBits">
    <vt:lpwstr>0</vt:lpwstr>
  </property>
  <property fmtid="{D5CDD505-2E9C-101B-9397-08002B2CF9AE}" pid="10" name="MediaServiceImageTags">
    <vt:lpwstr/>
  </property>
</Properties>
</file>